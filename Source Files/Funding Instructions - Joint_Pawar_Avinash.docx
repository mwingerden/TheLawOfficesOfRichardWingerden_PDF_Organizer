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0BCC" w14:textId="77777777" w:rsidR="009648C8" w:rsidRDefault="0012668C" w:rsidP="000950EF">
      <w:pPr>
        <w:pStyle w:val="DocumentTitle"/>
      </w:pPr>
      <w:r>
        <w:t xml:space="preserve">Revocable Living Trust Funding Instructions for the </w:t>
      </w:r>
      <w:r>
        <w:br/>
        <w:t xml:space="preserve">Pawar and Kadam Living Trust   </w:t>
      </w:r>
    </w:p>
    <w:p w14:paraId="6DEB0BCD" w14:textId="77777777" w:rsidR="009648C8" w:rsidRDefault="0012668C">
      <w:pPr>
        <w:pStyle w:val="TextHeading2"/>
      </w:pPr>
      <w:r>
        <w:t xml:space="preserve">We cannot overemphasize the importance of having a </w:t>
      </w:r>
      <w:r>
        <w:rPr>
          <w:i/>
        </w:rPr>
        <w:t>fully funded</w:t>
      </w:r>
      <w:r>
        <w:t xml:space="preserve"> Revocable Living Trust.  An unfunded or partially funded Revocable Living Trust does not avoid probate.  These instructions will help you </w:t>
      </w:r>
      <w:proofErr w:type="gramStart"/>
      <w:r>
        <w:t>fund</w:t>
      </w:r>
      <w:proofErr w:type="gramEnd"/>
      <w:r>
        <w:t xml:space="preserve"> your Revocable Living Trust.</w:t>
      </w:r>
    </w:p>
    <w:p w14:paraId="6DEB0BCE" w14:textId="77777777" w:rsidR="009648C8" w:rsidRDefault="0012668C">
      <w:pPr>
        <w:pStyle w:val="TextHeading3"/>
      </w:pPr>
      <w:r>
        <w:t>You will make ownership changes to change the title of your assets from your name as an individual to your name as Trustee of your trust or list the trust as the beneficiary. Keep in mind that all financial entities have their own internal policies regarding funding. There is not one universal process. For example some financial institutions will only allow you to change the name of the account from your personal name to your trust name, some will only allow a beneficiary designation, some will allow you to</w:t>
      </w:r>
      <w:r>
        <w:t xml:space="preserve"> choose between an account name change or beneficiary designation, some will limit how many levels of beneficiary designation you can list (i.e., primary beneficiary and one level of contingent beneficiary), some will not allow an account to be funded into your trust. Each financial entity will be able to guide you more </w:t>
      </w:r>
      <w:proofErr w:type="gramStart"/>
      <w:r>
        <w:t>specifically as</w:t>
      </w:r>
      <w:proofErr w:type="gramEnd"/>
      <w:r>
        <w:t xml:space="preserve"> to their own internal policies and the paperwork to achieve the funding process. </w:t>
      </w:r>
    </w:p>
    <w:p w14:paraId="6DEB0BCF" w14:textId="77777777" w:rsidR="009648C8" w:rsidRDefault="0012668C">
      <w:pPr>
        <w:pStyle w:val="TextHeading3"/>
      </w:pPr>
      <w:r>
        <w:t xml:space="preserve">For other assets, such as life insurance and retirement accounts, you will make beneficiary changes to properly distribute those assets upon your death. The first beneficiary will not necessarily be your Revocable Living Trust – please see the Retirement Plans and Life Insurance and Annuities sections of this document. As stated in the previous paragraph, there is not one universal funding </w:t>
      </w:r>
      <w:proofErr w:type="gramStart"/>
      <w:r>
        <w:t>process</w:t>
      </w:r>
      <w:proofErr w:type="gramEnd"/>
      <w:r>
        <w:t xml:space="preserve"> and all financial entities have their own policies and paperwork to achieve funding.</w:t>
      </w:r>
    </w:p>
    <w:p w14:paraId="6DEB0BD0" w14:textId="77777777" w:rsidR="009648C8" w:rsidRDefault="0012668C">
      <w:pPr>
        <w:pStyle w:val="TextHeading2"/>
      </w:pPr>
      <w:r>
        <w:t>Generally, to transfer assets to your trust, you must execute new documents of title, deeds to real property, and signature cards for your bank accounts, as well as change of beneficiary forms for pension plans, individual retirement plans, and life insurance.</w:t>
      </w:r>
    </w:p>
    <w:p w14:paraId="6DEB0BD1" w14:textId="77777777" w:rsidR="009648C8" w:rsidRDefault="0012668C">
      <w:pPr>
        <w:pStyle w:val="TextHeading2"/>
      </w:pPr>
      <w:r>
        <w:t>Your financial advisor, accountant, broker, or life insurance agent may need to help you make ownership or beneficiary changes.  These instructions will give you general knowledge of how to fund your trust, but they cannot comprehensively address every type of transfer.  Please call us if you must make transfers that are not addressed in these instructions.</w:t>
      </w:r>
    </w:p>
    <w:p w14:paraId="6DEB0BD2" w14:textId="77777777" w:rsidR="009648C8" w:rsidRDefault="0012668C">
      <w:pPr>
        <w:pStyle w:val="TextHeading2"/>
      </w:pPr>
      <w:r>
        <w:t xml:space="preserve">We recommend you place copies of all written documents that evidence the assets of your Revocable Living Trust into your Revocable Living Trust Portfolio. These assets may include your accounts, real property, business interests, insurance policy proceeds, or any other property. Your final step in the transfer process should always be to place a document </w:t>
      </w:r>
      <w:r>
        <w:lastRenderedPageBreak/>
        <w:t xml:space="preserve">in the </w:t>
      </w:r>
      <w:r>
        <w:rPr>
          <w:b/>
        </w:rPr>
        <w:t>TRUST ASSETS</w:t>
      </w:r>
      <w:r>
        <w:t xml:space="preserve"> section of your Revocable Living Trust Portfolio that proves your trust is the owner or beneficiary of each asset. The </w:t>
      </w:r>
      <w:proofErr w:type="gramStart"/>
      <w:r>
        <w:t>bolded</w:t>
      </w:r>
      <w:proofErr w:type="gramEnd"/>
      <w:r>
        <w:t>, italicized sentence ending the transfer instructions for each type of asset tells you what documents to put into your Revocable Living Trust Portfolio.</w:t>
      </w:r>
    </w:p>
    <w:p w14:paraId="6DEB0BD3" w14:textId="77777777" w:rsidR="009648C8" w:rsidRDefault="0012668C">
      <w:pPr>
        <w:pStyle w:val="Heading2Unnumbered"/>
      </w:pPr>
      <w:bookmarkStart w:id="0" w:name="41D34C2B"/>
      <w:r>
        <w:t>Using Your Certification of Trust</w:t>
      </w:r>
      <w:bookmarkEnd w:id="0"/>
    </w:p>
    <w:p w14:paraId="6DEB0BD4" w14:textId="77777777" w:rsidR="009648C8" w:rsidRDefault="0012668C">
      <w:pPr>
        <w:pStyle w:val="TextHeading2"/>
      </w:pPr>
      <w:r>
        <w:t>Your Revocable Living Trust Portfolio contains a Certification of Trust.  In your certification, you state in writing that:</w:t>
      </w:r>
    </w:p>
    <w:p w14:paraId="6DEB0BD5" w14:textId="77777777" w:rsidR="009648C8" w:rsidRDefault="0012668C">
      <w:pPr>
        <w:pStyle w:val="TextHeading3"/>
      </w:pPr>
      <w:proofErr w:type="gramStart"/>
      <w:r>
        <w:t>your</w:t>
      </w:r>
      <w:proofErr w:type="gramEnd"/>
      <w:r>
        <w:t xml:space="preserve"> trust </w:t>
      </w:r>
      <w:proofErr w:type="gramStart"/>
      <w:r>
        <w:t>exists;</w:t>
      </w:r>
      <w:proofErr w:type="gramEnd"/>
    </w:p>
    <w:p w14:paraId="6DEB0BD6" w14:textId="77777777" w:rsidR="009648C8" w:rsidRDefault="0012668C">
      <w:pPr>
        <w:pStyle w:val="TextHeading3"/>
      </w:pPr>
      <w:proofErr w:type="gramStart"/>
      <w:r>
        <w:t>you</w:t>
      </w:r>
      <w:proofErr w:type="gramEnd"/>
      <w:r>
        <w:t xml:space="preserve"> are one of the Trustees; and </w:t>
      </w:r>
    </w:p>
    <w:p w14:paraId="6DEB0BD7" w14:textId="77777777" w:rsidR="009648C8" w:rsidRDefault="0012668C">
      <w:pPr>
        <w:pStyle w:val="TextHeading3"/>
      </w:pPr>
      <w:proofErr w:type="gramStart"/>
      <w:r>
        <w:t>you</w:t>
      </w:r>
      <w:proofErr w:type="gramEnd"/>
      <w:r>
        <w:t xml:space="preserve"> have the authority and power to transact business as a Trustee.  </w:t>
      </w:r>
    </w:p>
    <w:p w14:paraId="6DEB0BD8" w14:textId="77777777" w:rsidR="009648C8" w:rsidRDefault="0012668C">
      <w:pPr>
        <w:pStyle w:val="TextHeading2"/>
      </w:pPr>
      <w:r>
        <w:t xml:space="preserve">Most institutions have their own certification forms for you to fill out.  If the institution you are dealing with does not have a form, you should provide them with a copy of your Certification of Trust form.  Your Certification of Trust provides only the information that the </w:t>
      </w:r>
      <w:proofErr w:type="gramStart"/>
      <w:r>
        <w:t>persons</w:t>
      </w:r>
      <w:proofErr w:type="gramEnd"/>
      <w:r>
        <w:t xml:space="preserve"> you deal with need to see without disclosing confidential details.</w:t>
      </w:r>
    </w:p>
    <w:p w14:paraId="6DEB0BD9" w14:textId="77777777" w:rsidR="009648C8" w:rsidRDefault="0012668C">
      <w:pPr>
        <w:pStyle w:val="Heading2Unnumbered"/>
      </w:pPr>
      <w:bookmarkStart w:id="1" w:name="474610D3"/>
      <w:r>
        <w:t xml:space="preserve">Your Tax Identification Number </w:t>
      </w:r>
      <w:bookmarkEnd w:id="1"/>
    </w:p>
    <w:p w14:paraId="6DEB0BDA" w14:textId="77777777" w:rsidR="009648C8" w:rsidRDefault="0012668C">
      <w:pPr>
        <w:pStyle w:val="TextHeading2"/>
      </w:pPr>
      <w:proofErr w:type="gramStart"/>
      <w:r>
        <w:t>As long as</w:t>
      </w:r>
      <w:proofErr w:type="gramEnd"/>
      <w:r>
        <w:t xml:space="preserve"> you are both alive, your Trustee does not need to obtain a separate tax identification number for your trust or to file a separate trust tax return.  The Internal Revenue Service (IRS) prefers that you use your own Social Security number.  You should report </w:t>
      </w:r>
      <w:proofErr w:type="gramStart"/>
      <w:r>
        <w:t>all of</w:t>
      </w:r>
      <w:proofErr w:type="gramEnd"/>
      <w:r>
        <w:t xml:space="preserve"> the income generated by trust assets on your personal IRS Form 1040 and California Form 540.</w:t>
      </w:r>
    </w:p>
    <w:p w14:paraId="6DEB0BDB" w14:textId="77777777" w:rsidR="009648C8" w:rsidRDefault="0012668C">
      <w:pPr>
        <w:pStyle w:val="TextHeading2"/>
      </w:pPr>
      <w:r>
        <w:t>When you die, your trust becomes irrevocable for tax purposes.  It may split into multiple trusts, each of which may be treated as a separate taxable entity for income tax purposes.  We will work with your successor Trustee and your accountant to see that your heirs get the full benefit of your estate planning upon your death.</w:t>
      </w:r>
    </w:p>
    <w:p w14:paraId="6DEB0BDC" w14:textId="77777777" w:rsidR="009648C8" w:rsidRDefault="0012668C">
      <w:pPr>
        <w:pStyle w:val="Heading2Unnumbered"/>
      </w:pPr>
      <w:bookmarkStart w:id="2" w:name="E6C0CE5"/>
      <w:r>
        <w:t xml:space="preserve">Titling Assets in Your Name as Trustee </w:t>
      </w:r>
      <w:bookmarkEnd w:id="2"/>
    </w:p>
    <w:p w14:paraId="6DEB0BDD" w14:textId="77777777" w:rsidR="009648C8" w:rsidRDefault="0012668C">
      <w:pPr>
        <w:pStyle w:val="TextHeading2"/>
      </w:pPr>
      <w:r>
        <w:t xml:space="preserve">Generally, you should title </w:t>
      </w:r>
      <w:proofErr w:type="gramStart"/>
      <w:r>
        <w:t>all of</w:t>
      </w:r>
      <w:proofErr w:type="gramEnd"/>
      <w:r>
        <w:t xml:space="preserve"> your currently owned and newly acquired assets in the name of your trust.  We prefer the following format for titling assets in the name of your trust:</w:t>
      </w:r>
    </w:p>
    <w:p w14:paraId="6DEB0BDE" w14:textId="77777777" w:rsidR="009648C8" w:rsidRDefault="0012668C">
      <w:pPr>
        <w:pStyle w:val="TextHeading4"/>
      </w:pPr>
      <w:r>
        <w:t>Avinash Sudhakar Pawar and Shweta Pramod Kadam, Trustees of the Pawar and Kadam Living Trust dated February 9, 2026, and any amendments thereto.</w:t>
      </w:r>
    </w:p>
    <w:p w14:paraId="6DEB0BDF" w14:textId="77777777" w:rsidR="009648C8" w:rsidRDefault="0012668C">
      <w:pPr>
        <w:pStyle w:val="TextHeading4"/>
      </w:pPr>
      <w:r>
        <w:rPr>
          <w:b/>
        </w:rPr>
        <w:t xml:space="preserve">Sometimes financial entities do not have enough space to write the full name of your trust. At minimum the </w:t>
      </w:r>
      <w:r>
        <w:rPr>
          <w:b/>
        </w:rPr>
        <w:lastRenderedPageBreak/>
        <w:t>retitling or beneficiary designation should contain the name of the trust (i.e., last name), “trust,” and date of trust.</w:t>
      </w:r>
    </w:p>
    <w:p w14:paraId="6DEB0BE0" w14:textId="77777777" w:rsidR="009648C8" w:rsidRDefault="009648C8">
      <w:pPr>
        <w:pStyle w:val="TextHeading4"/>
      </w:pPr>
    </w:p>
    <w:p w14:paraId="6DEB0BE1" w14:textId="77777777" w:rsidR="009648C8" w:rsidRDefault="0012668C">
      <w:pPr>
        <w:pStyle w:val="TitleDocumentCenter"/>
        <w:keepNext/>
      </w:pPr>
      <w:r>
        <w:t>Instructions for Transferring Specific Assets</w:t>
      </w:r>
    </w:p>
    <w:p w14:paraId="6DEB0BE2" w14:textId="77777777" w:rsidR="009648C8" w:rsidRDefault="0012668C">
      <w:pPr>
        <w:pStyle w:val="Heading2Unnumbered"/>
      </w:pPr>
      <w:bookmarkStart w:id="3" w:name="182096B9"/>
      <w:bookmarkStart w:id="4" w:name="_Ref6800749"/>
      <w:r>
        <w:t>Cash Accounts</w:t>
      </w:r>
      <w:bookmarkEnd w:id="3"/>
      <w:bookmarkEnd w:id="4"/>
    </w:p>
    <w:p w14:paraId="6DEB0BE3" w14:textId="77777777" w:rsidR="009648C8" w:rsidRDefault="0012668C">
      <w:pPr>
        <w:pStyle w:val="TextHeading2"/>
      </w:pPr>
      <w:r>
        <w:t xml:space="preserve">You should sign new signature and ownership cards to retitle any bank accounts or cash equivalents, including treasury bills, money market accounts, and certificates of deposit, to name yourself as Trustee of those accounts. If you do not wish to change the name of your accounts, name your trust as the pay-on-death (POD) beneficiary of the accounts. As previously stated, your option to </w:t>
      </w:r>
      <w:proofErr w:type="gramStart"/>
      <w:r>
        <w:t>choose</w:t>
      </w:r>
      <w:proofErr w:type="gramEnd"/>
      <w:r>
        <w:t xml:space="preserve"> might be limited by the financial </w:t>
      </w:r>
      <w:proofErr w:type="gramStart"/>
      <w:r>
        <w:t>entities</w:t>
      </w:r>
      <w:proofErr w:type="gramEnd"/>
      <w:r>
        <w:t xml:space="preserve"> internal policies regarding funding.</w:t>
      </w:r>
    </w:p>
    <w:p w14:paraId="6DEB0BE4" w14:textId="77777777" w:rsidR="009648C8" w:rsidRDefault="0012668C">
      <w:pPr>
        <w:pStyle w:val="TextHeading2"/>
      </w:pPr>
      <w:r>
        <w:t>Before you retitle your certificates of deposit, consult with a bank officer to make sure that the institution does not consider the change in account name to be an early withdrawal that incurs a penalty.  Generally, this should not be a problem because your tax identification number for the account will remain the same.</w:t>
      </w:r>
    </w:p>
    <w:p w14:paraId="6DEB0BE5" w14:textId="77777777" w:rsidR="009648C8" w:rsidRDefault="0012668C">
      <w:pPr>
        <w:pStyle w:val="TextHeading2"/>
      </w:pPr>
      <w:r>
        <w:t xml:space="preserve">Instruct your financial institution by letter or in person to change the title to your trust.  The tax identification number (your Social Security number) on the account for withholding and reporting purposes will remain the same.  For joint trustee trusts, be sure to give each trustee signature power with respect to the account.  Sign the new signature cards as Trustees.  </w:t>
      </w:r>
    </w:p>
    <w:p w14:paraId="6DEB0BE6" w14:textId="77777777" w:rsidR="009648C8" w:rsidRDefault="0012668C">
      <w:pPr>
        <w:pStyle w:val="TextHeading2"/>
      </w:pPr>
      <w:r>
        <w:t xml:space="preserve">Retitling the account records should have no effect on the name you wish to have printed on your checks.  There is no reason to have the name of your trust on your printed checks.  Ask your bank to continue to print your individual name on the checks. </w:t>
      </w:r>
    </w:p>
    <w:p w14:paraId="6DEB0BE7" w14:textId="77777777" w:rsidR="009648C8" w:rsidRDefault="0012668C">
      <w:pPr>
        <w:pStyle w:val="TextHeading2"/>
        <w:rPr>
          <w:i/>
        </w:rPr>
      </w:pPr>
      <w:r>
        <w:t xml:space="preserve">After changing title, your next account statement will confirm the retitling by listing you as Trustee of your trust.  </w:t>
      </w:r>
      <w:r>
        <w:rPr>
          <w:b/>
          <w:i/>
        </w:rPr>
        <w:t xml:space="preserve">Please put a copy of this account statement in the </w:t>
      </w:r>
      <w:r>
        <w:rPr>
          <w:b/>
        </w:rPr>
        <w:t>TRUST ASSETS</w:t>
      </w:r>
      <w:r>
        <w:rPr>
          <w:b/>
          <w:i/>
        </w:rPr>
        <w:t xml:space="preserve"> section of your Revocable Living Trust Portfolio</w:t>
      </w:r>
      <w:r>
        <w:rPr>
          <w:i/>
        </w:rPr>
        <w:t>.</w:t>
      </w:r>
    </w:p>
    <w:p w14:paraId="6DEB0BE8" w14:textId="77777777" w:rsidR="009648C8" w:rsidRDefault="0012668C">
      <w:pPr>
        <w:pStyle w:val="Heading2Unnumbered"/>
      </w:pPr>
      <w:bookmarkStart w:id="5" w:name="61D14D0D"/>
      <w:r>
        <w:t>Investment Accounts</w:t>
      </w:r>
      <w:bookmarkEnd w:id="5"/>
    </w:p>
    <w:p w14:paraId="6DEB0BE9" w14:textId="77777777" w:rsidR="009648C8" w:rsidRDefault="0012668C">
      <w:pPr>
        <w:pStyle w:val="TextHeading2"/>
      </w:pPr>
      <w:r>
        <w:t xml:space="preserve">If you hold publicly traded stocks and bonds that are already in brokerage or investment accounts, contact your brokers or custodians and direct them to either change the title of the accounts to the name of your trust or list your trust as the beneficiary. The procedure for doing so is the same as the procedure for retitling cash accounts explained above. You may have to complete new account applications and present a copy of your Affidavit or Certification of Trust </w:t>
      </w:r>
      <w:proofErr w:type="gramStart"/>
      <w:r>
        <w:t>in order to</w:t>
      </w:r>
      <w:proofErr w:type="gramEnd"/>
      <w:r>
        <w:t xml:space="preserve"> change the title. Title </w:t>
      </w:r>
      <w:proofErr w:type="gramStart"/>
      <w:r>
        <w:t>to</w:t>
      </w:r>
      <w:proofErr w:type="gramEnd"/>
      <w:r>
        <w:t xml:space="preserve"> the accounts should be in the trust name.</w:t>
      </w:r>
    </w:p>
    <w:p w14:paraId="6DEB0BEA" w14:textId="77777777" w:rsidR="009648C8" w:rsidRDefault="0012668C">
      <w:pPr>
        <w:pStyle w:val="TextHeading2"/>
        <w:rPr>
          <w:i/>
        </w:rPr>
      </w:pPr>
      <w:r>
        <w:lastRenderedPageBreak/>
        <w:t xml:space="preserve">After changing title, your next account statement will confirm the retitling by listing you as Trustee of your trust.  </w:t>
      </w:r>
      <w:r>
        <w:rPr>
          <w:b/>
          <w:i/>
        </w:rPr>
        <w:t xml:space="preserve">Please put a copy of this account statement in the </w:t>
      </w:r>
      <w:r>
        <w:rPr>
          <w:b/>
        </w:rPr>
        <w:t>TRUST ASSETS</w:t>
      </w:r>
      <w:r>
        <w:rPr>
          <w:b/>
          <w:i/>
        </w:rPr>
        <w:t xml:space="preserve"> section of your Revocable Living Trust Portfolio</w:t>
      </w:r>
      <w:r>
        <w:rPr>
          <w:i/>
        </w:rPr>
        <w:t>.</w:t>
      </w:r>
    </w:p>
    <w:p w14:paraId="6DEB0BEB" w14:textId="77777777" w:rsidR="009648C8" w:rsidRDefault="0012668C">
      <w:pPr>
        <w:pStyle w:val="Heading2Unnumbered"/>
      </w:pPr>
      <w:bookmarkStart w:id="6" w:name="E4863C8"/>
      <w:r>
        <w:t>Stocks and Bonds Not Held in Investment Accounts</w:t>
      </w:r>
      <w:bookmarkEnd w:id="6"/>
    </w:p>
    <w:p w14:paraId="6DEB0BEC" w14:textId="77777777" w:rsidR="009648C8" w:rsidRDefault="0012668C">
      <w:pPr>
        <w:pStyle w:val="TextHeading2"/>
      </w:pPr>
      <w:r>
        <w:t>If you possess original stock or bond certificates, there are two ways to transfer the certificates to your trust.</w:t>
      </w:r>
    </w:p>
    <w:p w14:paraId="6DEB0BED" w14:textId="77777777" w:rsidR="009648C8" w:rsidRDefault="0012668C">
      <w:pPr>
        <w:pStyle w:val="TextHeading2"/>
        <w:numPr>
          <w:ilvl w:val="0"/>
          <w:numId w:val="32"/>
        </w:numPr>
      </w:pPr>
      <w:r>
        <w:t xml:space="preserve">Open a brokerage or investment account in the name of your Revocable Living Trust and deposit your original certificates in the account.  (You may later have your broker deliver the certificates to you made out in the name of the trust if you wish.)  Your future account statements, titled in the name of your Revocable Living Trust, will prove your ownership of the transferred stock or bonds.  </w:t>
      </w:r>
      <w:r>
        <w:rPr>
          <w:b/>
          <w:i/>
        </w:rPr>
        <w:t xml:space="preserve">Please be sure to put a copy of an account statement proving ownership by </w:t>
      </w:r>
      <w:proofErr w:type="gramStart"/>
      <w:r>
        <w:rPr>
          <w:b/>
          <w:i/>
        </w:rPr>
        <w:t>the trust</w:t>
      </w:r>
      <w:proofErr w:type="gramEnd"/>
      <w:r>
        <w:rPr>
          <w:b/>
          <w:i/>
        </w:rPr>
        <w:t xml:space="preserve"> into the </w:t>
      </w:r>
      <w:r>
        <w:rPr>
          <w:b/>
        </w:rPr>
        <w:t>TRUST ASSETS</w:t>
      </w:r>
      <w:r>
        <w:rPr>
          <w:b/>
          <w:i/>
        </w:rPr>
        <w:t xml:space="preserve"> section of your Revocable Living Trust Portfolio</w:t>
      </w:r>
      <w:r>
        <w:rPr>
          <w:i/>
        </w:rPr>
        <w:t>.</w:t>
      </w:r>
    </w:p>
    <w:p w14:paraId="6DEB0BEE" w14:textId="77777777" w:rsidR="009648C8" w:rsidRDefault="0012668C">
      <w:pPr>
        <w:pStyle w:val="TextHeading2"/>
        <w:numPr>
          <w:ilvl w:val="0"/>
          <w:numId w:val="32"/>
        </w:numPr>
      </w:pPr>
      <w:r>
        <w:t xml:space="preserve">Work directly with the transfer agent for the stock or bond and direct the agent to reissue your stock with your Revocable Living Trust named as the new owner.  </w:t>
      </w:r>
      <w:r>
        <w:rPr>
          <w:b/>
          <w:i/>
        </w:rPr>
        <w:t xml:space="preserve">Please be sure to put a copy of both the front and back of the new bond or stock certificate in the </w:t>
      </w:r>
      <w:r>
        <w:rPr>
          <w:b/>
        </w:rPr>
        <w:t>TRUST ASSETS</w:t>
      </w:r>
      <w:r>
        <w:rPr>
          <w:b/>
          <w:i/>
        </w:rPr>
        <w:t xml:space="preserve"> section of your Revocable Living Trust Portfolio</w:t>
      </w:r>
      <w:r>
        <w:rPr>
          <w:i/>
        </w:rPr>
        <w:t>.</w:t>
      </w:r>
      <w:r>
        <w:rPr>
          <w:i/>
          <w:u w:val="single"/>
        </w:rPr>
        <w:t xml:space="preserve"> </w:t>
      </w:r>
    </w:p>
    <w:p w14:paraId="6DEB0BEF" w14:textId="77777777" w:rsidR="009648C8" w:rsidRDefault="0012668C">
      <w:pPr>
        <w:pStyle w:val="Heading2Unnumbered"/>
      </w:pPr>
      <w:bookmarkStart w:id="7" w:name="41D21B9C"/>
      <w:r>
        <w:t>Stock Options</w:t>
      </w:r>
      <w:bookmarkEnd w:id="7"/>
    </w:p>
    <w:p w14:paraId="6DEB0BF0" w14:textId="77777777" w:rsidR="009648C8" w:rsidRDefault="0012668C">
      <w:pPr>
        <w:pStyle w:val="TextHeading2"/>
      </w:pPr>
      <w:r>
        <w:t>Transferring or assigning stock options requires a careful analysis of the tax and legal issues. We recommend you ask your Certified Public Accountant (CPA) and your stock plan administrator about your choices in assigning your interests to your Revocable Living Trust.</w:t>
      </w:r>
    </w:p>
    <w:p w14:paraId="6DEB0BF1" w14:textId="77777777" w:rsidR="009648C8" w:rsidRDefault="0012668C">
      <w:pPr>
        <w:pStyle w:val="Heading2Unnumbered"/>
      </w:pPr>
      <w:bookmarkStart w:id="8" w:name="72356DC5"/>
      <w:r>
        <w:t>Personal Effects</w:t>
      </w:r>
      <w:bookmarkEnd w:id="8"/>
    </w:p>
    <w:p w14:paraId="6DEB0BF2" w14:textId="77777777" w:rsidR="009648C8" w:rsidRDefault="0012668C">
      <w:pPr>
        <w:pStyle w:val="TextHeading2"/>
      </w:pPr>
      <w:r>
        <w:t xml:space="preserve">Tangible personal property refers to such items as household furnishings, appliances and fixtures, works of art, motor vehicles, pictures, collectibles, personal wearing apparel and jewelry, books, sporting goods, and hobby paraphernalia. Your tangible personal property has been transferred to your Revocable Living Trust by declaration in Article One of the Trust and more specially in the </w:t>
      </w:r>
      <w:r>
        <w:rPr>
          <w:b/>
        </w:rPr>
        <w:t>Assignment of Interest</w:t>
      </w:r>
      <w:r>
        <w:t>.</w:t>
      </w:r>
    </w:p>
    <w:p w14:paraId="6DEB0BF3" w14:textId="77777777" w:rsidR="009648C8" w:rsidRDefault="0012668C">
      <w:pPr>
        <w:pStyle w:val="Heading2Unnumbered"/>
      </w:pPr>
      <w:bookmarkStart w:id="9" w:name="68A47745"/>
      <w:bookmarkStart w:id="10" w:name="RetirementPlans"/>
      <w:r>
        <w:t>Retirement Plans</w:t>
      </w:r>
      <w:bookmarkEnd w:id="9"/>
      <w:bookmarkEnd w:id="10"/>
    </w:p>
    <w:p w14:paraId="6DEB0BF4" w14:textId="77777777" w:rsidR="009648C8" w:rsidRDefault="0012668C">
      <w:pPr>
        <w:pStyle w:val="TextHeading2"/>
      </w:pPr>
      <w:r>
        <w:t>You should never transfer the ownership of a qualified retirement or pension plan or individual retirement account to your Revocable Living Trust as the beneficiary in the first position. Instead, if you have pre-retirement death benefits under such a plan, our general recommendation is that you choose from among your spouse, children, or partner as primary and contingent beneficiaries. Contact your plan administrator to determine of transferring your retirement plan into your trust is feasible.</w:t>
      </w:r>
    </w:p>
    <w:p w14:paraId="6DEB0BF5" w14:textId="77777777" w:rsidR="009648C8" w:rsidRDefault="0012668C">
      <w:pPr>
        <w:pStyle w:val="TextHeading2"/>
        <w:rPr>
          <w:spacing w:val="-3"/>
        </w:rPr>
      </w:pPr>
      <w:r>
        <w:lastRenderedPageBreak/>
        <w:t xml:space="preserve">Your retirement plan administrator should send you a letter confirming the change of beneficiaries in your retirement plan records.  </w:t>
      </w:r>
      <w:r>
        <w:rPr>
          <w:b/>
          <w:i/>
          <w:spacing w:val="-3"/>
        </w:rPr>
        <w:t xml:space="preserve">Please put a copy of this confirmation letter in the </w:t>
      </w:r>
      <w:r>
        <w:rPr>
          <w:b/>
          <w:spacing w:val="-3"/>
        </w:rPr>
        <w:t>TRUST ASSETS</w:t>
      </w:r>
      <w:r>
        <w:rPr>
          <w:b/>
          <w:i/>
          <w:spacing w:val="-3"/>
        </w:rPr>
        <w:t xml:space="preserve"> section of your Revocable Living Trust Portfolio</w:t>
      </w:r>
      <w:r>
        <w:rPr>
          <w:i/>
          <w:spacing w:val="-3"/>
        </w:rPr>
        <w:t>.</w:t>
      </w:r>
      <w:r>
        <w:rPr>
          <w:rStyle w:val="FootnoteReference"/>
          <w:i/>
          <w:spacing w:val="-3"/>
        </w:rPr>
        <w:footnoteReference w:id="1"/>
      </w:r>
    </w:p>
    <w:p w14:paraId="6DEB0BF6" w14:textId="77777777" w:rsidR="009648C8" w:rsidRDefault="0012668C">
      <w:pPr>
        <w:keepNext/>
        <w:spacing w:before="240" w:after="120"/>
        <w:rPr>
          <w:rFonts w:ascii="Arial" w:hAnsi="Arial" w:cs="Arial"/>
          <w:b/>
        </w:rPr>
      </w:pPr>
      <w:bookmarkStart w:id="11" w:name="LifeInsurance"/>
      <w:r>
        <w:rPr>
          <w:rFonts w:ascii="Arial" w:hAnsi="Arial" w:cs="Arial"/>
          <w:b/>
        </w:rPr>
        <w:t>Qualified Tuition Plans (529 Plans)</w:t>
      </w:r>
      <w:bookmarkEnd w:id="11"/>
    </w:p>
    <w:p w14:paraId="6DEB0BF7" w14:textId="77777777" w:rsidR="009648C8" w:rsidRDefault="0012668C">
      <w:pPr>
        <w:pStyle w:val="TextHeading2"/>
      </w:pPr>
      <w:r>
        <w:t xml:space="preserve">Transferring a 529 plan to your Revocable Living Trust often makes sense, but your trust must contain specific language enabling the Trustee to manage the account. Contact your plan administrator to determine </w:t>
      </w:r>
      <w:proofErr w:type="gramStart"/>
      <w:r>
        <w:t>of</w:t>
      </w:r>
      <w:proofErr w:type="gramEnd"/>
      <w:r>
        <w:t xml:space="preserve"> transferring your 529 plan into your trust is feasible. </w:t>
      </w:r>
      <w:r>
        <w:rPr>
          <w:b/>
          <w:i/>
        </w:rPr>
        <w:t>Please put a copy of this confirmation letter in the TRUST ASSETS section of your Revocable Living Trust Portfolio.</w:t>
      </w:r>
    </w:p>
    <w:p w14:paraId="6DEB0BF8" w14:textId="77777777" w:rsidR="009648C8" w:rsidRDefault="0012668C">
      <w:pPr>
        <w:pStyle w:val="Heading2Unnumbered"/>
      </w:pPr>
      <w:bookmarkStart w:id="12" w:name="168D5D73"/>
      <w:r>
        <w:t>Life Insurance Policies and Annuities</w:t>
      </w:r>
      <w:bookmarkEnd w:id="12"/>
    </w:p>
    <w:p w14:paraId="6DEB0BF9" w14:textId="77777777" w:rsidR="009648C8" w:rsidRDefault="0012668C">
      <w:pPr>
        <w:pStyle w:val="TextHeading2"/>
      </w:pPr>
      <w:r>
        <w:t>If you decide to name your Revocable Living Trust as the beneficiary of a policy, here are several points you should consider.</w:t>
      </w:r>
    </w:p>
    <w:p w14:paraId="6DEB0BFA" w14:textId="77777777" w:rsidR="009648C8" w:rsidRDefault="0012668C">
      <w:pPr>
        <w:pStyle w:val="TextHeading3"/>
      </w:pPr>
      <w:r>
        <w:t xml:space="preserve">Your policy beneficiary designation, not your Will and Revocable Living Trust, controls the disposition of the policy benefits.  </w:t>
      </w:r>
    </w:p>
    <w:p w14:paraId="6DEB0BFB" w14:textId="77777777" w:rsidR="009648C8" w:rsidRDefault="0012668C">
      <w:pPr>
        <w:pStyle w:val="TextHeading3"/>
      </w:pPr>
      <w:r>
        <w:t xml:space="preserve">Generally, you should designate your Revocable Living Trust as the beneficiary of your life insurance policies so the policy proceeds will be governed by the terms of the Revocable Living Trust.  To do so, we recommend you advise your insurance agent that you want your Revocable Living Trust as the beneficiary.  Your agent will make the change for you or provide </w:t>
      </w:r>
      <w:proofErr w:type="gramStart"/>
      <w:r>
        <w:t>you</w:t>
      </w:r>
      <w:proofErr w:type="gramEnd"/>
      <w:r>
        <w:t xml:space="preserve"> the beneficiary designation form for you to complete. </w:t>
      </w:r>
    </w:p>
    <w:p w14:paraId="6DEB0BFC" w14:textId="77777777" w:rsidR="009648C8" w:rsidRDefault="0012668C">
      <w:pPr>
        <w:pStyle w:val="TextHeading3"/>
      </w:pPr>
      <w:r>
        <w:t>If you name your Revocable Living Trust as the primary beneficiary, you should name your spouse, partner, or children as the secondary beneficiary.</w:t>
      </w:r>
    </w:p>
    <w:p w14:paraId="6DEB0BFD" w14:textId="77777777" w:rsidR="009648C8" w:rsidRDefault="0012668C">
      <w:pPr>
        <w:pStyle w:val="TextHeading2"/>
        <w:keepNext/>
        <w:keepLines/>
      </w:pPr>
      <w:r>
        <w:t>Each insurance company will have its own preferred format for designating your Revocable Living Trust as the beneficiary.  Here is a typical format:</w:t>
      </w:r>
    </w:p>
    <w:p w14:paraId="6DEB0BFE" w14:textId="77777777" w:rsidR="009648C8" w:rsidRDefault="0012668C">
      <w:pPr>
        <w:pStyle w:val="TextHeading3"/>
        <w:keepNext/>
        <w:keepLines/>
      </w:pPr>
      <w:r>
        <w:rPr>
          <w:b/>
        </w:rPr>
        <w:t>Primary Beneficiary</w:t>
      </w:r>
      <w:proofErr w:type="gramStart"/>
      <w:r>
        <w:rPr>
          <w:b/>
        </w:rPr>
        <w:t>:</w:t>
      </w:r>
      <w:r>
        <w:t xml:space="preserve">  The</w:t>
      </w:r>
      <w:proofErr w:type="gramEnd"/>
      <w:r>
        <w:t xml:space="preserve"> Pawar and Kadam Living Trust dated February 9, 2026</w:t>
      </w:r>
      <w:r>
        <w:tab/>
      </w:r>
    </w:p>
    <w:p w14:paraId="6DEB0BFF" w14:textId="77777777" w:rsidR="009648C8" w:rsidRDefault="0012668C">
      <w:pPr>
        <w:pStyle w:val="TextHeading2"/>
        <w:rPr>
          <w:spacing w:val="-3"/>
        </w:rPr>
      </w:pPr>
      <w:r>
        <w:t xml:space="preserve">Your insurance company should send you a letter confirming the change of beneficiaries in your insurance policy or annuity records.  </w:t>
      </w:r>
      <w:r>
        <w:rPr>
          <w:b/>
          <w:i/>
          <w:spacing w:val="-3"/>
        </w:rPr>
        <w:t xml:space="preserve">Please put a copy of this confirmation letter in the </w:t>
      </w:r>
      <w:r>
        <w:rPr>
          <w:b/>
          <w:spacing w:val="-3"/>
        </w:rPr>
        <w:t>TRUST ASSETS</w:t>
      </w:r>
      <w:r>
        <w:rPr>
          <w:b/>
          <w:i/>
          <w:spacing w:val="-3"/>
        </w:rPr>
        <w:t xml:space="preserve"> section of your Revocable Living Trust Portfolio</w:t>
      </w:r>
      <w:r>
        <w:rPr>
          <w:i/>
          <w:spacing w:val="-3"/>
        </w:rPr>
        <w:t>.</w:t>
      </w:r>
      <w:r>
        <w:rPr>
          <w:rStyle w:val="FootnoteReference"/>
          <w:i/>
          <w:spacing w:val="-3"/>
        </w:rPr>
        <w:footnoteReference w:id="2"/>
      </w:r>
    </w:p>
    <w:p w14:paraId="6DEB0C00" w14:textId="77777777" w:rsidR="009648C8" w:rsidRDefault="0012668C">
      <w:pPr>
        <w:pStyle w:val="Heading2Unnumbered"/>
      </w:pPr>
      <w:bookmarkStart w:id="13" w:name="50FA1BB2"/>
      <w:r>
        <w:lastRenderedPageBreak/>
        <w:t>Mortgage, Notes, and Other Receivables</w:t>
      </w:r>
      <w:bookmarkEnd w:id="13"/>
    </w:p>
    <w:p w14:paraId="6DEB0C01" w14:textId="77777777" w:rsidR="009648C8" w:rsidRDefault="0012668C">
      <w:pPr>
        <w:pStyle w:val="TextHeading2"/>
        <w:keepLines/>
      </w:pPr>
      <w:r>
        <w:t xml:space="preserve">If you have loaned money to anyone, you should assign your interest as lender to your Revocable Living Trust by a written document and notify your debtor of the assignment.  We can prepare assignment documents for each interest for your signature.  </w:t>
      </w:r>
      <w:r>
        <w:rPr>
          <w:b/>
          <w:i/>
          <w:spacing w:val="-3"/>
        </w:rPr>
        <w:t xml:space="preserve">Please put a copy of each assignment in the </w:t>
      </w:r>
      <w:r>
        <w:rPr>
          <w:b/>
          <w:spacing w:val="-3"/>
        </w:rPr>
        <w:t>TRUST ASSETS</w:t>
      </w:r>
      <w:r>
        <w:rPr>
          <w:b/>
          <w:i/>
          <w:spacing w:val="-3"/>
        </w:rPr>
        <w:t xml:space="preserve"> section of your Revocable Living Trust Portfolio</w:t>
      </w:r>
      <w:r>
        <w:rPr>
          <w:i/>
          <w:spacing w:val="-3"/>
        </w:rPr>
        <w:t>.</w:t>
      </w:r>
    </w:p>
    <w:p w14:paraId="6DEB0C02" w14:textId="77777777" w:rsidR="009648C8" w:rsidRDefault="0012668C">
      <w:pPr>
        <w:pStyle w:val="Heading2Unnumbered"/>
      </w:pPr>
      <w:bookmarkStart w:id="14" w:name="4584C9A6"/>
      <w:r>
        <w:t>Partnership Interest</w:t>
      </w:r>
      <w:bookmarkEnd w:id="14"/>
    </w:p>
    <w:p w14:paraId="6DEB0C03" w14:textId="77777777" w:rsidR="009648C8" w:rsidRDefault="0012668C">
      <w:pPr>
        <w:pStyle w:val="TextHeading2"/>
        <w:keepLines/>
      </w:pPr>
      <w:r>
        <w:t xml:space="preserve">If there are no restrictions in your general partnership agreement, your interest in the general partnership should be transferred through a written assignment of interest signed by you and acknowledged by your partners.  Transfer of an interest in a limited partnership is accomplished in the same way as the transfer of a general partnership interest. </w:t>
      </w:r>
    </w:p>
    <w:p w14:paraId="6DEB0C04" w14:textId="77777777" w:rsidR="009648C8" w:rsidRDefault="0012668C">
      <w:pPr>
        <w:pStyle w:val="TextHeading2"/>
      </w:pPr>
      <w:r>
        <w:t xml:space="preserve">We can prepare assignment documents for each interest for your signature.  </w:t>
      </w:r>
      <w:r>
        <w:rPr>
          <w:b/>
          <w:i/>
          <w:spacing w:val="-3"/>
        </w:rPr>
        <w:t xml:space="preserve">Please put a copy of each assignment in the </w:t>
      </w:r>
      <w:r>
        <w:rPr>
          <w:b/>
          <w:spacing w:val="-3"/>
        </w:rPr>
        <w:t>TRUST ASSETS</w:t>
      </w:r>
      <w:r>
        <w:rPr>
          <w:b/>
          <w:i/>
          <w:spacing w:val="-3"/>
        </w:rPr>
        <w:t xml:space="preserve"> section of your Revocable Living Trust Portfolio</w:t>
      </w:r>
      <w:r>
        <w:rPr>
          <w:i/>
          <w:spacing w:val="-3"/>
        </w:rPr>
        <w:t>.</w:t>
      </w:r>
    </w:p>
    <w:p w14:paraId="6DEB0C05" w14:textId="77777777" w:rsidR="009648C8" w:rsidRDefault="0012668C">
      <w:pPr>
        <w:pStyle w:val="Heading2Unnumbered"/>
      </w:pPr>
      <w:bookmarkStart w:id="15" w:name="1278BAD7"/>
      <w:r>
        <w:t>Corporate Business or Professional Interests</w:t>
      </w:r>
      <w:bookmarkEnd w:id="15"/>
    </w:p>
    <w:p w14:paraId="6DEB0C06" w14:textId="77777777" w:rsidR="009648C8" w:rsidRDefault="0012668C">
      <w:pPr>
        <w:pStyle w:val="TextHeading2"/>
      </w:pPr>
      <w:r>
        <w:t xml:space="preserve">You should contact your corporate counsel or ask us to assist you in transferring your professional business interests to the Revocable Living Trust. </w:t>
      </w:r>
    </w:p>
    <w:p w14:paraId="6DEB0C07" w14:textId="77777777" w:rsidR="009648C8" w:rsidRDefault="0012668C">
      <w:pPr>
        <w:pStyle w:val="TextHeading3"/>
        <w:keepLines/>
        <w:numPr>
          <w:ilvl w:val="0"/>
          <w:numId w:val="33"/>
        </w:numPr>
        <w:rPr>
          <w:i/>
        </w:rPr>
      </w:pPr>
      <w:r>
        <w:t xml:space="preserve">If your business is a corporation, you will have to cancel shares held in your name and </w:t>
      </w:r>
      <w:proofErr w:type="gramStart"/>
      <w:r>
        <w:t>reissue</w:t>
      </w:r>
      <w:proofErr w:type="gramEnd"/>
      <w:r>
        <w:t xml:space="preserve"> them in your name as Trustee of your Revocable Living Trust.  </w:t>
      </w:r>
      <w:r>
        <w:rPr>
          <w:b/>
          <w:i/>
        </w:rPr>
        <w:t xml:space="preserve">Please put a copy of both the front and back of the new stock certificate in the </w:t>
      </w:r>
      <w:r>
        <w:rPr>
          <w:b/>
        </w:rPr>
        <w:t>TRUST ASSETS</w:t>
      </w:r>
      <w:r>
        <w:rPr>
          <w:b/>
          <w:i/>
        </w:rPr>
        <w:t xml:space="preserve"> section of your Revocable Living Trust Portfolio</w:t>
      </w:r>
      <w:r>
        <w:rPr>
          <w:i/>
        </w:rPr>
        <w:t>.</w:t>
      </w:r>
    </w:p>
    <w:p w14:paraId="6DEB0C08" w14:textId="77777777" w:rsidR="009648C8" w:rsidRDefault="0012668C">
      <w:pPr>
        <w:pStyle w:val="TextHeading3"/>
        <w:keepLines/>
        <w:numPr>
          <w:ilvl w:val="0"/>
          <w:numId w:val="33"/>
        </w:numPr>
      </w:pPr>
      <w:r>
        <w:t xml:space="preserve">If your business is a limited liability company, we can draft assignment documents to assign your interest to your Revocable Living Trust.  </w:t>
      </w:r>
      <w:r>
        <w:rPr>
          <w:b/>
          <w:i/>
        </w:rPr>
        <w:t xml:space="preserve">Please put a copy of the assignment in the </w:t>
      </w:r>
      <w:r>
        <w:rPr>
          <w:b/>
        </w:rPr>
        <w:t>TRUST ASSETS</w:t>
      </w:r>
      <w:r>
        <w:rPr>
          <w:b/>
          <w:i/>
        </w:rPr>
        <w:t xml:space="preserve"> section of your Revocable Living Trust Portfolio</w:t>
      </w:r>
      <w:r>
        <w:rPr>
          <w:i/>
        </w:rPr>
        <w:t>.</w:t>
      </w:r>
    </w:p>
    <w:p w14:paraId="6DEB0C09" w14:textId="77777777" w:rsidR="009648C8" w:rsidRDefault="0012668C">
      <w:pPr>
        <w:pStyle w:val="Heading2Unnumbered"/>
      </w:pPr>
      <w:bookmarkStart w:id="16" w:name="203E516A"/>
      <w:r>
        <w:t>Sole Proprietorship Business Interests</w:t>
      </w:r>
      <w:bookmarkEnd w:id="16"/>
    </w:p>
    <w:p w14:paraId="6DEB0C0A" w14:textId="77777777" w:rsidR="009648C8" w:rsidRDefault="0012668C">
      <w:pPr>
        <w:pStyle w:val="TextHeading2"/>
        <w:keepLines/>
      </w:pPr>
      <w:r>
        <w:t xml:space="preserve">A sole proprietorship is a business entity owned by one person.  Ownership of a sole proprietorship can be transferred to a Revocable Living Trust with a written assignment of interest.  All items of tangible personal property should be listed individually or by category in the assignment.  </w:t>
      </w:r>
      <w:r>
        <w:rPr>
          <w:b/>
          <w:i/>
        </w:rPr>
        <w:t xml:space="preserve">Please put a copy of the assignment in the </w:t>
      </w:r>
      <w:r>
        <w:rPr>
          <w:b/>
        </w:rPr>
        <w:t>TRUST ASSETS</w:t>
      </w:r>
      <w:r>
        <w:rPr>
          <w:b/>
          <w:i/>
        </w:rPr>
        <w:t xml:space="preserve"> section of your Revocable Living Trust Portfolio</w:t>
      </w:r>
      <w:r>
        <w:rPr>
          <w:i/>
        </w:rPr>
        <w:t>.</w:t>
      </w:r>
    </w:p>
    <w:p w14:paraId="6DEB0C0B" w14:textId="77777777" w:rsidR="009648C8" w:rsidRDefault="0012668C">
      <w:pPr>
        <w:pStyle w:val="Heading2Unnumbered"/>
      </w:pPr>
      <w:bookmarkStart w:id="17" w:name="6DDED3D6"/>
      <w:r>
        <w:lastRenderedPageBreak/>
        <w:t>Oil, Gas, and Mineral Interests</w:t>
      </w:r>
      <w:bookmarkEnd w:id="17"/>
    </w:p>
    <w:p w14:paraId="6DEB0C0C" w14:textId="77777777" w:rsidR="009648C8" w:rsidRDefault="0012668C">
      <w:pPr>
        <w:pStyle w:val="TextHeading2"/>
        <w:keepLines/>
      </w:pPr>
      <w:r>
        <w:t xml:space="preserve">The method of transferring interests in oil, minerals, and gas depends on whether you own or lease </w:t>
      </w:r>
      <w:proofErr w:type="gramStart"/>
      <w:r>
        <w:t>the interests</w:t>
      </w:r>
      <w:proofErr w:type="gramEnd"/>
      <w:r>
        <w:t xml:space="preserve">.  Generally, if you </w:t>
      </w:r>
      <w:proofErr w:type="gramStart"/>
      <w:r>
        <w:t>own the interests</w:t>
      </w:r>
      <w:proofErr w:type="gramEnd"/>
      <w:r>
        <w:t xml:space="preserve">, you should record a deed that titles your interests to your Revocable Living Trust.  If your interest is a lease, you should assign your rights as a lessee to your Revocable Living Trust by a written assignment.  </w:t>
      </w:r>
      <w:r>
        <w:rPr>
          <w:b/>
          <w:i/>
        </w:rPr>
        <w:t xml:space="preserve">Please put a copy of the deed or assignment in the </w:t>
      </w:r>
      <w:r>
        <w:rPr>
          <w:b/>
        </w:rPr>
        <w:t>TRUST ASSETS</w:t>
      </w:r>
      <w:r>
        <w:rPr>
          <w:b/>
          <w:i/>
        </w:rPr>
        <w:t xml:space="preserve"> section of your Revocable Living Trust Portfolio</w:t>
      </w:r>
      <w:r>
        <w:rPr>
          <w:i/>
        </w:rPr>
        <w:t>.</w:t>
      </w:r>
    </w:p>
    <w:p w14:paraId="6DEB0C0D" w14:textId="77777777" w:rsidR="009648C8" w:rsidRDefault="0012668C">
      <w:pPr>
        <w:pStyle w:val="Heading2Unnumbered"/>
      </w:pPr>
      <w:bookmarkStart w:id="18" w:name="174F2365"/>
      <w:r>
        <w:t>Real Property</w:t>
      </w:r>
      <w:bookmarkEnd w:id="18"/>
    </w:p>
    <w:p w14:paraId="6DEB0C0E" w14:textId="77777777" w:rsidR="009648C8" w:rsidRDefault="0012668C">
      <w:pPr>
        <w:pStyle w:val="TextHeading2"/>
        <w:keepLines/>
        <w:rPr>
          <w:i/>
        </w:rPr>
      </w:pPr>
      <w:r>
        <w:t xml:space="preserve">Transferring your real property to your trust will require attention to ownership and tax issues based on the nature of the current title to the property.  Ultimately, the transfer will require preparing, executing, and recording new deeds for each property.  This should be done through an attorney. At your request, we will assist you with this.  </w:t>
      </w:r>
      <w:r>
        <w:rPr>
          <w:b/>
          <w:i/>
        </w:rPr>
        <w:t xml:space="preserve">Please put a copy of each deed in the </w:t>
      </w:r>
      <w:r>
        <w:rPr>
          <w:b/>
        </w:rPr>
        <w:t>TRUST ASSETS</w:t>
      </w:r>
      <w:r>
        <w:rPr>
          <w:b/>
          <w:i/>
        </w:rPr>
        <w:t xml:space="preserve"> section of your Revocable Living Trust Portfolio</w:t>
      </w:r>
      <w:r>
        <w:rPr>
          <w:i/>
        </w:rPr>
        <w:t>.</w:t>
      </w:r>
    </w:p>
    <w:p w14:paraId="6DEB0C0F" w14:textId="77777777" w:rsidR="009648C8" w:rsidRDefault="0012668C">
      <w:pPr>
        <w:pStyle w:val="Heading2Unnumbered"/>
      </w:pPr>
      <w:bookmarkStart w:id="19" w:name="4EF4FF99"/>
      <w:r>
        <w:t>Anticipated Inheritance, Gift, or Lawsuit Judgment</w:t>
      </w:r>
      <w:bookmarkEnd w:id="19"/>
    </w:p>
    <w:p w14:paraId="6DEB0C10" w14:textId="77777777" w:rsidR="009648C8" w:rsidRDefault="0012668C">
      <w:pPr>
        <w:pStyle w:val="TextHeading2"/>
        <w:keepLines/>
        <w:rPr>
          <w:i/>
        </w:rPr>
      </w:pPr>
      <w:r>
        <w:t xml:space="preserve">If you are the beneficiary of an estate of someone who has already died, or if you are a plaintiff in a lawsuit, you can assign your interest in the estate or lawsuit to your Revocable Living Trust in case you are disabled or die before receiving distributions or payments.  </w:t>
      </w:r>
      <w:r>
        <w:rPr>
          <w:b/>
          <w:i/>
        </w:rPr>
        <w:t xml:space="preserve">Please put a copy of the assignment in the </w:t>
      </w:r>
      <w:r>
        <w:rPr>
          <w:b/>
        </w:rPr>
        <w:t>TRUST ASSETS</w:t>
      </w:r>
      <w:r>
        <w:rPr>
          <w:b/>
          <w:i/>
        </w:rPr>
        <w:t xml:space="preserve"> section of your Revocable Living Trust Portfolio</w:t>
      </w:r>
      <w:r>
        <w:rPr>
          <w:i/>
        </w:rPr>
        <w:t>.</w:t>
      </w:r>
    </w:p>
    <w:p w14:paraId="6DEB0C11" w14:textId="77777777" w:rsidR="009648C8" w:rsidRDefault="009648C8">
      <w:pPr>
        <w:pStyle w:val="TextHeading2"/>
      </w:pPr>
    </w:p>
    <w:p w14:paraId="6DEB0C12" w14:textId="77777777" w:rsidR="009648C8" w:rsidRDefault="0012668C">
      <w:pPr>
        <w:pStyle w:val="TitleDocumentCenter"/>
        <w:keepNext/>
      </w:pPr>
      <w:r>
        <w:t>Reviewing Your Estate Plan</w:t>
      </w:r>
    </w:p>
    <w:p w14:paraId="6DEB0C13" w14:textId="77777777" w:rsidR="009648C8" w:rsidRDefault="0012668C">
      <w:pPr>
        <w:pStyle w:val="TextHeading2"/>
      </w:pPr>
      <w:r>
        <w:t xml:space="preserve">You should review your estate plan with an attorney about every three years because all estate plans require ongoing maintenance. </w:t>
      </w:r>
      <w:proofErr w:type="gramStart"/>
      <w:r>
        <w:t>In particular, a</w:t>
      </w:r>
      <w:proofErr w:type="gramEnd"/>
      <w:r>
        <w:t xml:space="preserve"> change in your family, an increase in your net worth, or a change in the tax law could significantly affect the effectiveness of your plan.</w:t>
      </w:r>
    </w:p>
    <w:p w14:paraId="6DEB0C14" w14:textId="77777777" w:rsidR="009648C8" w:rsidRDefault="009648C8">
      <w:pPr>
        <w:pStyle w:val="TextHeading2"/>
      </w:pPr>
    </w:p>
    <w:p w14:paraId="17DB6D0C" w14:textId="77777777" w:rsidR="000950EF" w:rsidRDefault="000950EF">
      <w:pPr>
        <w:spacing w:after="200" w:line="276" w:lineRule="auto"/>
        <w:rPr>
          <w:rFonts w:ascii="Arial" w:hAnsi="Arial"/>
          <w:b/>
          <w:noProof/>
          <w:sz w:val="36"/>
          <w:szCs w:val="20"/>
        </w:rPr>
      </w:pPr>
      <w:r>
        <w:br w:type="page"/>
      </w:r>
    </w:p>
    <w:p w14:paraId="6DEB0C15" w14:textId="6FAE96C8" w:rsidR="009648C8" w:rsidRDefault="0012668C">
      <w:pPr>
        <w:pStyle w:val="TitleDocumentCenter"/>
        <w:keepNext/>
      </w:pPr>
      <w:r>
        <w:lastRenderedPageBreak/>
        <w:t>Funding Acknowledgement</w:t>
      </w:r>
    </w:p>
    <w:p w14:paraId="6DEB0C16" w14:textId="6C4DF674" w:rsidR="009648C8" w:rsidRDefault="0012668C">
      <w:pPr>
        <w:pStyle w:val="TextHeading2"/>
      </w:pPr>
      <w:r>
        <w:t>We acknowledge that counsel has advised us about the importance of funding our Revocable Living Trust, and we understand that funding our Revocable Living Trust is our responsibility. We also understand that neither our attorney, Richard Wingerden, nor The Law Offices of Richard Wingerden is responsible for funding our Revocable Living Trust</w:t>
      </w:r>
      <w:r w:rsidR="000950EF">
        <w:t>, except for our current California primary property</w:t>
      </w:r>
      <w:r>
        <w:t xml:space="preserve">. In addition, we acknowledge that we have reviewed the funding </w:t>
      </w:r>
      <w:proofErr w:type="gramStart"/>
      <w:r>
        <w:t>instructions</w:t>
      </w:r>
      <w:proofErr w:type="gramEnd"/>
      <w:r>
        <w:t xml:space="preserve"> and we understand the </w:t>
      </w:r>
      <w:proofErr w:type="gramStart"/>
      <w:r>
        <w:t>instructions</w:t>
      </w:r>
      <w:proofErr w:type="gramEnd"/>
      <w:r>
        <w:t xml:space="preserve"> have been provided to assist us with the funding of our Revocable Living Trust.</w:t>
      </w:r>
    </w:p>
    <w:p w14:paraId="6DEB0C17" w14:textId="77777777" w:rsidR="009648C8" w:rsidRDefault="0012668C">
      <w:pPr>
        <w:pStyle w:val="TextHeading2"/>
        <w:keepNext/>
        <w:spacing w:before="240"/>
      </w:pPr>
      <w:bookmarkStart w:id="20" w:name="BeginAcknowledgement"/>
      <w:r>
        <w:t xml:space="preserve">Accepted and </w:t>
      </w:r>
      <w:proofErr w:type="gramStart"/>
      <w:r>
        <w:t>Agreed</w:t>
      </w:r>
      <w:proofErr w:type="gramEnd"/>
      <w:r>
        <w:t>.</w:t>
      </w:r>
      <w:bookmarkEnd w:id="20"/>
    </w:p>
    <w:p w14:paraId="6DEB0C18" w14:textId="77777777" w:rsidR="009648C8" w:rsidRDefault="0012668C">
      <w:pPr>
        <w:pStyle w:val="TextHeading2"/>
        <w:keepNext/>
        <w:tabs>
          <w:tab w:val="left" w:pos="3600"/>
        </w:tabs>
        <w:spacing w:after="0"/>
        <w:rPr>
          <w:u w:val="single"/>
        </w:rPr>
      </w:pPr>
      <w:r>
        <w:t>Date</w:t>
      </w:r>
      <w:proofErr w:type="gramStart"/>
      <w:r>
        <w:t>:  February</w:t>
      </w:r>
      <w:proofErr w:type="gramEnd"/>
      <w:r>
        <w:t xml:space="preserve"> 9, 2026</w:t>
      </w:r>
      <w:r>
        <w:tab/>
        <w:t>________________________________________</w:t>
      </w:r>
    </w:p>
    <w:p w14:paraId="6DEB0C19" w14:textId="77777777" w:rsidR="009648C8" w:rsidRDefault="0012668C">
      <w:pPr>
        <w:pStyle w:val="TextHeading2"/>
        <w:tabs>
          <w:tab w:val="left" w:pos="3600"/>
        </w:tabs>
        <w:spacing w:before="0"/>
        <w:contextualSpacing/>
      </w:pPr>
      <w:r>
        <w:tab/>
        <w:t>Avinash Sudhakar Pawar</w:t>
      </w:r>
    </w:p>
    <w:p w14:paraId="6DEB0C1A" w14:textId="77777777" w:rsidR="009648C8" w:rsidRDefault="0012668C">
      <w:pPr>
        <w:pStyle w:val="TextHeading2"/>
        <w:keepNext/>
        <w:tabs>
          <w:tab w:val="left" w:pos="3600"/>
        </w:tabs>
        <w:spacing w:before="840" w:after="0"/>
        <w:rPr>
          <w:u w:val="single"/>
        </w:rPr>
      </w:pPr>
      <w:r>
        <w:t>Date</w:t>
      </w:r>
      <w:proofErr w:type="gramStart"/>
      <w:r>
        <w:t>:  February</w:t>
      </w:r>
      <w:proofErr w:type="gramEnd"/>
      <w:r>
        <w:t xml:space="preserve"> 9, 2026</w:t>
      </w:r>
      <w:r>
        <w:tab/>
        <w:t>________________________________________</w:t>
      </w:r>
    </w:p>
    <w:p w14:paraId="6DEB0C1B" w14:textId="77777777" w:rsidR="009648C8" w:rsidRDefault="0012668C">
      <w:pPr>
        <w:pStyle w:val="TextHeading2"/>
        <w:tabs>
          <w:tab w:val="left" w:pos="3600"/>
        </w:tabs>
        <w:spacing w:before="0"/>
        <w:contextualSpacing/>
      </w:pPr>
      <w:r>
        <w:tab/>
        <w:t>Shweta Pramod Kadam</w:t>
      </w:r>
    </w:p>
    <w:sectPr w:rsidR="009648C8">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F70E5" w14:textId="77777777" w:rsidR="0012668C" w:rsidRDefault="0012668C">
      <w:r>
        <w:separator/>
      </w:r>
    </w:p>
  </w:endnote>
  <w:endnote w:type="continuationSeparator" w:id="0">
    <w:p w14:paraId="086B5D9D" w14:textId="77777777" w:rsidR="0012668C" w:rsidRDefault="0012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0C1D" w14:textId="77777777" w:rsidR="009648C8" w:rsidRDefault="009648C8">
    <w:pPr>
      <w:pStyle w:val="Footer"/>
      <w:tabs>
        <w:tab w:val="clear" w:pos="4320"/>
        <w:tab w:val="clear" w:pos="8640"/>
      </w:tabs>
      <w:jc w:val="center"/>
    </w:pPr>
  </w:p>
  <w:p w14:paraId="6DEB0C1E" w14:textId="77777777" w:rsidR="009648C8" w:rsidRDefault="0012668C">
    <w:pPr>
      <w:pStyle w:val="Footer"/>
      <w:tabs>
        <w:tab w:val="clear" w:pos="4320"/>
        <w:tab w:val="clear" w:pos="8640"/>
      </w:tabs>
      <w:jc w:val="center"/>
    </w:pPr>
    <w:r>
      <w:t>Funding Instructions for the Pawar and Kadam Living Trust</w:t>
    </w:r>
  </w:p>
  <w:p w14:paraId="6DEB0C1F" w14:textId="58767881" w:rsidR="009648C8" w:rsidRDefault="0012668C">
    <w:pPr>
      <w:pStyle w:val="Footer"/>
      <w:tabs>
        <w:tab w:val="clear" w:pos="4320"/>
        <w:tab w:val="clear" w:pos="8640"/>
      </w:tabs>
      <w:jc w:val="center"/>
      <w:rPr>
        <w:color w:val="000000"/>
      </w:rPr>
    </w:pPr>
    <w:r>
      <w:rPr>
        <w:color w:val="000000"/>
      </w:rPr>
      <w:t xml:space="preserve">Page </w:t>
    </w:r>
    <w:r>
      <w:fldChar w:fldCharType="begin"/>
    </w:r>
    <w:r>
      <w:instrText xml:space="preserve"> PAGE </w:instrText>
    </w:r>
    <w:r w:rsidR="000950EF">
      <w:fldChar w:fldCharType="separate"/>
    </w:r>
    <w:r w:rsidR="000950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547B" w14:textId="77777777" w:rsidR="0012668C" w:rsidRDefault="0012668C">
      <w:r>
        <w:separator/>
      </w:r>
    </w:p>
  </w:footnote>
  <w:footnote w:type="continuationSeparator" w:id="0">
    <w:p w14:paraId="75F680E9" w14:textId="77777777" w:rsidR="0012668C" w:rsidRDefault="0012668C">
      <w:r>
        <w:continuationSeparator/>
      </w:r>
    </w:p>
  </w:footnote>
  <w:footnote w:id="1">
    <w:p w14:paraId="6DEB0C20" w14:textId="77777777" w:rsidR="009648C8" w:rsidRDefault="0012668C">
      <w:pPr>
        <w:pStyle w:val="FootnoteText"/>
        <w:jc w:val="both"/>
      </w:pPr>
      <w:r>
        <w:rPr>
          <w:rStyle w:val="FootnoteReference"/>
        </w:rPr>
        <w:footnoteRef/>
      </w:r>
      <w:r>
        <w:t xml:space="preserve"> In case your retirement plan administrator fails to send you a confirmation letter, please put a copy of the change of beneficiary designation you sent to the plan administrator in the TRUST ASSETS section of your Revocable Living Trust Portfolio.  When you do receive the confirmation letter, you can then substitute it for the change of beneficiary designation.</w:t>
      </w:r>
    </w:p>
    <w:p w14:paraId="6DEB0C21" w14:textId="77777777" w:rsidR="009648C8" w:rsidRDefault="009648C8">
      <w:pPr>
        <w:pStyle w:val="FootnoteText"/>
        <w:jc w:val="both"/>
      </w:pPr>
    </w:p>
  </w:footnote>
  <w:footnote w:id="2">
    <w:p w14:paraId="6DEB0C22" w14:textId="77777777" w:rsidR="009648C8" w:rsidRDefault="0012668C">
      <w:pPr>
        <w:pStyle w:val="FootnoteText"/>
        <w:jc w:val="both"/>
      </w:pPr>
      <w:r>
        <w:rPr>
          <w:rStyle w:val="FootnoteReference"/>
        </w:rPr>
        <w:footnoteRef/>
      </w:r>
      <w:r>
        <w:t xml:space="preserve"> In case your insurance company fails to send you a confirmation letter, please put a copy of the change of beneficiary designation you sent to the insurance company in the TRUST ASSETS section of your Revocable Living Trust Portfolio.  When you do receive the confirmation letter, you can then substitute it for the change of beneficiary designation.</w:t>
      </w:r>
    </w:p>
    <w:p w14:paraId="6DEB0C23" w14:textId="77777777" w:rsidR="009648C8" w:rsidRDefault="009648C8">
      <w:pPr>
        <w:pStyle w:val="FootnoteText"/>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C898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05822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EDEF5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7D4F43C"/>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8E609866"/>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CF3A783C"/>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898679BA"/>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736EC3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4ABBFE"/>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720CC424"/>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0C2224A3"/>
    <w:multiLevelType w:val="hybridMultilevel"/>
    <w:tmpl w:val="A50AEEDE"/>
    <w:lvl w:ilvl="0" w:tplc="49A4A4DC">
      <w:start w:val="1"/>
      <w:numFmt w:val="decimal"/>
      <w:lvlText w:val="%1."/>
      <w:lvlJc w:val="left"/>
      <w:pPr>
        <w:ind w:left="360" w:hanging="360"/>
      </w:pPr>
    </w:lvl>
    <w:lvl w:ilvl="1" w:tplc="128E357A">
      <w:start w:val="1"/>
      <w:numFmt w:val="lowerLetter"/>
      <w:lvlText w:val="%2."/>
      <w:lvlJc w:val="left"/>
      <w:pPr>
        <w:ind w:left="1080" w:hanging="360"/>
      </w:pPr>
    </w:lvl>
    <w:lvl w:ilvl="2" w:tplc="0450F438">
      <w:start w:val="1"/>
      <w:numFmt w:val="lowerRoman"/>
      <w:lvlText w:val="%3."/>
      <w:lvlJc w:val="right"/>
      <w:pPr>
        <w:ind w:left="1800" w:hanging="180"/>
      </w:pPr>
    </w:lvl>
    <w:lvl w:ilvl="3" w:tplc="BF2695C2">
      <w:start w:val="1"/>
      <w:numFmt w:val="decimal"/>
      <w:lvlText w:val="%4."/>
      <w:lvlJc w:val="left"/>
      <w:pPr>
        <w:ind w:left="2520" w:hanging="360"/>
      </w:pPr>
    </w:lvl>
    <w:lvl w:ilvl="4" w:tplc="D0EEE5AE">
      <w:start w:val="1"/>
      <w:numFmt w:val="lowerLetter"/>
      <w:lvlText w:val="%5."/>
      <w:lvlJc w:val="left"/>
      <w:pPr>
        <w:ind w:left="3240" w:hanging="360"/>
      </w:pPr>
    </w:lvl>
    <w:lvl w:ilvl="5" w:tplc="E690CDEE">
      <w:start w:val="1"/>
      <w:numFmt w:val="lowerRoman"/>
      <w:lvlText w:val="%6."/>
      <w:lvlJc w:val="right"/>
      <w:pPr>
        <w:ind w:left="3960" w:hanging="180"/>
      </w:pPr>
    </w:lvl>
    <w:lvl w:ilvl="6" w:tplc="A2AE739C">
      <w:start w:val="1"/>
      <w:numFmt w:val="decimal"/>
      <w:lvlText w:val="%7."/>
      <w:lvlJc w:val="left"/>
      <w:pPr>
        <w:ind w:left="4680" w:hanging="360"/>
      </w:pPr>
    </w:lvl>
    <w:lvl w:ilvl="7" w:tplc="BB148C9E">
      <w:start w:val="1"/>
      <w:numFmt w:val="lowerLetter"/>
      <w:lvlText w:val="%8."/>
      <w:lvlJc w:val="left"/>
      <w:pPr>
        <w:ind w:left="5400" w:hanging="360"/>
      </w:pPr>
    </w:lvl>
    <w:lvl w:ilvl="8" w:tplc="2F2AD14C">
      <w:start w:val="1"/>
      <w:numFmt w:val="lowerRoman"/>
      <w:lvlText w:val="%9."/>
      <w:lvlJc w:val="right"/>
      <w:pPr>
        <w:ind w:left="6120" w:hanging="180"/>
      </w:pPr>
    </w:lvl>
  </w:abstractNum>
  <w:abstractNum w:abstractNumId="13" w15:restartNumberingAfterBreak="0">
    <w:nsid w:val="0FD92341"/>
    <w:multiLevelType w:val="multilevel"/>
    <w:tmpl w:val="35F67EE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15BC29CC"/>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176414AE"/>
    <w:multiLevelType w:val="multilevel"/>
    <w:tmpl w:val="316C4A86"/>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E16C92E2"/>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DA5EEDF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9" w15:restartNumberingAfterBreak="0">
    <w:nsid w:val="1A492966"/>
    <w:multiLevelType w:val="multilevel"/>
    <w:tmpl w:val="788E65A2"/>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E9D89332"/>
    <w:lvl w:ilvl="0" w:tplc="75247070">
      <w:start w:val="1"/>
      <w:numFmt w:val="decimal"/>
      <w:lvlText w:val="%1."/>
      <w:lvlJc w:val="left"/>
      <w:pPr>
        <w:ind w:left="2160" w:hanging="360"/>
      </w:pPr>
    </w:lvl>
    <w:lvl w:ilvl="1" w:tplc="F1505086">
      <w:start w:val="1"/>
      <w:numFmt w:val="lowerLetter"/>
      <w:lvlText w:val="%2."/>
      <w:lvlJc w:val="left"/>
      <w:pPr>
        <w:ind w:left="2880" w:hanging="360"/>
      </w:pPr>
    </w:lvl>
    <w:lvl w:ilvl="2" w:tplc="BBD8C5C4">
      <w:start w:val="1"/>
      <w:numFmt w:val="lowerRoman"/>
      <w:lvlText w:val="%3."/>
      <w:lvlJc w:val="right"/>
      <w:pPr>
        <w:ind w:left="3600" w:hanging="180"/>
      </w:pPr>
    </w:lvl>
    <w:lvl w:ilvl="3" w:tplc="681EC1F6">
      <w:start w:val="1"/>
      <w:numFmt w:val="decimal"/>
      <w:lvlText w:val="%4."/>
      <w:lvlJc w:val="left"/>
      <w:pPr>
        <w:ind w:left="4320" w:hanging="360"/>
      </w:pPr>
    </w:lvl>
    <w:lvl w:ilvl="4" w:tplc="A59AAD84">
      <w:start w:val="1"/>
      <w:numFmt w:val="lowerLetter"/>
      <w:lvlText w:val="%5."/>
      <w:lvlJc w:val="left"/>
      <w:pPr>
        <w:ind w:left="5040" w:hanging="360"/>
      </w:pPr>
    </w:lvl>
    <w:lvl w:ilvl="5" w:tplc="3258D52C">
      <w:start w:val="1"/>
      <w:numFmt w:val="lowerRoman"/>
      <w:lvlText w:val="%6."/>
      <w:lvlJc w:val="right"/>
      <w:pPr>
        <w:ind w:left="5760" w:hanging="180"/>
      </w:pPr>
    </w:lvl>
    <w:lvl w:ilvl="6" w:tplc="A63A789C">
      <w:start w:val="1"/>
      <w:numFmt w:val="decimal"/>
      <w:lvlText w:val="%7."/>
      <w:lvlJc w:val="left"/>
      <w:pPr>
        <w:ind w:left="6480" w:hanging="360"/>
      </w:pPr>
    </w:lvl>
    <w:lvl w:ilvl="7" w:tplc="8850E2A8">
      <w:start w:val="1"/>
      <w:numFmt w:val="lowerLetter"/>
      <w:lvlText w:val="%8."/>
      <w:lvlJc w:val="left"/>
      <w:pPr>
        <w:ind w:left="7200" w:hanging="360"/>
      </w:pPr>
    </w:lvl>
    <w:lvl w:ilvl="8" w:tplc="F9942DA8">
      <w:start w:val="1"/>
      <w:numFmt w:val="lowerRoman"/>
      <w:lvlText w:val="%9."/>
      <w:lvlJc w:val="right"/>
      <w:pPr>
        <w:ind w:left="7920" w:hanging="180"/>
      </w:pPr>
    </w:lvl>
  </w:abstractNum>
  <w:abstractNum w:abstractNumId="21"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2" w15:restartNumberingAfterBreak="0">
    <w:nsid w:val="287A0478"/>
    <w:multiLevelType w:val="hybridMultilevel"/>
    <w:tmpl w:val="1256C8E0"/>
    <w:lvl w:ilvl="0" w:tplc="DCEA8712">
      <w:start w:val="1"/>
      <w:numFmt w:val="decimal"/>
      <w:lvlText w:val="%1."/>
      <w:lvlJc w:val="left"/>
      <w:pPr>
        <w:ind w:left="360" w:hanging="360"/>
      </w:pPr>
    </w:lvl>
    <w:lvl w:ilvl="1" w:tplc="2BC6A3D0">
      <w:start w:val="1"/>
      <w:numFmt w:val="lowerLetter"/>
      <w:lvlText w:val="%2."/>
      <w:lvlJc w:val="left"/>
      <w:pPr>
        <w:ind w:left="1080" w:hanging="360"/>
      </w:pPr>
    </w:lvl>
    <w:lvl w:ilvl="2" w:tplc="E9842C36">
      <w:start w:val="1"/>
      <w:numFmt w:val="lowerRoman"/>
      <w:lvlText w:val="%3."/>
      <w:lvlJc w:val="right"/>
      <w:pPr>
        <w:ind w:left="1800" w:hanging="180"/>
      </w:pPr>
    </w:lvl>
    <w:lvl w:ilvl="3" w:tplc="6C6278B6">
      <w:start w:val="1"/>
      <w:numFmt w:val="decimal"/>
      <w:lvlText w:val="%4."/>
      <w:lvlJc w:val="left"/>
      <w:pPr>
        <w:ind w:left="2520" w:hanging="360"/>
      </w:pPr>
    </w:lvl>
    <w:lvl w:ilvl="4" w:tplc="80B666A6">
      <w:start w:val="1"/>
      <w:numFmt w:val="lowerLetter"/>
      <w:lvlText w:val="%5."/>
      <w:lvlJc w:val="left"/>
      <w:pPr>
        <w:ind w:left="3240" w:hanging="360"/>
      </w:pPr>
    </w:lvl>
    <w:lvl w:ilvl="5" w:tplc="769E06DE">
      <w:start w:val="1"/>
      <w:numFmt w:val="lowerRoman"/>
      <w:lvlText w:val="%6."/>
      <w:lvlJc w:val="right"/>
      <w:pPr>
        <w:ind w:left="3960" w:hanging="180"/>
      </w:pPr>
    </w:lvl>
    <w:lvl w:ilvl="6" w:tplc="EE12B06A">
      <w:start w:val="1"/>
      <w:numFmt w:val="decimal"/>
      <w:lvlText w:val="%7."/>
      <w:lvlJc w:val="left"/>
      <w:pPr>
        <w:ind w:left="4680" w:hanging="360"/>
      </w:pPr>
    </w:lvl>
    <w:lvl w:ilvl="7" w:tplc="69CA04E2">
      <w:start w:val="1"/>
      <w:numFmt w:val="lowerLetter"/>
      <w:lvlText w:val="%8."/>
      <w:lvlJc w:val="left"/>
      <w:pPr>
        <w:ind w:left="5400" w:hanging="360"/>
      </w:pPr>
    </w:lvl>
    <w:lvl w:ilvl="8" w:tplc="BDCA85A6">
      <w:start w:val="1"/>
      <w:numFmt w:val="lowerRoman"/>
      <w:lvlText w:val="%9."/>
      <w:lvlJc w:val="right"/>
      <w:pPr>
        <w:ind w:left="6120" w:hanging="180"/>
      </w:pPr>
    </w:lvl>
  </w:abstractNum>
  <w:abstractNum w:abstractNumId="23"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BCC6AF2A"/>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EF2894AA"/>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0450BBD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38DCCB36"/>
    <w:lvl w:ilvl="0" w:tplc="4B9E41D4">
      <w:start w:val="1"/>
      <w:numFmt w:val="decimal"/>
      <w:lvlText w:val="%1."/>
      <w:lvlJc w:val="left"/>
      <w:pPr>
        <w:ind w:left="1440" w:hanging="360"/>
      </w:pPr>
    </w:lvl>
    <w:lvl w:ilvl="1" w:tplc="CB7E50EA">
      <w:start w:val="1"/>
      <w:numFmt w:val="lowerLetter"/>
      <w:lvlText w:val="%2."/>
      <w:lvlJc w:val="left"/>
      <w:pPr>
        <w:ind w:left="2160" w:hanging="360"/>
      </w:pPr>
    </w:lvl>
    <w:lvl w:ilvl="2" w:tplc="B4E06D1E">
      <w:start w:val="1"/>
      <w:numFmt w:val="lowerRoman"/>
      <w:lvlText w:val="%3."/>
      <w:lvlJc w:val="right"/>
      <w:pPr>
        <w:ind w:left="2880" w:hanging="180"/>
      </w:pPr>
    </w:lvl>
    <w:lvl w:ilvl="3" w:tplc="99FA8C08">
      <w:start w:val="1"/>
      <w:numFmt w:val="decimal"/>
      <w:lvlText w:val="%4."/>
      <w:lvlJc w:val="left"/>
      <w:pPr>
        <w:ind w:left="3600" w:hanging="360"/>
      </w:pPr>
    </w:lvl>
    <w:lvl w:ilvl="4" w:tplc="7632F90A">
      <w:start w:val="1"/>
      <w:numFmt w:val="lowerLetter"/>
      <w:lvlText w:val="%5."/>
      <w:lvlJc w:val="left"/>
      <w:pPr>
        <w:ind w:left="4320" w:hanging="360"/>
      </w:pPr>
    </w:lvl>
    <w:lvl w:ilvl="5" w:tplc="859672CC">
      <w:start w:val="1"/>
      <w:numFmt w:val="lowerRoman"/>
      <w:lvlText w:val="%6."/>
      <w:lvlJc w:val="right"/>
      <w:pPr>
        <w:ind w:left="5040" w:hanging="180"/>
      </w:pPr>
    </w:lvl>
    <w:lvl w:ilvl="6" w:tplc="7C64A002">
      <w:start w:val="1"/>
      <w:numFmt w:val="decimal"/>
      <w:lvlText w:val="%7."/>
      <w:lvlJc w:val="left"/>
      <w:pPr>
        <w:ind w:left="5760" w:hanging="360"/>
      </w:pPr>
    </w:lvl>
    <w:lvl w:ilvl="7" w:tplc="D9D8D852">
      <w:start w:val="1"/>
      <w:numFmt w:val="lowerLetter"/>
      <w:lvlText w:val="%8."/>
      <w:lvlJc w:val="left"/>
      <w:pPr>
        <w:ind w:left="6480" w:hanging="360"/>
      </w:pPr>
    </w:lvl>
    <w:lvl w:ilvl="8" w:tplc="477A7876">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52FACF9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353E1468"/>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7CF1660"/>
    <w:multiLevelType w:val="hybridMultilevel"/>
    <w:tmpl w:val="7F626F14"/>
    <w:lvl w:ilvl="0" w:tplc="E2A6A492">
      <w:start w:val="1"/>
      <w:numFmt w:val="bullet"/>
      <w:lvlText w:val=""/>
      <w:lvlJc w:val="left"/>
      <w:pPr>
        <w:tabs>
          <w:tab w:val="num" w:pos="720"/>
        </w:tabs>
        <w:ind w:left="720" w:hanging="360"/>
      </w:pPr>
      <w:rPr>
        <w:rFonts w:ascii="Wingdings" w:hAnsi="Wingdings" w:cs="Wingdings"/>
      </w:rPr>
    </w:lvl>
    <w:lvl w:ilvl="1" w:tplc="F0021B88">
      <w:start w:val="1"/>
      <w:numFmt w:val="bullet"/>
      <w:lvlText w:val="o"/>
      <w:lvlJc w:val="left"/>
      <w:pPr>
        <w:tabs>
          <w:tab w:val="num" w:pos="1440"/>
        </w:tabs>
        <w:ind w:left="1440" w:hanging="360"/>
      </w:pPr>
    </w:lvl>
    <w:lvl w:ilvl="2" w:tplc="95348D4A">
      <w:start w:val="1"/>
      <w:numFmt w:val="bullet"/>
      <w:lvlText w:val=""/>
      <w:lvlJc w:val="left"/>
      <w:pPr>
        <w:tabs>
          <w:tab w:val="num" w:pos="2160"/>
        </w:tabs>
        <w:ind w:left="2160" w:hanging="360"/>
      </w:pPr>
      <w:rPr>
        <w:rFonts w:ascii="Wingdings" w:hAnsi="Wingdings" w:cs="Wingdings"/>
      </w:rPr>
    </w:lvl>
    <w:lvl w:ilvl="3" w:tplc="F34E9D5A">
      <w:start w:val="1"/>
      <w:numFmt w:val="bullet"/>
      <w:lvlText w:val=""/>
      <w:lvlJc w:val="left"/>
      <w:pPr>
        <w:tabs>
          <w:tab w:val="num" w:pos="2880"/>
        </w:tabs>
        <w:ind w:left="2880" w:hanging="360"/>
      </w:pPr>
      <w:rPr>
        <w:rFonts w:ascii="Symbol" w:hAnsi="Symbol" w:cs="Symbol"/>
      </w:rPr>
    </w:lvl>
    <w:lvl w:ilvl="4" w:tplc="2E503816">
      <w:start w:val="1"/>
      <w:numFmt w:val="bullet"/>
      <w:lvlText w:val="o"/>
      <w:lvlJc w:val="left"/>
      <w:pPr>
        <w:tabs>
          <w:tab w:val="num" w:pos="3600"/>
        </w:tabs>
        <w:ind w:left="3600" w:hanging="360"/>
      </w:pPr>
    </w:lvl>
    <w:lvl w:ilvl="5" w:tplc="36002D86">
      <w:start w:val="1"/>
      <w:numFmt w:val="bullet"/>
      <w:lvlText w:val=""/>
      <w:lvlJc w:val="left"/>
      <w:pPr>
        <w:tabs>
          <w:tab w:val="num" w:pos="4320"/>
        </w:tabs>
        <w:ind w:left="4320" w:hanging="360"/>
      </w:pPr>
      <w:rPr>
        <w:rFonts w:ascii="Wingdings" w:hAnsi="Wingdings" w:cs="Wingdings"/>
      </w:rPr>
    </w:lvl>
    <w:lvl w:ilvl="6" w:tplc="DCBA4BA8">
      <w:start w:val="1"/>
      <w:numFmt w:val="bullet"/>
      <w:lvlText w:val=""/>
      <w:lvlJc w:val="left"/>
      <w:pPr>
        <w:tabs>
          <w:tab w:val="num" w:pos="5040"/>
        </w:tabs>
        <w:ind w:left="5040" w:hanging="360"/>
      </w:pPr>
      <w:rPr>
        <w:rFonts w:ascii="Symbol" w:hAnsi="Symbol" w:cs="Symbol"/>
      </w:rPr>
    </w:lvl>
    <w:lvl w:ilvl="7" w:tplc="D56C326C">
      <w:start w:val="1"/>
      <w:numFmt w:val="bullet"/>
      <w:lvlText w:val="o"/>
      <w:lvlJc w:val="left"/>
      <w:pPr>
        <w:tabs>
          <w:tab w:val="num" w:pos="5760"/>
        </w:tabs>
        <w:ind w:left="5760" w:hanging="360"/>
      </w:pPr>
    </w:lvl>
    <w:lvl w:ilvl="8" w:tplc="DDBE5E10">
      <w:start w:val="1"/>
      <w:numFmt w:val="bullet"/>
      <w:lvlText w:val=""/>
      <w:lvlJc w:val="left"/>
      <w:pPr>
        <w:tabs>
          <w:tab w:val="num" w:pos="6480"/>
        </w:tabs>
        <w:ind w:left="6480" w:hanging="360"/>
      </w:pPr>
      <w:rPr>
        <w:rFonts w:ascii="Wingdings" w:hAnsi="Wingdings" w:cs="Wingdings"/>
      </w:rPr>
    </w:lvl>
  </w:abstractNum>
  <w:abstractNum w:abstractNumId="33" w15:restartNumberingAfterBreak="0">
    <w:nsid w:val="48D72137"/>
    <w:multiLevelType w:val="hybridMultilevel"/>
    <w:tmpl w:val="1DFE08E2"/>
    <w:lvl w:ilvl="0" w:tplc="2BD26966">
      <w:start w:val="1"/>
      <w:numFmt w:val="decimal"/>
      <w:lvlText w:val="%1."/>
      <w:lvlJc w:val="left"/>
      <w:pPr>
        <w:tabs>
          <w:tab w:val="num" w:pos="720"/>
        </w:tabs>
        <w:ind w:left="720" w:hanging="360"/>
      </w:pPr>
    </w:lvl>
    <w:lvl w:ilvl="1" w:tplc="F4089316">
      <w:start w:val="1"/>
      <w:numFmt w:val="lowerLetter"/>
      <w:lvlText w:val="%2."/>
      <w:lvlJc w:val="left"/>
      <w:pPr>
        <w:tabs>
          <w:tab w:val="num" w:pos="1440"/>
        </w:tabs>
        <w:ind w:left="1440" w:hanging="360"/>
      </w:pPr>
    </w:lvl>
    <w:lvl w:ilvl="2" w:tplc="24346B68">
      <w:start w:val="1"/>
      <w:numFmt w:val="lowerRoman"/>
      <w:lvlText w:val="%3."/>
      <w:lvlJc w:val="right"/>
      <w:pPr>
        <w:tabs>
          <w:tab w:val="num" w:pos="2160"/>
        </w:tabs>
        <w:ind w:left="2160" w:hanging="180"/>
      </w:pPr>
    </w:lvl>
    <w:lvl w:ilvl="3" w:tplc="0DB89772">
      <w:start w:val="1"/>
      <w:numFmt w:val="decimal"/>
      <w:lvlText w:val="%4."/>
      <w:lvlJc w:val="left"/>
      <w:pPr>
        <w:tabs>
          <w:tab w:val="num" w:pos="2880"/>
        </w:tabs>
        <w:ind w:left="2880" w:hanging="360"/>
      </w:pPr>
    </w:lvl>
    <w:lvl w:ilvl="4" w:tplc="64D6F3D0">
      <w:start w:val="1"/>
      <w:numFmt w:val="lowerLetter"/>
      <w:lvlText w:val="%5."/>
      <w:lvlJc w:val="left"/>
      <w:pPr>
        <w:tabs>
          <w:tab w:val="num" w:pos="3600"/>
        </w:tabs>
        <w:ind w:left="3600" w:hanging="360"/>
      </w:pPr>
    </w:lvl>
    <w:lvl w:ilvl="5" w:tplc="11B6B610">
      <w:start w:val="1"/>
      <w:numFmt w:val="lowerRoman"/>
      <w:lvlText w:val="%6."/>
      <w:lvlJc w:val="right"/>
      <w:pPr>
        <w:tabs>
          <w:tab w:val="num" w:pos="4320"/>
        </w:tabs>
        <w:ind w:left="4320" w:hanging="180"/>
      </w:pPr>
    </w:lvl>
    <w:lvl w:ilvl="6" w:tplc="20CCB5DA">
      <w:start w:val="1"/>
      <w:numFmt w:val="decimal"/>
      <w:lvlText w:val="%7."/>
      <w:lvlJc w:val="left"/>
      <w:pPr>
        <w:tabs>
          <w:tab w:val="num" w:pos="5040"/>
        </w:tabs>
        <w:ind w:left="5040" w:hanging="360"/>
      </w:pPr>
    </w:lvl>
    <w:lvl w:ilvl="7" w:tplc="F75C4160">
      <w:start w:val="1"/>
      <w:numFmt w:val="lowerLetter"/>
      <w:lvlText w:val="%8."/>
      <w:lvlJc w:val="left"/>
      <w:pPr>
        <w:tabs>
          <w:tab w:val="num" w:pos="5760"/>
        </w:tabs>
        <w:ind w:left="5760" w:hanging="360"/>
      </w:pPr>
    </w:lvl>
    <w:lvl w:ilvl="8" w:tplc="617E9FFA">
      <w:start w:val="1"/>
      <w:numFmt w:val="lowerRoman"/>
      <w:lvlText w:val="%9."/>
      <w:lvlJc w:val="right"/>
      <w:pPr>
        <w:tabs>
          <w:tab w:val="num" w:pos="6480"/>
        </w:tabs>
        <w:ind w:left="6480" w:hanging="180"/>
      </w:pPr>
    </w:lvl>
  </w:abstractNum>
  <w:abstractNum w:abstractNumId="34" w15:restartNumberingAfterBreak="0">
    <w:nsid w:val="49091359"/>
    <w:multiLevelType w:val="hybridMultilevel"/>
    <w:tmpl w:val="F1003BE0"/>
    <w:lvl w:ilvl="0" w:tplc="575E2774">
      <w:start w:val="1"/>
      <w:numFmt w:val="lowerLetter"/>
      <w:lvlText w:val="(%1)"/>
      <w:lvlJc w:val="left"/>
      <w:pPr>
        <w:ind w:left="720" w:hanging="360"/>
      </w:pPr>
    </w:lvl>
    <w:lvl w:ilvl="1" w:tplc="FB1AD0EC">
      <w:start w:val="1"/>
      <w:numFmt w:val="lowerLetter"/>
      <w:lvlText w:val="%2."/>
      <w:lvlJc w:val="left"/>
      <w:pPr>
        <w:ind w:left="1440" w:hanging="360"/>
      </w:pPr>
    </w:lvl>
    <w:lvl w:ilvl="2" w:tplc="94DEA472">
      <w:start w:val="1"/>
      <w:numFmt w:val="lowerRoman"/>
      <w:lvlText w:val="%3."/>
      <w:lvlJc w:val="right"/>
      <w:pPr>
        <w:ind w:left="2160" w:hanging="180"/>
      </w:pPr>
    </w:lvl>
    <w:lvl w:ilvl="3" w:tplc="35D0CA34">
      <w:start w:val="1"/>
      <w:numFmt w:val="decimal"/>
      <w:lvlText w:val="%4."/>
      <w:lvlJc w:val="left"/>
      <w:pPr>
        <w:ind w:left="2880" w:hanging="360"/>
      </w:pPr>
    </w:lvl>
    <w:lvl w:ilvl="4" w:tplc="DFF682F6">
      <w:start w:val="1"/>
      <w:numFmt w:val="lowerLetter"/>
      <w:lvlText w:val="%5."/>
      <w:lvlJc w:val="left"/>
      <w:pPr>
        <w:ind w:left="3600" w:hanging="360"/>
      </w:pPr>
    </w:lvl>
    <w:lvl w:ilvl="5" w:tplc="A5C63AFA">
      <w:start w:val="1"/>
      <w:numFmt w:val="lowerRoman"/>
      <w:lvlText w:val="%6."/>
      <w:lvlJc w:val="right"/>
      <w:pPr>
        <w:ind w:left="4320" w:hanging="180"/>
      </w:pPr>
    </w:lvl>
    <w:lvl w:ilvl="6" w:tplc="0016C774">
      <w:start w:val="1"/>
      <w:numFmt w:val="decimal"/>
      <w:lvlText w:val="%7."/>
      <w:lvlJc w:val="left"/>
      <w:pPr>
        <w:ind w:left="5040" w:hanging="360"/>
      </w:pPr>
    </w:lvl>
    <w:lvl w:ilvl="7" w:tplc="6B74C6D0">
      <w:start w:val="1"/>
      <w:numFmt w:val="lowerLetter"/>
      <w:lvlText w:val="%8."/>
      <w:lvlJc w:val="left"/>
      <w:pPr>
        <w:ind w:left="5760" w:hanging="360"/>
      </w:pPr>
    </w:lvl>
    <w:lvl w:ilvl="8" w:tplc="A7B686B6">
      <w:start w:val="1"/>
      <w:numFmt w:val="lowerRoman"/>
      <w:lvlText w:val="%9."/>
      <w:lvlJc w:val="right"/>
      <w:pPr>
        <w:ind w:left="6480" w:hanging="180"/>
      </w:pPr>
    </w:lvl>
  </w:abstractNum>
  <w:abstractNum w:abstractNumId="35" w15:restartNumberingAfterBreak="0">
    <w:nsid w:val="49F62868"/>
    <w:multiLevelType w:val="multilevel"/>
    <w:tmpl w:val="293A137E"/>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4CB8071D"/>
    <w:multiLevelType w:val="multilevel"/>
    <w:tmpl w:val="10529F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5130628F"/>
    <w:multiLevelType w:val="hybridMultilevel"/>
    <w:tmpl w:val="0CF6A258"/>
    <w:lvl w:ilvl="0" w:tplc="BC243EA8">
      <w:start w:val="1"/>
      <w:numFmt w:val="lowerRoman"/>
      <w:lvlText w:val="(%1)"/>
      <w:lvlJc w:val="left"/>
      <w:pPr>
        <w:ind w:left="1440" w:hanging="360"/>
      </w:pPr>
    </w:lvl>
    <w:lvl w:ilvl="1" w:tplc="21C634E2">
      <w:start w:val="1"/>
      <w:numFmt w:val="lowerLetter"/>
      <w:lvlText w:val="%2."/>
      <w:lvlJc w:val="left"/>
      <w:pPr>
        <w:ind w:left="2160" w:hanging="360"/>
      </w:pPr>
    </w:lvl>
    <w:lvl w:ilvl="2" w:tplc="25802C64">
      <w:start w:val="1"/>
      <w:numFmt w:val="lowerRoman"/>
      <w:lvlText w:val="%3."/>
      <w:lvlJc w:val="right"/>
      <w:pPr>
        <w:ind w:left="2880" w:hanging="180"/>
      </w:pPr>
    </w:lvl>
    <w:lvl w:ilvl="3" w:tplc="5212FDBE">
      <w:start w:val="1"/>
      <w:numFmt w:val="decimal"/>
      <w:lvlText w:val="%4."/>
      <w:lvlJc w:val="left"/>
      <w:pPr>
        <w:ind w:left="3600" w:hanging="360"/>
      </w:pPr>
    </w:lvl>
    <w:lvl w:ilvl="4" w:tplc="22CE954E">
      <w:start w:val="1"/>
      <w:numFmt w:val="lowerLetter"/>
      <w:lvlText w:val="%5."/>
      <w:lvlJc w:val="left"/>
      <w:pPr>
        <w:ind w:left="4320" w:hanging="360"/>
      </w:pPr>
    </w:lvl>
    <w:lvl w:ilvl="5" w:tplc="65FCDA6E">
      <w:start w:val="1"/>
      <w:numFmt w:val="lowerRoman"/>
      <w:lvlText w:val="%6."/>
      <w:lvlJc w:val="right"/>
      <w:pPr>
        <w:ind w:left="5040" w:hanging="180"/>
      </w:pPr>
    </w:lvl>
    <w:lvl w:ilvl="6" w:tplc="63FE7A90">
      <w:start w:val="1"/>
      <w:numFmt w:val="decimal"/>
      <w:lvlText w:val="%7."/>
      <w:lvlJc w:val="left"/>
      <w:pPr>
        <w:ind w:left="5760" w:hanging="360"/>
      </w:pPr>
    </w:lvl>
    <w:lvl w:ilvl="7" w:tplc="64603998">
      <w:start w:val="1"/>
      <w:numFmt w:val="lowerLetter"/>
      <w:lvlText w:val="%8."/>
      <w:lvlJc w:val="left"/>
      <w:pPr>
        <w:ind w:left="6480" w:hanging="360"/>
      </w:pPr>
    </w:lvl>
    <w:lvl w:ilvl="8" w:tplc="CED07B9E">
      <w:start w:val="1"/>
      <w:numFmt w:val="lowerRoman"/>
      <w:lvlText w:val="%9."/>
      <w:lvlJc w:val="right"/>
      <w:pPr>
        <w:ind w:left="7200" w:hanging="180"/>
      </w:pPr>
    </w:lvl>
  </w:abstractNum>
  <w:abstractNum w:abstractNumId="38"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9" w15:restartNumberingAfterBreak="0">
    <w:nsid w:val="536A4E5C"/>
    <w:multiLevelType w:val="hybridMultilevel"/>
    <w:tmpl w:val="EC02C34E"/>
    <w:lvl w:ilvl="0" w:tplc="1A48B150">
      <w:start w:val="1"/>
      <w:numFmt w:val="lowerLetter"/>
      <w:lvlText w:val="%1."/>
      <w:lvlJc w:val="left"/>
      <w:pPr>
        <w:ind w:left="1440" w:hanging="360"/>
      </w:pPr>
    </w:lvl>
    <w:lvl w:ilvl="1" w:tplc="CA4440AE">
      <w:start w:val="1"/>
      <w:numFmt w:val="lowerLetter"/>
      <w:lvlText w:val="%2."/>
      <w:lvlJc w:val="left"/>
      <w:pPr>
        <w:ind w:left="2160" w:hanging="360"/>
      </w:pPr>
    </w:lvl>
    <w:lvl w:ilvl="2" w:tplc="DDBE3E6C">
      <w:start w:val="1"/>
      <w:numFmt w:val="lowerRoman"/>
      <w:lvlText w:val="%3."/>
      <w:lvlJc w:val="right"/>
      <w:pPr>
        <w:ind w:left="2880" w:hanging="180"/>
      </w:pPr>
    </w:lvl>
    <w:lvl w:ilvl="3" w:tplc="47667CE8">
      <w:start w:val="1"/>
      <w:numFmt w:val="decimal"/>
      <w:lvlText w:val="%4."/>
      <w:lvlJc w:val="left"/>
      <w:pPr>
        <w:ind w:left="3600" w:hanging="360"/>
      </w:pPr>
    </w:lvl>
    <w:lvl w:ilvl="4" w:tplc="47005E96">
      <w:start w:val="1"/>
      <w:numFmt w:val="lowerLetter"/>
      <w:lvlText w:val="%5."/>
      <w:lvlJc w:val="left"/>
      <w:pPr>
        <w:ind w:left="4320" w:hanging="360"/>
      </w:pPr>
    </w:lvl>
    <w:lvl w:ilvl="5" w:tplc="2758B0A0">
      <w:start w:val="1"/>
      <w:numFmt w:val="lowerRoman"/>
      <w:lvlText w:val="%6."/>
      <w:lvlJc w:val="right"/>
      <w:pPr>
        <w:ind w:left="5040" w:hanging="180"/>
      </w:pPr>
    </w:lvl>
    <w:lvl w:ilvl="6" w:tplc="6E1E0656">
      <w:start w:val="1"/>
      <w:numFmt w:val="decimal"/>
      <w:lvlText w:val="%7."/>
      <w:lvlJc w:val="left"/>
      <w:pPr>
        <w:ind w:left="5760" w:hanging="360"/>
      </w:pPr>
    </w:lvl>
    <w:lvl w:ilvl="7" w:tplc="51B05ACA">
      <w:start w:val="1"/>
      <w:numFmt w:val="lowerLetter"/>
      <w:lvlText w:val="%8."/>
      <w:lvlJc w:val="left"/>
      <w:pPr>
        <w:ind w:left="6480" w:hanging="360"/>
      </w:pPr>
    </w:lvl>
    <w:lvl w:ilvl="8" w:tplc="74240112">
      <w:start w:val="1"/>
      <w:numFmt w:val="lowerRoman"/>
      <w:lvlText w:val="%9."/>
      <w:lvlJc w:val="right"/>
      <w:pPr>
        <w:ind w:left="7200" w:hanging="180"/>
      </w:pPr>
    </w:lvl>
  </w:abstractNum>
  <w:abstractNum w:abstractNumId="40" w15:restartNumberingAfterBreak="0">
    <w:nsid w:val="55C77ED8"/>
    <w:multiLevelType w:val="hybridMultilevel"/>
    <w:tmpl w:val="5FC43E70"/>
    <w:lvl w:ilvl="0" w:tplc="BF84A100">
      <w:start w:val="1"/>
      <w:numFmt w:val="bullet"/>
      <w:lvlText w:val=""/>
      <w:lvlJc w:val="left"/>
      <w:pPr>
        <w:ind w:left="720" w:hanging="360"/>
      </w:pPr>
      <w:rPr>
        <w:rFonts w:ascii="Symbol" w:hAnsi="Symbol" w:cs="Symbol"/>
      </w:rPr>
    </w:lvl>
    <w:lvl w:ilvl="1" w:tplc="08D645E6">
      <w:start w:val="1"/>
      <w:numFmt w:val="bullet"/>
      <w:lvlText w:val="o"/>
      <w:lvlJc w:val="left"/>
      <w:pPr>
        <w:ind w:left="1440" w:hanging="360"/>
      </w:pPr>
    </w:lvl>
    <w:lvl w:ilvl="2" w:tplc="0EC05AD4">
      <w:start w:val="1"/>
      <w:numFmt w:val="bullet"/>
      <w:lvlText w:val=""/>
      <w:lvlJc w:val="left"/>
      <w:pPr>
        <w:ind w:left="2160" w:hanging="360"/>
      </w:pPr>
      <w:rPr>
        <w:rFonts w:ascii="Wingdings" w:hAnsi="Wingdings" w:cs="Wingdings"/>
      </w:rPr>
    </w:lvl>
    <w:lvl w:ilvl="3" w:tplc="EBCEC4E6">
      <w:start w:val="1"/>
      <w:numFmt w:val="bullet"/>
      <w:lvlText w:val=""/>
      <w:lvlJc w:val="left"/>
      <w:pPr>
        <w:ind w:left="2880" w:hanging="360"/>
      </w:pPr>
      <w:rPr>
        <w:rFonts w:ascii="Symbol" w:hAnsi="Symbol" w:cs="Symbol"/>
      </w:rPr>
    </w:lvl>
    <w:lvl w:ilvl="4" w:tplc="27182E84">
      <w:start w:val="1"/>
      <w:numFmt w:val="bullet"/>
      <w:lvlText w:val="o"/>
      <w:lvlJc w:val="left"/>
      <w:pPr>
        <w:ind w:left="3600" w:hanging="360"/>
      </w:pPr>
    </w:lvl>
    <w:lvl w:ilvl="5" w:tplc="EFF883DE">
      <w:start w:val="1"/>
      <w:numFmt w:val="bullet"/>
      <w:lvlText w:val=""/>
      <w:lvlJc w:val="left"/>
      <w:pPr>
        <w:ind w:left="4320" w:hanging="360"/>
      </w:pPr>
      <w:rPr>
        <w:rFonts w:ascii="Wingdings" w:hAnsi="Wingdings" w:cs="Wingdings"/>
      </w:rPr>
    </w:lvl>
    <w:lvl w:ilvl="6" w:tplc="56069984">
      <w:start w:val="1"/>
      <w:numFmt w:val="bullet"/>
      <w:lvlText w:val=""/>
      <w:lvlJc w:val="left"/>
      <w:pPr>
        <w:ind w:left="5040" w:hanging="360"/>
      </w:pPr>
      <w:rPr>
        <w:rFonts w:ascii="Symbol" w:hAnsi="Symbol" w:cs="Symbol"/>
      </w:rPr>
    </w:lvl>
    <w:lvl w:ilvl="7" w:tplc="F06E4FDA">
      <w:start w:val="1"/>
      <w:numFmt w:val="bullet"/>
      <w:lvlText w:val="o"/>
      <w:lvlJc w:val="left"/>
      <w:pPr>
        <w:ind w:left="5760" w:hanging="360"/>
      </w:pPr>
    </w:lvl>
    <w:lvl w:ilvl="8" w:tplc="F7CAC372">
      <w:start w:val="1"/>
      <w:numFmt w:val="bullet"/>
      <w:lvlText w:val=""/>
      <w:lvlJc w:val="left"/>
      <w:pPr>
        <w:ind w:left="6480" w:hanging="360"/>
      </w:pPr>
      <w:rPr>
        <w:rFonts w:ascii="Wingdings" w:hAnsi="Wingdings" w:cs="Wingdings"/>
      </w:rPr>
    </w:lvl>
  </w:abstractNum>
  <w:abstractNum w:abstractNumId="41" w15:restartNumberingAfterBreak="0">
    <w:nsid w:val="57691403"/>
    <w:multiLevelType w:val="hybridMultilevel"/>
    <w:tmpl w:val="7D9C5A20"/>
    <w:lvl w:ilvl="0" w:tplc="0C5A3D76">
      <w:start w:val="1"/>
      <w:numFmt w:val="decimal"/>
      <w:lvlText w:val="%1."/>
      <w:lvlJc w:val="left"/>
      <w:pPr>
        <w:ind w:left="1440" w:hanging="360"/>
      </w:pPr>
    </w:lvl>
    <w:lvl w:ilvl="1" w:tplc="640EFDCC">
      <w:start w:val="1"/>
      <w:numFmt w:val="lowerLetter"/>
      <w:lvlText w:val="%2."/>
      <w:lvlJc w:val="left"/>
      <w:pPr>
        <w:ind w:left="2160" w:hanging="360"/>
      </w:pPr>
    </w:lvl>
    <w:lvl w:ilvl="2" w:tplc="3DC2BCF2">
      <w:start w:val="1"/>
      <w:numFmt w:val="lowerRoman"/>
      <w:lvlText w:val="%3."/>
      <w:lvlJc w:val="right"/>
      <w:pPr>
        <w:ind w:left="2880" w:hanging="180"/>
      </w:pPr>
    </w:lvl>
    <w:lvl w:ilvl="3" w:tplc="13A61F22">
      <w:start w:val="1"/>
      <w:numFmt w:val="decimal"/>
      <w:lvlText w:val="%4."/>
      <w:lvlJc w:val="left"/>
      <w:pPr>
        <w:ind w:left="3600" w:hanging="360"/>
      </w:pPr>
    </w:lvl>
    <w:lvl w:ilvl="4" w:tplc="B8DA3468">
      <w:start w:val="1"/>
      <w:numFmt w:val="lowerLetter"/>
      <w:lvlText w:val="%5."/>
      <w:lvlJc w:val="left"/>
      <w:pPr>
        <w:ind w:left="4320" w:hanging="360"/>
      </w:pPr>
    </w:lvl>
    <w:lvl w:ilvl="5" w:tplc="C4E660AE">
      <w:start w:val="1"/>
      <w:numFmt w:val="lowerRoman"/>
      <w:lvlText w:val="%6."/>
      <w:lvlJc w:val="right"/>
      <w:pPr>
        <w:ind w:left="5040" w:hanging="180"/>
      </w:pPr>
    </w:lvl>
    <w:lvl w:ilvl="6" w:tplc="8598A118">
      <w:start w:val="1"/>
      <w:numFmt w:val="decimal"/>
      <w:lvlText w:val="%7."/>
      <w:lvlJc w:val="left"/>
      <w:pPr>
        <w:ind w:left="5760" w:hanging="360"/>
      </w:pPr>
    </w:lvl>
    <w:lvl w:ilvl="7" w:tplc="B8AE93E4">
      <w:start w:val="1"/>
      <w:numFmt w:val="lowerLetter"/>
      <w:lvlText w:val="%8."/>
      <w:lvlJc w:val="left"/>
      <w:pPr>
        <w:ind w:left="6480" w:hanging="360"/>
      </w:pPr>
    </w:lvl>
    <w:lvl w:ilvl="8" w:tplc="0C5458B4">
      <w:start w:val="1"/>
      <w:numFmt w:val="lowerRoman"/>
      <w:lvlText w:val="%9."/>
      <w:lvlJc w:val="right"/>
      <w:pPr>
        <w:ind w:left="7200" w:hanging="180"/>
      </w:pPr>
    </w:lvl>
  </w:abstractNum>
  <w:abstractNum w:abstractNumId="42" w15:restartNumberingAfterBreak="0">
    <w:nsid w:val="5AF23E02"/>
    <w:multiLevelType w:val="multilevel"/>
    <w:tmpl w:val="66680FD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3" w15:restartNumberingAfterBreak="0">
    <w:nsid w:val="5BAE6523"/>
    <w:multiLevelType w:val="hybridMultilevel"/>
    <w:tmpl w:val="D72E98BA"/>
    <w:lvl w:ilvl="0" w:tplc="A3100BB4">
      <w:start w:val="1"/>
      <w:numFmt w:val="bullet"/>
      <w:lvlText w:val=""/>
      <w:lvlJc w:val="left"/>
      <w:pPr>
        <w:tabs>
          <w:tab w:val="num" w:pos="1080"/>
        </w:tabs>
        <w:ind w:left="1080" w:hanging="360"/>
      </w:pPr>
      <w:rPr>
        <w:rFonts w:ascii="Symbol" w:hAnsi="Symbol" w:cs="Symbol"/>
      </w:rPr>
    </w:lvl>
    <w:lvl w:ilvl="1" w:tplc="3E56CF04">
      <w:start w:val="1"/>
      <w:numFmt w:val="bullet"/>
      <w:lvlText w:val="o"/>
      <w:lvlJc w:val="left"/>
      <w:pPr>
        <w:tabs>
          <w:tab w:val="num" w:pos="1800"/>
        </w:tabs>
        <w:ind w:left="1800" w:hanging="360"/>
      </w:pPr>
    </w:lvl>
    <w:lvl w:ilvl="2" w:tplc="4D1CC404">
      <w:start w:val="1"/>
      <w:numFmt w:val="bullet"/>
      <w:lvlText w:val=""/>
      <w:lvlJc w:val="left"/>
      <w:pPr>
        <w:tabs>
          <w:tab w:val="num" w:pos="2520"/>
        </w:tabs>
        <w:ind w:left="2520" w:hanging="360"/>
      </w:pPr>
      <w:rPr>
        <w:rFonts w:ascii="Wingdings" w:hAnsi="Wingdings" w:cs="Wingdings"/>
      </w:rPr>
    </w:lvl>
    <w:lvl w:ilvl="3" w:tplc="875E9DA8">
      <w:start w:val="1"/>
      <w:numFmt w:val="bullet"/>
      <w:lvlText w:val=""/>
      <w:lvlJc w:val="left"/>
      <w:pPr>
        <w:tabs>
          <w:tab w:val="num" w:pos="3240"/>
        </w:tabs>
        <w:ind w:left="3240" w:hanging="360"/>
      </w:pPr>
      <w:rPr>
        <w:rFonts w:ascii="Symbol" w:hAnsi="Symbol" w:cs="Symbol"/>
      </w:rPr>
    </w:lvl>
    <w:lvl w:ilvl="4" w:tplc="CEC87F6A">
      <w:start w:val="1"/>
      <w:numFmt w:val="bullet"/>
      <w:lvlText w:val="o"/>
      <w:lvlJc w:val="left"/>
      <w:pPr>
        <w:tabs>
          <w:tab w:val="num" w:pos="3960"/>
        </w:tabs>
        <w:ind w:left="3960" w:hanging="360"/>
      </w:pPr>
    </w:lvl>
    <w:lvl w:ilvl="5" w:tplc="7222FC54">
      <w:start w:val="1"/>
      <w:numFmt w:val="bullet"/>
      <w:lvlText w:val=""/>
      <w:lvlJc w:val="left"/>
      <w:pPr>
        <w:tabs>
          <w:tab w:val="num" w:pos="4680"/>
        </w:tabs>
        <w:ind w:left="4680" w:hanging="360"/>
      </w:pPr>
      <w:rPr>
        <w:rFonts w:ascii="Wingdings" w:hAnsi="Wingdings" w:cs="Wingdings"/>
      </w:rPr>
    </w:lvl>
    <w:lvl w:ilvl="6" w:tplc="AE1E670E">
      <w:start w:val="1"/>
      <w:numFmt w:val="bullet"/>
      <w:lvlText w:val=""/>
      <w:lvlJc w:val="left"/>
      <w:pPr>
        <w:tabs>
          <w:tab w:val="num" w:pos="5400"/>
        </w:tabs>
        <w:ind w:left="5400" w:hanging="360"/>
      </w:pPr>
      <w:rPr>
        <w:rFonts w:ascii="Symbol" w:hAnsi="Symbol" w:cs="Symbol"/>
      </w:rPr>
    </w:lvl>
    <w:lvl w:ilvl="7" w:tplc="092E99D2">
      <w:start w:val="1"/>
      <w:numFmt w:val="bullet"/>
      <w:lvlText w:val="o"/>
      <w:lvlJc w:val="left"/>
      <w:pPr>
        <w:tabs>
          <w:tab w:val="num" w:pos="6120"/>
        </w:tabs>
        <w:ind w:left="6120" w:hanging="360"/>
      </w:pPr>
    </w:lvl>
    <w:lvl w:ilvl="8" w:tplc="AE580AAA">
      <w:start w:val="1"/>
      <w:numFmt w:val="bullet"/>
      <w:lvlText w:val=""/>
      <w:lvlJc w:val="left"/>
      <w:pPr>
        <w:tabs>
          <w:tab w:val="num" w:pos="6840"/>
        </w:tabs>
        <w:ind w:left="6840" w:hanging="360"/>
      </w:pPr>
      <w:rPr>
        <w:rFonts w:ascii="Wingdings" w:hAnsi="Wingdings" w:cs="Wingdings"/>
      </w:rPr>
    </w:lvl>
  </w:abstractNum>
  <w:abstractNum w:abstractNumId="44"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5" w15:restartNumberingAfterBreak="0">
    <w:nsid w:val="5E2465A1"/>
    <w:multiLevelType w:val="hybridMultilevel"/>
    <w:tmpl w:val="1384F928"/>
    <w:lvl w:ilvl="0" w:tplc="197C1896">
      <w:start w:val="1"/>
      <w:numFmt w:val="decimal"/>
      <w:lvlText w:val="%1."/>
      <w:lvlJc w:val="left"/>
      <w:pPr>
        <w:tabs>
          <w:tab w:val="num" w:pos="2160"/>
        </w:tabs>
        <w:ind w:left="1440"/>
      </w:pPr>
    </w:lvl>
    <w:lvl w:ilvl="1" w:tplc="B6BAA7E4">
      <w:start w:val="1"/>
      <w:numFmt w:val="lowerLetter"/>
      <w:lvlText w:val="%2."/>
      <w:lvlJc w:val="left"/>
      <w:pPr>
        <w:tabs>
          <w:tab w:val="num" w:pos="1440"/>
        </w:tabs>
        <w:ind w:left="1440" w:hanging="360"/>
      </w:pPr>
    </w:lvl>
    <w:lvl w:ilvl="2" w:tplc="678CCD7A">
      <w:start w:val="1"/>
      <w:numFmt w:val="decimal"/>
      <w:lvlText w:val="%3."/>
      <w:lvlJc w:val="left"/>
      <w:pPr>
        <w:tabs>
          <w:tab w:val="num" w:pos="2160"/>
        </w:tabs>
        <w:ind w:left="1440"/>
      </w:pPr>
    </w:lvl>
    <w:lvl w:ilvl="3" w:tplc="610C6FAC">
      <w:start w:val="1"/>
      <w:numFmt w:val="decimal"/>
      <w:lvlText w:val="%4."/>
      <w:lvlJc w:val="left"/>
      <w:pPr>
        <w:tabs>
          <w:tab w:val="num" w:pos="2880"/>
        </w:tabs>
        <w:ind w:left="2880" w:hanging="360"/>
      </w:pPr>
    </w:lvl>
    <w:lvl w:ilvl="4" w:tplc="71D8FF8C">
      <w:start w:val="1"/>
      <w:numFmt w:val="lowerLetter"/>
      <w:lvlText w:val="%5."/>
      <w:lvlJc w:val="left"/>
      <w:pPr>
        <w:tabs>
          <w:tab w:val="num" w:pos="3600"/>
        </w:tabs>
        <w:ind w:left="3600" w:hanging="360"/>
      </w:pPr>
    </w:lvl>
    <w:lvl w:ilvl="5" w:tplc="2AFA348E">
      <w:start w:val="1"/>
      <w:numFmt w:val="lowerRoman"/>
      <w:lvlText w:val="%6."/>
      <w:lvlJc w:val="right"/>
      <w:pPr>
        <w:tabs>
          <w:tab w:val="num" w:pos="4320"/>
        </w:tabs>
        <w:ind w:left="4320" w:hanging="180"/>
      </w:pPr>
    </w:lvl>
    <w:lvl w:ilvl="6" w:tplc="9DF2F318">
      <w:start w:val="1"/>
      <w:numFmt w:val="decimal"/>
      <w:lvlText w:val="%7."/>
      <w:lvlJc w:val="left"/>
      <w:pPr>
        <w:tabs>
          <w:tab w:val="num" w:pos="5040"/>
        </w:tabs>
        <w:ind w:left="5040" w:hanging="360"/>
      </w:pPr>
    </w:lvl>
    <w:lvl w:ilvl="7" w:tplc="6B541026">
      <w:start w:val="1"/>
      <w:numFmt w:val="lowerLetter"/>
      <w:lvlText w:val="%8."/>
      <w:lvlJc w:val="left"/>
      <w:pPr>
        <w:tabs>
          <w:tab w:val="num" w:pos="5760"/>
        </w:tabs>
        <w:ind w:left="5760" w:hanging="360"/>
      </w:pPr>
    </w:lvl>
    <w:lvl w:ilvl="8" w:tplc="EE2E19B0">
      <w:start w:val="1"/>
      <w:numFmt w:val="lowerRoman"/>
      <w:lvlText w:val="%9."/>
      <w:lvlJc w:val="right"/>
      <w:pPr>
        <w:tabs>
          <w:tab w:val="num" w:pos="6480"/>
        </w:tabs>
        <w:ind w:left="6480" w:hanging="180"/>
      </w:pPr>
    </w:lvl>
  </w:abstractNum>
  <w:abstractNum w:abstractNumId="46"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7"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8"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9" w15:restartNumberingAfterBreak="0">
    <w:nsid w:val="693D0D05"/>
    <w:multiLevelType w:val="multilevel"/>
    <w:tmpl w:val="D02EF100"/>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50" w15:restartNumberingAfterBreak="0">
    <w:nsid w:val="6B8C1889"/>
    <w:multiLevelType w:val="multilevel"/>
    <w:tmpl w:val="EC389FBC"/>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51" w15:restartNumberingAfterBreak="0">
    <w:nsid w:val="6CA256E6"/>
    <w:multiLevelType w:val="hybridMultilevel"/>
    <w:tmpl w:val="886E4D4E"/>
    <w:lvl w:ilvl="0" w:tplc="3440F684">
      <w:start w:val="1"/>
      <w:numFmt w:val="lowerLetter"/>
      <w:lvlText w:val="%1."/>
      <w:lvlJc w:val="left"/>
      <w:pPr>
        <w:tabs>
          <w:tab w:val="num" w:pos="2160"/>
        </w:tabs>
        <w:ind w:left="2160" w:hanging="1440"/>
      </w:pPr>
    </w:lvl>
    <w:lvl w:ilvl="1" w:tplc="BE0082E8">
      <w:start w:val="1"/>
      <w:numFmt w:val="decimal"/>
      <w:lvlText w:val="%2."/>
      <w:lvlJc w:val="left"/>
      <w:pPr>
        <w:tabs>
          <w:tab w:val="num" w:pos="1440"/>
        </w:tabs>
        <w:ind w:left="1440" w:hanging="360"/>
      </w:pPr>
    </w:lvl>
    <w:lvl w:ilvl="2" w:tplc="61C88A22">
      <w:start w:val="1"/>
      <w:numFmt w:val="decimal"/>
      <w:lvlText w:val="%3."/>
      <w:lvlJc w:val="left"/>
      <w:pPr>
        <w:tabs>
          <w:tab w:val="num" w:pos="2160"/>
        </w:tabs>
        <w:ind w:left="2160" w:hanging="360"/>
      </w:pPr>
    </w:lvl>
    <w:lvl w:ilvl="3" w:tplc="D3DAD1B6">
      <w:start w:val="1"/>
      <w:numFmt w:val="decimal"/>
      <w:lvlText w:val="%4."/>
      <w:lvlJc w:val="left"/>
      <w:pPr>
        <w:tabs>
          <w:tab w:val="num" w:pos="2880"/>
        </w:tabs>
        <w:ind w:left="2880" w:hanging="360"/>
      </w:pPr>
    </w:lvl>
    <w:lvl w:ilvl="4" w:tplc="B5C6D9B4">
      <w:start w:val="1"/>
      <w:numFmt w:val="decimal"/>
      <w:lvlText w:val="%5."/>
      <w:lvlJc w:val="left"/>
      <w:pPr>
        <w:tabs>
          <w:tab w:val="num" w:pos="3600"/>
        </w:tabs>
        <w:ind w:left="3600" w:hanging="360"/>
      </w:pPr>
    </w:lvl>
    <w:lvl w:ilvl="5" w:tplc="4FA86EDE">
      <w:start w:val="1"/>
      <w:numFmt w:val="decimal"/>
      <w:lvlText w:val="%6."/>
      <w:lvlJc w:val="left"/>
      <w:pPr>
        <w:tabs>
          <w:tab w:val="num" w:pos="4320"/>
        </w:tabs>
        <w:ind w:left="4320" w:hanging="360"/>
      </w:pPr>
    </w:lvl>
    <w:lvl w:ilvl="6" w:tplc="CC184720">
      <w:start w:val="1"/>
      <w:numFmt w:val="decimal"/>
      <w:lvlText w:val="%7."/>
      <w:lvlJc w:val="left"/>
      <w:pPr>
        <w:tabs>
          <w:tab w:val="num" w:pos="5040"/>
        </w:tabs>
        <w:ind w:left="5040" w:hanging="360"/>
      </w:pPr>
    </w:lvl>
    <w:lvl w:ilvl="7" w:tplc="E59661A0">
      <w:start w:val="1"/>
      <w:numFmt w:val="decimal"/>
      <w:lvlText w:val="%8."/>
      <w:lvlJc w:val="left"/>
      <w:pPr>
        <w:tabs>
          <w:tab w:val="num" w:pos="5760"/>
        </w:tabs>
        <w:ind w:left="5760" w:hanging="360"/>
      </w:pPr>
    </w:lvl>
    <w:lvl w:ilvl="8" w:tplc="92DC90A6">
      <w:start w:val="1"/>
      <w:numFmt w:val="decimal"/>
      <w:lvlText w:val="%9."/>
      <w:lvlJc w:val="left"/>
      <w:pPr>
        <w:tabs>
          <w:tab w:val="num" w:pos="6480"/>
        </w:tabs>
        <w:ind w:left="6480" w:hanging="360"/>
      </w:pPr>
    </w:lvl>
  </w:abstractNum>
  <w:abstractNum w:abstractNumId="52" w15:restartNumberingAfterBreak="0">
    <w:nsid w:val="6CEA2A4B"/>
    <w:multiLevelType w:val="multilevel"/>
    <w:tmpl w:val="45F4F4AC"/>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3" w15:restartNumberingAfterBreak="0">
    <w:nsid w:val="6E4A6B47"/>
    <w:multiLevelType w:val="hybridMultilevel"/>
    <w:tmpl w:val="0A1890F6"/>
    <w:lvl w:ilvl="0" w:tplc="BEDA68BE">
      <w:start w:val="1"/>
      <w:numFmt w:val="decimal"/>
      <w:lvlText w:val="(%1)"/>
      <w:lvlJc w:val="left"/>
      <w:pPr>
        <w:ind w:left="1080" w:hanging="360"/>
      </w:pPr>
    </w:lvl>
    <w:lvl w:ilvl="1" w:tplc="AF68A82A">
      <w:start w:val="1"/>
      <w:numFmt w:val="lowerLetter"/>
      <w:lvlText w:val="%2."/>
      <w:lvlJc w:val="left"/>
      <w:pPr>
        <w:ind w:left="1620" w:hanging="360"/>
      </w:pPr>
    </w:lvl>
    <w:lvl w:ilvl="2" w:tplc="077C6E46">
      <w:start w:val="1"/>
      <w:numFmt w:val="lowerRoman"/>
      <w:lvlText w:val="%3."/>
      <w:lvlJc w:val="right"/>
      <w:pPr>
        <w:ind w:left="2340" w:hanging="180"/>
      </w:pPr>
    </w:lvl>
    <w:lvl w:ilvl="3" w:tplc="FE0A9256">
      <w:start w:val="1"/>
      <w:numFmt w:val="decimal"/>
      <w:lvlText w:val="%4."/>
      <w:lvlJc w:val="left"/>
      <w:pPr>
        <w:ind w:left="3060" w:hanging="360"/>
      </w:pPr>
    </w:lvl>
    <w:lvl w:ilvl="4" w:tplc="8D7C57A6">
      <w:start w:val="1"/>
      <w:numFmt w:val="lowerLetter"/>
      <w:lvlText w:val="%5."/>
      <w:lvlJc w:val="left"/>
      <w:pPr>
        <w:ind w:left="3780" w:hanging="360"/>
      </w:pPr>
    </w:lvl>
    <w:lvl w:ilvl="5" w:tplc="CD2EEDF4">
      <w:start w:val="1"/>
      <w:numFmt w:val="lowerRoman"/>
      <w:lvlText w:val="%6."/>
      <w:lvlJc w:val="right"/>
      <w:pPr>
        <w:ind w:left="4500" w:hanging="180"/>
      </w:pPr>
    </w:lvl>
    <w:lvl w:ilvl="6" w:tplc="4CCEFDAE">
      <w:start w:val="1"/>
      <w:numFmt w:val="decimal"/>
      <w:lvlText w:val="%7."/>
      <w:lvlJc w:val="left"/>
      <w:pPr>
        <w:ind w:left="5220" w:hanging="360"/>
      </w:pPr>
    </w:lvl>
    <w:lvl w:ilvl="7" w:tplc="A4C6EFB2">
      <w:start w:val="1"/>
      <w:numFmt w:val="lowerLetter"/>
      <w:lvlText w:val="%8."/>
      <w:lvlJc w:val="left"/>
      <w:pPr>
        <w:ind w:left="5940" w:hanging="360"/>
      </w:pPr>
    </w:lvl>
    <w:lvl w:ilvl="8" w:tplc="FE30251A">
      <w:start w:val="1"/>
      <w:numFmt w:val="lowerRoman"/>
      <w:lvlText w:val="%9."/>
      <w:lvlJc w:val="right"/>
      <w:pPr>
        <w:ind w:left="6660" w:hanging="180"/>
      </w:pPr>
    </w:lvl>
  </w:abstractNum>
  <w:abstractNum w:abstractNumId="54" w15:restartNumberingAfterBreak="0">
    <w:nsid w:val="735859A8"/>
    <w:multiLevelType w:val="multilevel"/>
    <w:tmpl w:val="0F86FE8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5" w15:restartNumberingAfterBreak="0">
    <w:nsid w:val="747501F6"/>
    <w:multiLevelType w:val="multilevel"/>
    <w:tmpl w:val="49B0672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6" w15:restartNumberingAfterBreak="0">
    <w:nsid w:val="7B4905D1"/>
    <w:multiLevelType w:val="hybridMultilevel"/>
    <w:tmpl w:val="F58EE22E"/>
    <w:lvl w:ilvl="0" w:tplc="AD6EBFEA">
      <w:start w:val="1"/>
      <w:numFmt w:val="bullet"/>
      <w:lvlText w:val=""/>
      <w:lvlJc w:val="left"/>
      <w:pPr>
        <w:tabs>
          <w:tab w:val="num" w:pos="720"/>
        </w:tabs>
        <w:ind w:left="720" w:hanging="360"/>
      </w:pPr>
      <w:rPr>
        <w:rFonts w:ascii="Symbol" w:hAnsi="Symbol" w:cs="Symbol"/>
      </w:rPr>
    </w:lvl>
    <w:lvl w:ilvl="1" w:tplc="0C7EC3C2">
      <w:start w:val="1"/>
      <w:numFmt w:val="bullet"/>
      <w:lvlText w:val="o"/>
      <w:lvlJc w:val="left"/>
      <w:pPr>
        <w:tabs>
          <w:tab w:val="num" w:pos="1440"/>
        </w:tabs>
        <w:ind w:left="1440" w:hanging="360"/>
      </w:pPr>
    </w:lvl>
    <w:lvl w:ilvl="2" w:tplc="6AE44BC2">
      <w:start w:val="1"/>
      <w:numFmt w:val="bullet"/>
      <w:lvlText w:val=""/>
      <w:lvlJc w:val="left"/>
      <w:pPr>
        <w:tabs>
          <w:tab w:val="num" w:pos="2160"/>
        </w:tabs>
        <w:ind w:left="2160" w:hanging="360"/>
      </w:pPr>
      <w:rPr>
        <w:rFonts w:ascii="Wingdings" w:hAnsi="Wingdings" w:cs="Wingdings"/>
      </w:rPr>
    </w:lvl>
    <w:lvl w:ilvl="3" w:tplc="D6F61832">
      <w:start w:val="1"/>
      <w:numFmt w:val="bullet"/>
      <w:lvlText w:val=""/>
      <w:lvlJc w:val="left"/>
      <w:pPr>
        <w:tabs>
          <w:tab w:val="num" w:pos="2880"/>
        </w:tabs>
        <w:ind w:left="2880" w:hanging="360"/>
      </w:pPr>
      <w:rPr>
        <w:rFonts w:ascii="Symbol" w:hAnsi="Symbol" w:cs="Symbol"/>
      </w:rPr>
    </w:lvl>
    <w:lvl w:ilvl="4" w:tplc="83EC6F86">
      <w:start w:val="1"/>
      <w:numFmt w:val="bullet"/>
      <w:lvlText w:val="o"/>
      <w:lvlJc w:val="left"/>
      <w:pPr>
        <w:tabs>
          <w:tab w:val="num" w:pos="3600"/>
        </w:tabs>
        <w:ind w:left="3600" w:hanging="360"/>
      </w:pPr>
    </w:lvl>
    <w:lvl w:ilvl="5" w:tplc="C46E3FA2">
      <w:start w:val="1"/>
      <w:numFmt w:val="bullet"/>
      <w:lvlText w:val=""/>
      <w:lvlJc w:val="left"/>
      <w:pPr>
        <w:tabs>
          <w:tab w:val="num" w:pos="4320"/>
        </w:tabs>
        <w:ind w:left="4320" w:hanging="360"/>
      </w:pPr>
      <w:rPr>
        <w:rFonts w:ascii="Wingdings" w:hAnsi="Wingdings" w:cs="Wingdings"/>
      </w:rPr>
    </w:lvl>
    <w:lvl w:ilvl="6" w:tplc="8DE88CF6">
      <w:start w:val="1"/>
      <w:numFmt w:val="bullet"/>
      <w:lvlText w:val=""/>
      <w:lvlJc w:val="left"/>
      <w:pPr>
        <w:tabs>
          <w:tab w:val="num" w:pos="5040"/>
        </w:tabs>
        <w:ind w:left="5040" w:hanging="360"/>
      </w:pPr>
      <w:rPr>
        <w:rFonts w:ascii="Symbol" w:hAnsi="Symbol" w:cs="Symbol"/>
      </w:rPr>
    </w:lvl>
    <w:lvl w:ilvl="7" w:tplc="65DC0A28">
      <w:start w:val="1"/>
      <w:numFmt w:val="bullet"/>
      <w:lvlText w:val="o"/>
      <w:lvlJc w:val="left"/>
      <w:pPr>
        <w:tabs>
          <w:tab w:val="num" w:pos="5760"/>
        </w:tabs>
        <w:ind w:left="5760" w:hanging="360"/>
      </w:pPr>
    </w:lvl>
    <w:lvl w:ilvl="8" w:tplc="1C681A42">
      <w:start w:val="1"/>
      <w:numFmt w:val="bullet"/>
      <w:lvlText w:val=""/>
      <w:lvlJc w:val="left"/>
      <w:pPr>
        <w:tabs>
          <w:tab w:val="num" w:pos="6480"/>
        </w:tabs>
        <w:ind w:left="6480" w:hanging="360"/>
      </w:pPr>
      <w:rPr>
        <w:rFonts w:ascii="Wingdings" w:hAnsi="Wingdings" w:cs="Wingdings"/>
      </w:rPr>
    </w:lvl>
  </w:abstractNum>
  <w:num w:numId="1" w16cid:durableId="1247809502">
    <w:abstractNumId w:val="19"/>
  </w:num>
  <w:num w:numId="2" w16cid:durableId="1414357272">
    <w:abstractNumId w:val="19"/>
  </w:num>
  <w:num w:numId="3" w16cid:durableId="2079593694">
    <w:abstractNumId w:val="19"/>
  </w:num>
  <w:num w:numId="4" w16cid:durableId="488905152">
    <w:abstractNumId w:val="19"/>
  </w:num>
  <w:num w:numId="5" w16cid:durableId="1693072567">
    <w:abstractNumId w:val="19"/>
  </w:num>
  <w:num w:numId="6" w16cid:durableId="1293630392">
    <w:abstractNumId w:val="19"/>
  </w:num>
  <w:num w:numId="7" w16cid:durableId="1776317820">
    <w:abstractNumId w:val="19"/>
  </w:num>
  <w:num w:numId="8" w16cid:durableId="130948889">
    <w:abstractNumId w:val="19"/>
  </w:num>
  <w:num w:numId="9" w16cid:durableId="1670787483">
    <w:abstractNumId w:val="19"/>
  </w:num>
  <w:num w:numId="10" w16cid:durableId="1925528715">
    <w:abstractNumId w:val="32"/>
  </w:num>
  <w:num w:numId="11" w16cid:durableId="727531406">
    <w:abstractNumId w:val="56"/>
  </w:num>
  <w:num w:numId="12" w16cid:durableId="280768217">
    <w:abstractNumId w:val="43"/>
  </w:num>
  <w:num w:numId="13" w16cid:durableId="758018910">
    <w:abstractNumId w:val="19"/>
  </w:num>
  <w:num w:numId="14" w16cid:durableId="1064647248">
    <w:abstractNumId w:val="56"/>
  </w:num>
  <w:num w:numId="15" w16cid:durableId="83259105">
    <w:abstractNumId w:val="32"/>
  </w:num>
  <w:num w:numId="16" w16cid:durableId="852719207">
    <w:abstractNumId w:val="43"/>
  </w:num>
  <w:num w:numId="17" w16cid:durableId="1361904733">
    <w:abstractNumId w:val="18"/>
  </w:num>
  <w:num w:numId="18" w16cid:durableId="245965441">
    <w:abstractNumId w:val="19"/>
  </w:num>
  <w:num w:numId="19" w16cid:durableId="221141452">
    <w:abstractNumId w:val="19"/>
  </w:num>
  <w:num w:numId="20" w16cid:durableId="1698043269">
    <w:abstractNumId w:val="19"/>
  </w:num>
  <w:num w:numId="21" w16cid:durableId="1521045047">
    <w:abstractNumId w:val="19"/>
  </w:num>
  <w:num w:numId="22" w16cid:durableId="657341076">
    <w:abstractNumId w:val="19"/>
  </w:num>
  <w:num w:numId="23" w16cid:durableId="1927613050">
    <w:abstractNumId w:val="19"/>
  </w:num>
  <w:num w:numId="24" w16cid:durableId="929510291">
    <w:abstractNumId w:val="19"/>
  </w:num>
  <w:num w:numId="25" w16cid:durableId="45838383">
    <w:abstractNumId w:val="19"/>
  </w:num>
  <w:num w:numId="26" w16cid:durableId="1123503387">
    <w:abstractNumId w:val="19"/>
  </w:num>
  <w:num w:numId="27" w16cid:durableId="506479739">
    <w:abstractNumId w:val="32"/>
  </w:num>
  <w:num w:numId="28" w16cid:durableId="1961758512">
    <w:abstractNumId w:val="56"/>
  </w:num>
  <w:num w:numId="29" w16cid:durableId="2098791441">
    <w:abstractNumId w:val="43"/>
  </w:num>
  <w:num w:numId="30" w16cid:durableId="1621565598">
    <w:abstractNumId w:val="19"/>
  </w:num>
  <w:num w:numId="31" w16cid:durableId="572398777">
    <w:abstractNumId w:val="56"/>
  </w:num>
  <w:num w:numId="32" w16cid:durableId="2039819788">
    <w:abstractNumId w:val="32"/>
  </w:num>
  <w:num w:numId="33" w16cid:durableId="1873685466">
    <w:abstractNumId w:val="43"/>
  </w:num>
  <w:num w:numId="34" w16cid:durableId="1592348932">
    <w:abstractNumId w:val="18"/>
  </w:num>
  <w:num w:numId="35" w16cid:durableId="1634480845">
    <w:abstractNumId w:val="26"/>
  </w:num>
  <w:num w:numId="36" w16cid:durableId="905265456">
    <w:abstractNumId w:val="26"/>
  </w:num>
  <w:num w:numId="37" w16cid:durableId="1139567585">
    <w:abstractNumId w:val="26"/>
  </w:num>
  <w:num w:numId="38" w16cid:durableId="1464040741">
    <w:abstractNumId w:val="26"/>
  </w:num>
  <w:num w:numId="39" w16cid:durableId="1047605686">
    <w:abstractNumId w:val="26"/>
  </w:num>
  <w:num w:numId="40" w16cid:durableId="1760132863">
    <w:abstractNumId w:val="26"/>
  </w:num>
  <w:num w:numId="41" w16cid:durableId="820999037">
    <w:abstractNumId w:val="49"/>
  </w:num>
  <w:num w:numId="42" w16cid:durableId="692002864">
    <w:abstractNumId w:val="49"/>
  </w:num>
  <w:num w:numId="43" w16cid:durableId="2062972800">
    <w:abstractNumId w:val="49"/>
  </w:num>
  <w:num w:numId="44" w16cid:durableId="344094800">
    <w:abstractNumId w:val="49"/>
  </w:num>
  <w:num w:numId="45" w16cid:durableId="2059667478">
    <w:abstractNumId w:val="21"/>
  </w:num>
  <w:num w:numId="46" w16cid:durableId="464349760">
    <w:abstractNumId w:val="21"/>
  </w:num>
  <w:num w:numId="47" w16cid:durableId="61023595">
    <w:abstractNumId w:val="21"/>
  </w:num>
  <w:num w:numId="48" w16cid:durableId="1485513804">
    <w:abstractNumId w:val="21"/>
  </w:num>
  <w:num w:numId="49" w16cid:durableId="1342471484">
    <w:abstractNumId w:val="21"/>
  </w:num>
  <w:num w:numId="50" w16cid:durableId="1259019761">
    <w:abstractNumId w:val="21"/>
  </w:num>
  <w:num w:numId="51" w16cid:durableId="2066251642">
    <w:abstractNumId w:val="10"/>
  </w:num>
  <w:num w:numId="52" w16cid:durableId="1394155367">
    <w:abstractNumId w:val="19"/>
  </w:num>
  <w:num w:numId="53" w16cid:durableId="1750425155">
    <w:abstractNumId w:val="49"/>
  </w:num>
  <w:num w:numId="54" w16cid:durableId="341663235">
    <w:abstractNumId w:val="35"/>
  </w:num>
  <w:num w:numId="55" w16cid:durableId="640352386">
    <w:abstractNumId w:val="21"/>
  </w:num>
  <w:num w:numId="56" w16cid:durableId="1647592251">
    <w:abstractNumId w:val="18"/>
  </w:num>
  <w:num w:numId="57" w16cid:durableId="1961910880">
    <w:abstractNumId w:val="33"/>
  </w:num>
  <w:num w:numId="58" w16cid:durableId="2079009715">
    <w:abstractNumId w:val="21"/>
  </w:num>
  <w:num w:numId="59" w16cid:durableId="1368601832">
    <w:abstractNumId w:val="16"/>
  </w:num>
  <w:num w:numId="60" w16cid:durableId="2106655541">
    <w:abstractNumId w:val="21"/>
  </w:num>
  <w:num w:numId="61" w16cid:durableId="722363927">
    <w:abstractNumId w:val="21"/>
  </w:num>
  <w:num w:numId="62" w16cid:durableId="1683780271">
    <w:abstractNumId w:val="21"/>
  </w:num>
  <w:num w:numId="63" w16cid:durableId="1568370606">
    <w:abstractNumId w:val="21"/>
  </w:num>
  <w:num w:numId="64" w16cid:durableId="1556773258">
    <w:abstractNumId w:val="41"/>
  </w:num>
  <w:num w:numId="65" w16cid:durableId="1393194373">
    <w:abstractNumId w:val="3"/>
  </w:num>
  <w:num w:numId="66" w16cid:durableId="1141267897">
    <w:abstractNumId w:val="21"/>
  </w:num>
  <w:num w:numId="67" w16cid:durableId="1749696318">
    <w:abstractNumId w:val="9"/>
  </w:num>
  <w:num w:numId="68" w16cid:durableId="136731235">
    <w:abstractNumId w:val="55"/>
  </w:num>
  <w:num w:numId="69" w16cid:durableId="1961302010">
    <w:abstractNumId w:val="21"/>
  </w:num>
  <w:num w:numId="70" w16cid:durableId="2133747792">
    <w:abstractNumId w:val="21"/>
  </w:num>
  <w:num w:numId="71" w16cid:durableId="761029878">
    <w:abstractNumId w:val="21"/>
  </w:num>
  <w:num w:numId="72" w16cid:durableId="271480741">
    <w:abstractNumId w:val="21"/>
  </w:num>
  <w:num w:numId="73" w16cid:durableId="1110206155">
    <w:abstractNumId w:val="19"/>
  </w:num>
  <w:num w:numId="74" w16cid:durableId="1806780136">
    <w:abstractNumId w:val="19"/>
  </w:num>
  <w:num w:numId="75" w16cid:durableId="1986742100">
    <w:abstractNumId w:val="42"/>
  </w:num>
  <w:num w:numId="76" w16cid:durableId="1566643607">
    <w:abstractNumId w:val="15"/>
  </w:num>
  <w:num w:numId="77" w16cid:durableId="1480655463">
    <w:abstractNumId w:val="19"/>
  </w:num>
  <w:num w:numId="78" w16cid:durableId="2098135047">
    <w:abstractNumId w:val="19"/>
  </w:num>
  <w:num w:numId="79" w16cid:durableId="1808015229">
    <w:abstractNumId w:val="19"/>
  </w:num>
  <w:num w:numId="80" w16cid:durableId="1466971116">
    <w:abstractNumId w:val="10"/>
  </w:num>
  <w:num w:numId="81" w16cid:durableId="716930257">
    <w:abstractNumId w:val="19"/>
  </w:num>
  <w:num w:numId="82" w16cid:durableId="1453785168">
    <w:abstractNumId w:val="0"/>
  </w:num>
  <w:num w:numId="83" w16cid:durableId="1853059504">
    <w:abstractNumId w:val="7"/>
  </w:num>
  <w:num w:numId="84" w16cid:durableId="897472506">
    <w:abstractNumId w:val="10"/>
  </w:num>
  <w:num w:numId="85" w16cid:durableId="1699356847">
    <w:abstractNumId w:val="21"/>
  </w:num>
  <w:num w:numId="86" w16cid:durableId="2030636693">
    <w:abstractNumId w:val="3"/>
  </w:num>
  <w:num w:numId="87" w16cid:durableId="251471466">
    <w:abstractNumId w:val="26"/>
  </w:num>
  <w:num w:numId="88" w16cid:durableId="1970817987">
    <w:abstractNumId w:val="21"/>
  </w:num>
  <w:num w:numId="89" w16cid:durableId="1283224497">
    <w:abstractNumId w:val="49"/>
  </w:num>
  <w:num w:numId="90" w16cid:durableId="1094861315">
    <w:abstractNumId w:val="21"/>
  </w:num>
  <w:num w:numId="91" w16cid:durableId="598560057">
    <w:abstractNumId w:val="1"/>
  </w:num>
  <w:num w:numId="92" w16cid:durableId="1150706302">
    <w:abstractNumId w:val="21"/>
  </w:num>
  <w:num w:numId="93" w16cid:durableId="205485392">
    <w:abstractNumId w:val="21"/>
  </w:num>
  <w:num w:numId="94" w16cid:durableId="59639899">
    <w:abstractNumId w:val="21"/>
  </w:num>
  <w:num w:numId="95" w16cid:durableId="1736277165">
    <w:abstractNumId w:val="2"/>
  </w:num>
  <w:num w:numId="96" w16cid:durableId="2010401077">
    <w:abstractNumId w:val="21"/>
  </w:num>
  <w:num w:numId="97" w16cid:durableId="746000604">
    <w:abstractNumId w:val="21"/>
  </w:num>
  <w:num w:numId="98" w16cid:durableId="1583297824">
    <w:abstractNumId w:val="21"/>
  </w:num>
  <w:num w:numId="99" w16cid:durableId="764181897">
    <w:abstractNumId w:val="21"/>
  </w:num>
  <w:num w:numId="100" w16cid:durableId="1464159221">
    <w:abstractNumId w:val="0"/>
  </w:num>
  <w:num w:numId="101" w16cid:durableId="2096702756">
    <w:abstractNumId w:val="19"/>
  </w:num>
  <w:num w:numId="102" w16cid:durableId="1503161283">
    <w:abstractNumId w:val="19"/>
  </w:num>
  <w:num w:numId="103" w16cid:durableId="1615671229">
    <w:abstractNumId w:val="19"/>
  </w:num>
  <w:num w:numId="104" w16cid:durableId="1158230289">
    <w:abstractNumId w:val="15"/>
  </w:num>
  <w:num w:numId="105" w16cid:durableId="1735397754">
    <w:abstractNumId w:val="19"/>
  </w:num>
  <w:num w:numId="106" w16cid:durableId="1185100067">
    <w:abstractNumId w:val="19"/>
  </w:num>
  <w:num w:numId="107" w16cid:durableId="1340473536">
    <w:abstractNumId w:val="21"/>
  </w:num>
  <w:num w:numId="108" w16cid:durableId="1283614203">
    <w:abstractNumId w:val="31"/>
  </w:num>
  <w:num w:numId="109" w16cid:durableId="703359910">
    <w:abstractNumId w:val="23"/>
  </w:num>
  <w:num w:numId="110" w16cid:durableId="302732688">
    <w:abstractNumId w:val="55"/>
  </w:num>
  <w:num w:numId="111" w16cid:durableId="1261909262">
    <w:abstractNumId w:val="49"/>
  </w:num>
  <w:num w:numId="112" w16cid:durableId="1594893090">
    <w:abstractNumId w:val="21"/>
  </w:num>
  <w:num w:numId="113" w16cid:durableId="40636007">
    <w:abstractNumId w:val="26"/>
  </w:num>
  <w:num w:numId="114" w16cid:durableId="1163660790">
    <w:abstractNumId w:val="21"/>
  </w:num>
  <w:num w:numId="115" w16cid:durableId="1827353469">
    <w:abstractNumId w:val="19"/>
  </w:num>
  <w:num w:numId="116" w16cid:durableId="432438258">
    <w:abstractNumId w:val="2"/>
  </w:num>
  <w:num w:numId="117" w16cid:durableId="1944847532">
    <w:abstractNumId w:val="21"/>
  </w:num>
  <w:num w:numId="118" w16cid:durableId="1328485178">
    <w:abstractNumId w:val="21"/>
  </w:num>
  <w:num w:numId="119" w16cid:durableId="751700342">
    <w:abstractNumId w:val="21"/>
  </w:num>
  <w:num w:numId="120" w16cid:durableId="1700937099">
    <w:abstractNumId w:val="33"/>
  </w:num>
  <w:num w:numId="121" w16cid:durableId="506484554">
    <w:abstractNumId w:val="10"/>
  </w:num>
  <w:num w:numId="122" w16cid:durableId="1409880746">
    <w:abstractNumId w:val="21"/>
  </w:num>
  <w:num w:numId="123" w16cid:durableId="1850632072">
    <w:abstractNumId w:val="19"/>
  </w:num>
  <w:num w:numId="124" w16cid:durableId="562528213">
    <w:abstractNumId w:val="12"/>
  </w:num>
  <w:num w:numId="125" w16cid:durableId="97877359">
    <w:abstractNumId w:val="19"/>
  </w:num>
  <w:num w:numId="126" w16cid:durableId="875387566">
    <w:abstractNumId w:val="4"/>
  </w:num>
  <w:num w:numId="127" w16cid:durableId="1098480411">
    <w:abstractNumId w:val="5"/>
  </w:num>
  <w:num w:numId="128" w16cid:durableId="1813251191">
    <w:abstractNumId w:val="21"/>
  </w:num>
  <w:num w:numId="129" w16cid:durableId="766467955">
    <w:abstractNumId w:val="7"/>
  </w:num>
  <w:num w:numId="130" w16cid:durableId="1441489539">
    <w:abstractNumId w:val="21"/>
  </w:num>
  <w:num w:numId="131" w16cid:durableId="551424020">
    <w:abstractNumId w:val="21"/>
  </w:num>
  <w:num w:numId="132" w16cid:durableId="288556056">
    <w:abstractNumId w:val="21"/>
  </w:num>
  <w:num w:numId="133" w16cid:durableId="1374383451">
    <w:abstractNumId w:val="49"/>
  </w:num>
  <w:num w:numId="134" w16cid:durableId="2064213758">
    <w:abstractNumId w:val="26"/>
  </w:num>
  <w:num w:numId="135" w16cid:durableId="1000036480">
    <w:abstractNumId w:val="9"/>
  </w:num>
  <w:num w:numId="136" w16cid:durableId="469981224">
    <w:abstractNumId w:val="39"/>
  </w:num>
  <w:num w:numId="137" w16cid:durableId="1354258154">
    <w:abstractNumId w:val="21"/>
  </w:num>
  <w:num w:numId="138" w16cid:durableId="1899978453">
    <w:abstractNumId w:val="33"/>
  </w:num>
  <w:num w:numId="139" w16cid:durableId="909269063">
    <w:abstractNumId w:val="47"/>
  </w:num>
  <w:num w:numId="140" w16cid:durableId="1506282708">
    <w:abstractNumId w:val="21"/>
  </w:num>
  <w:num w:numId="141" w16cid:durableId="939751252">
    <w:abstractNumId w:val="1"/>
  </w:num>
  <w:num w:numId="142" w16cid:durableId="3291444">
    <w:abstractNumId w:val="21"/>
  </w:num>
  <w:num w:numId="143" w16cid:durableId="1588466257">
    <w:abstractNumId w:val="31"/>
  </w:num>
  <w:num w:numId="144" w16cid:durableId="43457792">
    <w:abstractNumId w:val="21"/>
  </w:num>
  <w:num w:numId="145" w16cid:durableId="1690328913">
    <w:abstractNumId w:val="33"/>
  </w:num>
  <w:num w:numId="146" w16cid:durableId="881090674">
    <w:abstractNumId w:val="28"/>
  </w:num>
  <w:num w:numId="147" w16cid:durableId="1930043307">
    <w:abstractNumId w:val="1"/>
  </w:num>
  <w:num w:numId="148" w16cid:durableId="2068995850">
    <w:abstractNumId w:val="21"/>
  </w:num>
  <w:num w:numId="149" w16cid:durableId="300815814">
    <w:abstractNumId w:val="14"/>
  </w:num>
  <w:num w:numId="150" w16cid:durableId="1138302523">
    <w:abstractNumId w:val="49"/>
  </w:num>
  <w:num w:numId="151" w16cid:durableId="778991161">
    <w:abstractNumId w:val="16"/>
  </w:num>
  <w:num w:numId="152" w16cid:durableId="1703020407">
    <w:abstractNumId w:val="20"/>
  </w:num>
  <w:num w:numId="153" w16cid:durableId="2018380672">
    <w:abstractNumId w:val="42"/>
  </w:num>
  <w:num w:numId="154" w16cid:durableId="620574462">
    <w:abstractNumId w:val="21"/>
  </w:num>
  <w:num w:numId="155" w16cid:durableId="588268795">
    <w:abstractNumId w:val="19"/>
  </w:num>
  <w:num w:numId="156" w16cid:durableId="2089425840">
    <w:abstractNumId w:val="5"/>
  </w:num>
  <w:num w:numId="157" w16cid:durableId="360979873">
    <w:abstractNumId w:val="19"/>
  </w:num>
  <w:num w:numId="158" w16cid:durableId="1426269621">
    <w:abstractNumId w:val="4"/>
  </w:num>
  <w:num w:numId="159" w16cid:durableId="1662394036">
    <w:abstractNumId w:val="21"/>
  </w:num>
  <w:num w:numId="160" w16cid:durableId="657809930">
    <w:abstractNumId w:val="8"/>
  </w:num>
  <w:num w:numId="161" w16cid:durableId="887839152">
    <w:abstractNumId w:val="49"/>
  </w:num>
  <w:num w:numId="162" w16cid:durableId="956831593">
    <w:abstractNumId w:val="21"/>
  </w:num>
  <w:num w:numId="163" w16cid:durableId="2016491674">
    <w:abstractNumId w:val="19"/>
  </w:num>
  <w:num w:numId="164" w16cid:durableId="553732381">
    <w:abstractNumId w:val="33"/>
  </w:num>
  <w:num w:numId="165" w16cid:durableId="1619678432">
    <w:abstractNumId w:val="16"/>
  </w:num>
  <w:num w:numId="166" w16cid:durableId="2130968765">
    <w:abstractNumId w:val="2"/>
  </w:num>
  <w:num w:numId="167" w16cid:durableId="1256092264">
    <w:abstractNumId w:val="21"/>
  </w:num>
  <w:num w:numId="168" w16cid:durableId="2009207522">
    <w:abstractNumId w:val="14"/>
  </w:num>
  <w:num w:numId="169" w16cid:durableId="1059479891">
    <w:abstractNumId w:val="13"/>
  </w:num>
  <w:num w:numId="170" w16cid:durableId="183594081">
    <w:abstractNumId w:val="19"/>
  </w:num>
  <w:num w:numId="171" w16cid:durableId="1716585352">
    <w:abstractNumId w:val="5"/>
  </w:num>
  <w:num w:numId="172" w16cid:durableId="1560365425">
    <w:abstractNumId w:val="19"/>
  </w:num>
  <w:num w:numId="173" w16cid:durableId="720372094">
    <w:abstractNumId w:val="21"/>
  </w:num>
  <w:num w:numId="174" w16cid:durableId="149106451">
    <w:abstractNumId w:val="21"/>
  </w:num>
  <w:num w:numId="175" w16cid:durableId="721096632">
    <w:abstractNumId w:val="15"/>
  </w:num>
  <w:num w:numId="176" w16cid:durableId="637490469">
    <w:abstractNumId w:val="49"/>
  </w:num>
  <w:num w:numId="177" w16cid:durableId="1620644097">
    <w:abstractNumId w:val="48"/>
  </w:num>
  <w:num w:numId="178" w16cid:durableId="1253129426">
    <w:abstractNumId w:val="4"/>
  </w:num>
  <w:num w:numId="179" w16cid:durableId="531962730">
    <w:abstractNumId w:val="52"/>
  </w:num>
  <w:num w:numId="180" w16cid:durableId="1848129591">
    <w:abstractNumId w:val="18"/>
  </w:num>
  <w:num w:numId="181" w16cid:durableId="1778787598">
    <w:abstractNumId w:val="0"/>
  </w:num>
  <w:num w:numId="182" w16cid:durableId="480123489">
    <w:abstractNumId w:val="37"/>
  </w:num>
  <w:num w:numId="183" w16cid:durableId="732780436">
    <w:abstractNumId w:val="13"/>
  </w:num>
  <w:num w:numId="184" w16cid:durableId="600145733">
    <w:abstractNumId w:val="49"/>
  </w:num>
  <w:num w:numId="185" w16cid:durableId="980424287">
    <w:abstractNumId w:val="5"/>
  </w:num>
  <w:num w:numId="186" w16cid:durableId="1386489870">
    <w:abstractNumId w:val="19"/>
  </w:num>
  <w:num w:numId="187" w16cid:durableId="2107194338">
    <w:abstractNumId w:val="19"/>
  </w:num>
  <w:num w:numId="188" w16cid:durableId="529799913">
    <w:abstractNumId w:val="21"/>
  </w:num>
  <w:num w:numId="189" w16cid:durableId="379209588">
    <w:abstractNumId w:val="52"/>
  </w:num>
  <w:num w:numId="190" w16cid:durableId="1629706540">
    <w:abstractNumId w:val="21"/>
  </w:num>
  <w:num w:numId="191" w16cid:durableId="952127838">
    <w:abstractNumId w:val="19"/>
  </w:num>
  <w:num w:numId="192" w16cid:durableId="1184438983">
    <w:abstractNumId w:val="4"/>
  </w:num>
  <w:num w:numId="193" w16cid:durableId="523061265">
    <w:abstractNumId w:val="21"/>
  </w:num>
  <w:num w:numId="194" w16cid:durableId="1105879966">
    <w:abstractNumId w:val="21"/>
  </w:num>
  <w:num w:numId="195" w16cid:durableId="1546328695">
    <w:abstractNumId w:val="22"/>
  </w:num>
  <w:num w:numId="196" w16cid:durableId="1157764688">
    <w:abstractNumId w:val="2"/>
  </w:num>
  <w:num w:numId="197" w16cid:durableId="1958177294">
    <w:abstractNumId w:val="21"/>
  </w:num>
  <w:num w:numId="198" w16cid:durableId="2048411246">
    <w:abstractNumId w:val="19"/>
  </w:num>
  <w:num w:numId="199" w16cid:durableId="1561938105">
    <w:abstractNumId w:val="21"/>
  </w:num>
  <w:num w:numId="200" w16cid:durableId="944118061">
    <w:abstractNumId w:val="35"/>
  </w:num>
  <w:num w:numId="201" w16cid:durableId="1738361362">
    <w:abstractNumId w:val="10"/>
  </w:num>
  <w:num w:numId="202" w16cid:durableId="1891335924">
    <w:abstractNumId w:val="21"/>
  </w:num>
  <w:num w:numId="203" w16cid:durableId="947933126">
    <w:abstractNumId w:val="21"/>
  </w:num>
  <w:num w:numId="204" w16cid:durableId="97794985">
    <w:abstractNumId w:val="21"/>
  </w:num>
  <w:num w:numId="205" w16cid:durableId="441455952">
    <w:abstractNumId w:val="21"/>
  </w:num>
  <w:num w:numId="206" w16cid:durableId="964654559">
    <w:abstractNumId w:val="42"/>
  </w:num>
  <w:num w:numId="207" w16cid:durableId="1427144529">
    <w:abstractNumId w:val="21"/>
  </w:num>
  <w:num w:numId="208" w16cid:durableId="409813856">
    <w:abstractNumId w:val="19"/>
  </w:num>
  <w:num w:numId="209" w16cid:durableId="1028287842">
    <w:abstractNumId w:val="52"/>
  </w:num>
  <w:num w:numId="210" w16cid:durableId="1169637545">
    <w:abstractNumId w:val="3"/>
  </w:num>
  <w:num w:numId="211" w16cid:durableId="1936936258">
    <w:abstractNumId w:val="16"/>
  </w:num>
  <w:num w:numId="212" w16cid:durableId="18046350">
    <w:abstractNumId w:val="35"/>
  </w:num>
  <w:num w:numId="213" w16cid:durableId="1122069604">
    <w:abstractNumId w:val="4"/>
  </w:num>
  <w:num w:numId="214" w16cid:durableId="768045216">
    <w:abstractNumId w:val="55"/>
  </w:num>
  <w:num w:numId="215" w16cid:durableId="1221088814">
    <w:abstractNumId w:val="21"/>
  </w:num>
  <w:num w:numId="216" w16cid:durableId="1199005624">
    <w:abstractNumId w:val="19"/>
  </w:num>
  <w:num w:numId="217" w16cid:durableId="662587299">
    <w:abstractNumId w:val="21"/>
  </w:num>
  <w:num w:numId="218" w16cid:durableId="30737452">
    <w:abstractNumId w:val="21"/>
  </w:num>
  <w:num w:numId="219" w16cid:durableId="757673168">
    <w:abstractNumId w:val="21"/>
  </w:num>
  <w:num w:numId="220" w16cid:durableId="538711129">
    <w:abstractNumId w:val="21"/>
  </w:num>
  <w:num w:numId="221" w16cid:durableId="185489607">
    <w:abstractNumId w:val="13"/>
  </w:num>
  <w:num w:numId="222" w16cid:durableId="1160463200">
    <w:abstractNumId w:val="31"/>
  </w:num>
  <w:num w:numId="223" w16cid:durableId="974482118">
    <w:abstractNumId w:val="8"/>
  </w:num>
  <w:num w:numId="224" w16cid:durableId="86272264">
    <w:abstractNumId w:val="21"/>
  </w:num>
  <w:num w:numId="225" w16cid:durableId="1101560492">
    <w:abstractNumId w:val="21"/>
  </w:num>
  <w:num w:numId="226" w16cid:durableId="339284366">
    <w:abstractNumId w:val="46"/>
  </w:num>
  <w:num w:numId="227" w16cid:durableId="420495072">
    <w:abstractNumId w:val="13"/>
  </w:num>
  <w:num w:numId="228" w16cid:durableId="873693146">
    <w:abstractNumId w:val="1"/>
  </w:num>
  <w:num w:numId="229" w16cid:durableId="1780877210">
    <w:abstractNumId w:val="49"/>
  </w:num>
  <w:num w:numId="230" w16cid:durableId="961573079">
    <w:abstractNumId w:val="42"/>
  </w:num>
  <w:num w:numId="231" w16cid:durableId="429081605">
    <w:abstractNumId w:val="19"/>
  </w:num>
  <w:num w:numId="232" w16cid:durableId="303198555">
    <w:abstractNumId w:val="21"/>
  </w:num>
  <w:num w:numId="233" w16cid:durableId="1155217227">
    <w:abstractNumId w:val="21"/>
  </w:num>
  <w:num w:numId="234" w16cid:durableId="673067417">
    <w:abstractNumId w:val="35"/>
  </w:num>
  <w:num w:numId="235" w16cid:durableId="1246182052">
    <w:abstractNumId w:val="14"/>
  </w:num>
  <w:num w:numId="236" w16cid:durableId="1619947490">
    <w:abstractNumId w:val="21"/>
  </w:num>
  <w:num w:numId="237" w16cid:durableId="994603199">
    <w:abstractNumId w:val="19"/>
  </w:num>
  <w:num w:numId="238" w16cid:durableId="428626911">
    <w:abstractNumId w:val="40"/>
  </w:num>
  <w:num w:numId="239" w16cid:durableId="1317420866">
    <w:abstractNumId w:val="21"/>
  </w:num>
  <w:num w:numId="240" w16cid:durableId="253898584">
    <w:abstractNumId w:val="21"/>
  </w:num>
  <w:num w:numId="241" w16cid:durableId="558175229">
    <w:abstractNumId w:val="19"/>
  </w:num>
  <w:num w:numId="242" w16cid:durableId="1698693802">
    <w:abstractNumId w:val="19"/>
  </w:num>
  <w:num w:numId="243" w16cid:durableId="683017608">
    <w:abstractNumId w:val="0"/>
  </w:num>
  <w:num w:numId="244" w16cid:durableId="1365670806">
    <w:abstractNumId w:val="21"/>
  </w:num>
  <w:num w:numId="245" w16cid:durableId="2634141">
    <w:abstractNumId w:val="21"/>
  </w:num>
  <w:num w:numId="246" w16cid:durableId="1265654961">
    <w:abstractNumId w:val="19"/>
  </w:num>
  <w:num w:numId="247" w16cid:durableId="681660508">
    <w:abstractNumId w:val="19"/>
  </w:num>
  <w:num w:numId="248" w16cid:durableId="1771974726">
    <w:abstractNumId w:val="19"/>
  </w:num>
  <w:num w:numId="249" w16cid:durableId="952202445">
    <w:abstractNumId w:val="55"/>
  </w:num>
  <w:num w:numId="250" w16cid:durableId="442383337">
    <w:abstractNumId w:val="8"/>
  </w:num>
  <w:num w:numId="251" w16cid:durableId="300381144">
    <w:abstractNumId w:val="7"/>
  </w:num>
  <w:num w:numId="252" w16cid:durableId="1029598512">
    <w:abstractNumId w:val="8"/>
  </w:num>
  <w:num w:numId="253" w16cid:durableId="1728720000">
    <w:abstractNumId w:val="1"/>
  </w:num>
  <w:num w:numId="254" w16cid:durableId="1817867335">
    <w:abstractNumId w:val="19"/>
  </w:num>
  <w:num w:numId="255" w16cid:durableId="988095860">
    <w:abstractNumId w:val="21"/>
  </w:num>
  <w:num w:numId="256" w16cid:durableId="131335175">
    <w:abstractNumId w:val="19"/>
  </w:num>
  <w:num w:numId="257" w16cid:durableId="415977995">
    <w:abstractNumId w:val="21"/>
  </w:num>
  <w:num w:numId="258" w16cid:durableId="1056247507">
    <w:abstractNumId w:val="3"/>
  </w:num>
  <w:num w:numId="259" w16cid:durableId="643896806">
    <w:abstractNumId w:val="19"/>
  </w:num>
  <w:num w:numId="260" w16cid:durableId="738788761">
    <w:abstractNumId w:val="10"/>
  </w:num>
  <w:num w:numId="261" w16cid:durableId="1852404078">
    <w:abstractNumId w:val="19"/>
  </w:num>
  <w:num w:numId="262" w16cid:durableId="78185268">
    <w:abstractNumId w:val="35"/>
  </w:num>
  <w:num w:numId="263" w16cid:durableId="344401656">
    <w:abstractNumId w:val="4"/>
  </w:num>
  <w:num w:numId="264" w16cid:durableId="1234580417">
    <w:abstractNumId w:val="21"/>
  </w:num>
  <w:num w:numId="265" w16cid:durableId="71634246">
    <w:abstractNumId w:val="17"/>
  </w:num>
  <w:num w:numId="266" w16cid:durableId="898520855">
    <w:abstractNumId w:val="19"/>
  </w:num>
  <w:num w:numId="267" w16cid:durableId="1117287487">
    <w:abstractNumId w:val="21"/>
  </w:num>
  <w:num w:numId="268" w16cid:durableId="1580363131">
    <w:abstractNumId w:val="18"/>
  </w:num>
  <w:num w:numId="269" w16cid:durableId="1609312703">
    <w:abstractNumId w:val="2"/>
  </w:num>
  <w:num w:numId="270" w16cid:durableId="1438909467">
    <w:abstractNumId w:val="55"/>
  </w:num>
  <w:num w:numId="271" w16cid:durableId="2004896311">
    <w:abstractNumId w:val="6"/>
  </w:num>
  <w:num w:numId="272" w16cid:durableId="2081900792">
    <w:abstractNumId w:val="44"/>
  </w:num>
  <w:num w:numId="273" w16cid:durableId="546530158">
    <w:abstractNumId w:val="52"/>
  </w:num>
  <w:num w:numId="274" w16cid:durableId="1000160062">
    <w:abstractNumId w:val="21"/>
  </w:num>
  <w:num w:numId="275" w16cid:durableId="1732650663">
    <w:abstractNumId w:val="31"/>
  </w:num>
  <w:num w:numId="276" w16cid:durableId="251865830">
    <w:abstractNumId w:val="21"/>
  </w:num>
  <w:num w:numId="277" w16cid:durableId="2081441870">
    <w:abstractNumId w:val="26"/>
  </w:num>
  <w:num w:numId="278" w16cid:durableId="1771315141">
    <w:abstractNumId w:val="18"/>
  </w:num>
  <w:num w:numId="279" w16cid:durableId="1739326255">
    <w:abstractNumId w:val="51"/>
  </w:num>
  <w:num w:numId="280" w16cid:durableId="2056083604">
    <w:abstractNumId w:val="19"/>
  </w:num>
  <w:num w:numId="281" w16cid:durableId="313611506">
    <w:abstractNumId w:val="16"/>
  </w:num>
  <w:num w:numId="282" w16cid:durableId="1926113919">
    <w:abstractNumId w:val="21"/>
  </w:num>
  <w:num w:numId="283" w16cid:durableId="41246868">
    <w:abstractNumId w:val="19"/>
  </w:num>
  <w:num w:numId="284" w16cid:durableId="1571236697">
    <w:abstractNumId w:val="21"/>
  </w:num>
  <w:num w:numId="285" w16cid:durableId="1447115278">
    <w:abstractNumId w:val="21"/>
  </w:num>
  <w:num w:numId="286" w16cid:durableId="20597074">
    <w:abstractNumId w:val="18"/>
  </w:num>
  <w:num w:numId="287" w16cid:durableId="363361970">
    <w:abstractNumId w:val="21"/>
  </w:num>
  <w:num w:numId="288" w16cid:durableId="1516457568">
    <w:abstractNumId w:val="8"/>
  </w:num>
  <w:num w:numId="289" w16cid:durableId="2097433429">
    <w:abstractNumId w:val="13"/>
  </w:num>
  <w:num w:numId="290" w16cid:durableId="587889028">
    <w:abstractNumId w:val="21"/>
  </w:num>
  <w:num w:numId="291" w16cid:durableId="1222058653">
    <w:abstractNumId w:val="19"/>
  </w:num>
  <w:num w:numId="292" w16cid:durableId="540704691">
    <w:abstractNumId w:val="19"/>
  </w:num>
  <w:num w:numId="293" w16cid:durableId="514805592">
    <w:abstractNumId w:val="21"/>
  </w:num>
  <w:num w:numId="294" w16cid:durableId="1669553538">
    <w:abstractNumId w:val="3"/>
  </w:num>
  <w:num w:numId="295" w16cid:durableId="473645592">
    <w:abstractNumId w:val="6"/>
  </w:num>
  <w:num w:numId="296" w16cid:durableId="1008099909">
    <w:abstractNumId w:val="1"/>
  </w:num>
  <w:num w:numId="297" w16cid:durableId="1619098833">
    <w:abstractNumId w:val="21"/>
  </w:num>
  <w:num w:numId="298" w16cid:durableId="300305989">
    <w:abstractNumId w:val="55"/>
  </w:num>
  <w:num w:numId="299" w16cid:durableId="406656463">
    <w:abstractNumId w:val="49"/>
  </w:num>
  <w:num w:numId="300" w16cid:durableId="1924950395">
    <w:abstractNumId w:val="49"/>
  </w:num>
  <w:num w:numId="301" w16cid:durableId="1930309858">
    <w:abstractNumId w:val="11"/>
  </w:num>
  <w:num w:numId="302" w16cid:durableId="1748454072">
    <w:abstractNumId w:val="19"/>
  </w:num>
  <w:num w:numId="303" w16cid:durableId="179513784">
    <w:abstractNumId w:val="21"/>
  </w:num>
  <w:num w:numId="304" w16cid:durableId="2145736071">
    <w:abstractNumId w:val="19"/>
  </w:num>
  <w:num w:numId="305" w16cid:durableId="1623416581">
    <w:abstractNumId w:val="21"/>
  </w:num>
  <w:num w:numId="306" w16cid:durableId="2099211327">
    <w:abstractNumId w:val="26"/>
  </w:num>
  <w:num w:numId="307" w16cid:durableId="1606620315">
    <w:abstractNumId w:val="13"/>
  </w:num>
  <w:num w:numId="308" w16cid:durableId="1577470102">
    <w:abstractNumId w:val="35"/>
  </w:num>
  <w:num w:numId="309" w16cid:durableId="269631597">
    <w:abstractNumId w:val="21"/>
  </w:num>
  <w:num w:numId="310" w16cid:durableId="1321956581">
    <w:abstractNumId w:val="21"/>
  </w:num>
  <w:num w:numId="311" w16cid:durableId="2126993768">
    <w:abstractNumId w:val="33"/>
  </w:num>
  <w:num w:numId="312" w16cid:durableId="81608713">
    <w:abstractNumId w:val="19"/>
  </w:num>
  <w:num w:numId="313" w16cid:durableId="646082848">
    <w:abstractNumId w:val="21"/>
  </w:num>
  <w:num w:numId="314" w16cid:durableId="131942429">
    <w:abstractNumId w:val="21"/>
  </w:num>
  <w:num w:numId="315" w16cid:durableId="1602256621">
    <w:abstractNumId w:val="19"/>
  </w:num>
  <w:num w:numId="316" w16cid:durableId="466506497">
    <w:abstractNumId w:val="21"/>
  </w:num>
  <w:num w:numId="317" w16cid:durableId="1926570855">
    <w:abstractNumId w:val="26"/>
  </w:num>
  <w:num w:numId="318" w16cid:durableId="322319281">
    <w:abstractNumId w:val="9"/>
  </w:num>
  <w:num w:numId="319" w16cid:durableId="382682456">
    <w:abstractNumId w:val="19"/>
  </w:num>
  <w:num w:numId="320" w16cid:durableId="1944530926">
    <w:abstractNumId w:val="18"/>
  </w:num>
  <w:num w:numId="321" w16cid:durableId="1590654305">
    <w:abstractNumId w:val="21"/>
  </w:num>
  <w:num w:numId="322" w16cid:durableId="1569997059">
    <w:abstractNumId w:val="0"/>
  </w:num>
  <w:num w:numId="323" w16cid:durableId="1165827530">
    <w:abstractNumId w:val="42"/>
  </w:num>
  <w:num w:numId="324" w16cid:durableId="1466005145">
    <w:abstractNumId w:val="49"/>
  </w:num>
  <w:num w:numId="325" w16cid:durableId="202790814">
    <w:abstractNumId w:val="19"/>
  </w:num>
  <w:num w:numId="326" w16cid:durableId="393239093">
    <w:abstractNumId w:val="9"/>
  </w:num>
  <w:num w:numId="327" w16cid:durableId="623775272">
    <w:abstractNumId w:val="6"/>
  </w:num>
  <w:num w:numId="328" w16cid:durableId="1352073559">
    <w:abstractNumId w:val="19"/>
  </w:num>
  <w:num w:numId="329" w16cid:durableId="1389260679">
    <w:abstractNumId w:val="21"/>
  </w:num>
  <w:num w:numId="330" w16cid:durableId="1543712970">
    <w:abstractNumId w:val="21"/>
  </w:num>
  <w:num w:numId="331" w16cid:durableId="144861791">
    <w:abstractNumId w:val="1"/>
  </w:num>
  <w:num w:numId="332" w16cid:durableId="1458062501">
    <w:abstractNumId w:val="21"/>
  </w:num>
  <w:num w:numId="333" w16cid:durableId="1127940380">
    <w:abstractNumId w:val="14"/>
  </w:num>
  <w:num w:numId="334" w16cid:durableId="789475127">
    <w:abstractNumId w:val="19"/>
  </w:num>
  <w:num w:numId="335" w16cid:durableId="1114253024">
    <w:abstractNumId w:val="21"/>
  </w:num>
  <w:num w:numId="336" w16cid:durableId="2073649757">
    <w:abstractNumId w:val="0"/>
  </w:num>
  <w:num w:numId="337" w16cid:durableId="599995595">
    <w:abstractNumId w:val="19"/>
  </w:num>
  <w:num w:numId="338" w16cid:durableId="643046169">
    <w:abstractNumId w:val="21"/>
  </w:num>
  <w:num w:numId="339" w16cid:durableId="1085883731">
    <w:abstractNumId w:val="19"/>
  </w:num>
  <w:num w:numId="340" w16cid:durableId="2060666096">
    <w:abstractNumId w:val="14"/>
  </w:num>
  <w:num w:numId="341" w16cid:durableId="197549498">
    <w:abstractNumId w:val="35"/>
  </w:num>
  <w:num w:numId="342" w16cid:durableId="2053462385">
    <w:abstractNumId w:val="2"/>
  </w:num>
  <w:num w:numId="343" w16cid:durableId="1316639151">
    <w:abstractNumId w:val="21"/>
  </w:num>
  <w:num w:numId="344" w16cid:durableId="16926779">
    <w:abstractNumId w:val="19"/>
  </w:num>
  <w:num w:numId="345" w16cid:durableId="282880195">
    <w:abstractNumId w:val="21"/>
  </w:num>
  <w:num w:numId="346" w16cid:durableId="985084909">
    <w:abstractNumId w:val="21"/>
  </w:num>
  <w:num w:numId="347" w16cid:durableId="915434720">
    <w:abstractNumId w:val="35"/>
  </w:num>
  <w:num w:numId="348" w16cid:durableId="1852449258">
    <w:abstractNumId w:val="21"/>
  </w:num>
  <w:num w:numId="349" w16cid:durableId="156843287">
    <w:abstractNumId w:val="19"/>
  </w:num>
  <w:num w:numId="350" w16cid:durableId="1332754569">
    <w:abstractNumId w:val="4"/>
  </w:num>
  <w:num w:numId="351" w16cid:durableId="993414861">
    <w:abstractNumId w:val="21"/>
  </w:num>
  <w:num w:numId="352" w16cid:durableId="1062408155">
    <w:abstractNumId w:val="21"/>
  </w:num>
  <w:num w:numId="353" w16cid:durableId="1643778622">
    <w:abstractNumId w:val="21"/>
  </w:num>
  <w:num w:numId="354" w16cid:durableId="1237083441">
    <w:abstractNumId w:val="33"/>
  </w:num>
  <w:num w:numId="355" w16cid:durableId="544757447">
    <w:abstractNumId w:val="21"/>
  </w:num>
  <w:num w:numId="356" w16cid:durableId="1730959997">
    <w:abstractNumId w:val="8"/>
  </w:num>
  <w:num w:numId="357" w16cid:durableId="481430790">
    <w:abstractNumId w:val="21"/>
  </w:num>
  <w:num w:numId="358" w16cid:durableId="1131283056">
    <w:abstractNumId w:val="19"/>
  </w:num>
  <w:num w:numId="359" w16cid:durableId="535314384">
    <w:abstractNumId w:val="19"/>
  </w:num>
  <w:num w:numId="360" w16cid:durableId="1439327288">
    <w:abstractNumId w:val="19"/>
  </w:num>
  <w:num w:numId="361" w16cid:durableId="21517675">
    <w:abstractNumId w:val="5"/>
  </w:num>
  <w:num w:numId="362" w16cid:durableId="772439561">
    <w:abstractNumId w:val="21"/>
  </w:num>
  <w:num w:numId="363" w16cid:durableId="1109667202">
    <w:abstractNumId w:val="44"/>
  </w:num>
  <w:num w:numId="364" w16cid:durableId="12650778">
    <w:abstractNumId w:val="52"/>
  </w:num>
  <w:num w:numId="365" w16cid:durableId="405613052">
    <w:abstractNumId w:val="6"/>
  </w:num>
  <w:num w:numId="366" w16cid:durableId="1227911976">
    <w:abstractNumId w:val="21"/>
  </w:num>
  <w:num w:numId="367" w16cid:durableId="1423993736">
    <w:abstractNumId w:val="35"/>
  </w:num>
  <w:num w:numId="368" w16cid:durableId="1071005176">
    <w:abstractNumId w:val="13"/>
  </w:num>
  <w:num w:numId="369" w16cid:durableId="2017803340">
    <w:abstractNumId w:val="21"/>
  </w:num>
  <w:num w:numId="370" w16cid:durableId="871766277">
    <w:abstractNumId w:val="42"/>
  </w:num>
  <w:num w:numId="371" w16cid:durableId="1873029781">
    <w:abstractNumId w:val="21"/>
  </w:num>
  <w:num w:numId="372" w16cid:durableId="359664535">
    <w:abstractNumId w:val="19"/>
  </w:num>
  <w:num w:numId="373" w16cid:durableId="444077135">
    <w:abstractNumId w:val="49"/>
  </w:num>
  <w:num w:numId="374" w16cid:durableId="619577801">
    <w:abstractNumId w:val="26"/>
  </w:num>
  <w:num w:numId="375" w16cid:durableId="1821263706">
    <w:abstractNumId w:val="46"/>
  </w:num>
  <w:num w:numId="376" w16cid:durableId="1056123759">
    <w:abstractNumId w:val="21"/>
  </w:num>
  <w:num w:numId="377" w16cid:durableId="1197083230">
    <w:abstractNumId w:val="21"/>
  </w:num>
  <w:num w:numId="378" w16cid:durableId="525797370">
    <w:abstractNumId w:val="21"/>
  </w:num>
  <w:num w:numId="379" w16cid:durableId="1419133252">
    <w:abstractNumId w:val="21"/>
  </w:num>
  <w:num w:numId="380" w16cid:durableId="1412971558">
    <w:abstractNumId w:val="19"/>
  </w:num>
  <w:num w:numId="381" w16cid:durableId="527641830">
    <w:abstractNumId w:val="33"/>
  </w:num>
  <w:num w:numId="382" w16cid:durableId="935938317">
    <w:abstractNumId w:val="26"/>
  </w:num>
  <w:num w:numId="383" w16cid:durableId="1507480276">
    <w:abstractNumId w:val="4"/>
  </w:num>
  <w:num w:numId="384" w16cid:durableId="841314130">
    <w:abstractNumId w:val="9"/>
  </w:num>
  <w:num w:numId="385" w16cid:durableId="1363088311">
    <w:abstractNumId w:val="6"/>
  </w:num>
  <w:num w:numId="386" w16cid:durableId="808475308">
    <w:abstractNumId w:val="21"/>
  </w:num>
  <w:num w:numId="387" w16cid:durableId="1161120369">
    <w:abstractNumId w:val="21"/>
  </w:num>
  <w:num w:numId="388" w16cid:durableId="726804602">
    <w:abstractNumId w:val="47"/>
  </w:num>
  <w:num w:numId="389" w16cid:durableId="1699966620">
    <w:abstractNumId w:val="52"/>
  </w:num>
  <w:num w:numId="390" w16cid:durableId="1647247607">
    <w:abstractNumId w:val="49"/>
  </w:num>
  <w:num w:numId="391" w16cid:durableId="1100372698">
    <w:abstractNumId w:val="21"/>
  </w:num>
  <w:num w:numId="392" w16cid:durableId="1072503404">
    <w:abstractNumId w:val="38"/>
  </w:num>
  <w:num w:numId="393" w16cid:durableId="531697230">
    <w:abstractNumId w:val="13"/>
  </w:num>
  <w:num w:numId="394" w16cid:durableId="1502239677">
    <w:abstractNumId w:val="19"/>
  </w:num>
  <w:num w:numId="395" w16cid:durableId="802965599">
    <w:abstractNumId w:val="21"/>
  </w:num>
  <w:num w:numId="396" w16cid:durableId="442578245">
    <w:abstractNumId w:val="2"/>
  </w:num>
  <w:num w:numId="397" w16cid:durableId="1046249449">
    <w:abstractNumId w:val="21"/>
  </w:num>
  <w:num w:numId="398" w16cid:durableId="267615990">
    <w:abstractNumId w:val="21"/>
  </w:num>
  <w:num w:numId="399" w16cid:durableId="1689209650">
    <w:abstractNumId w:val="21"/>
  </w:num>
  <w:num w:numId="400" w16cid:durableId="1320767299">
    <w:abstractNumId w:val="7"/>
  </w:num>
  <w:num w:numId="401" w16cid:durableId="109517864">
    <w:abstractNumId w:val="21"/>
  </w:num>
  <w:num w:numId="402" w16cid:durableId="896472297">
    <w:abstractNumId w:val="14"/>
  </w:num>
  <w:num w:numId="403" w16cid:durableId="728267105">
    <w:abstractNumId w:val="21"/>
  </w:num>
  <w:num w:numId="404" w16cid:durableId="756097412">
    <w:abstractNumId w:val="33"/>
  </w:num>
  <w:num w:numId="405" w16cid:durableId="1812167938">
    <w:abstractNumId w:val="6"/>
  </w:num>
  <w:num w:numId="406" w16cid:durableId="1727799398">
    <w:abstractNumId w:val="21"/>
  </w:num>
  <w:num w:numId="407" w16cid:durableId="4528034">
    <w:abstractNumId w:val="21"/>
  </w:num>
  <w:num w:numId="408" w16cid:durableId="924533410">
    <w:abstractNumId w:val="35"/>
  </w:num>
  <w:num w:numId="409" w16cid:durableId="1392315478">
    <w:abstractNumId w:val="21"/>
  </w:num>
  <w:num w:numId="410" w16cid:durableId="1293318260">
    <w:abstractNumId w:val="18"/>
  </w:num>
  <w:num w:numId="411" w16cid:durableId="1113210351">
    <w:abstractNumId w:val="13"/>
  </w:num>
  <w:num w:numId="412" w16cid:durableId="794445661">
    <w:abstractNumId w:val="21"/>
  </w:num>
  <w:num w:numId="413" w16cid:durableId="1661036569">
    <w:abstractNumId w:val="8"/>
  </w:num>
  <w:num w:numId="414" w16cid:durableId="1178236159">
    <w:abstractNumId w:val="19"/>
  </w:num>
  <w:num w:numId="415" w16cid:durableId="1689213288">
    <w:abstractNumId w:val="55"/>
  </w:num>
  <w:num w:numId="416" w16cid:durableId="326175893">
    <w:abstractNumId w:val="19"/>
  </w:num>
  <w:num w:numId="417" w16cid:durableId="594368019">
    <w:abstractNumId w:val="21"/>
  </w:num>
  <w:num w:numId="418" w16cid:durableId="2087989034">
    <w:abstractNumId w:val="21"/>
  </w:num>
  <w:num w:numId="419" w16cid:durableId="966468537">
    <w:abstractNumId w:val="21"/>
  </w:num>
  <w:num w:numId="420" w16cid:durableId="1817524950">
    <w:abstractNumId w:val="13"/>
  </w:num>
  <w:num w:numId="421" w16cid:durableId="1033766174">
    <w:abstractNumId w:val="42"/>
  </w:num>
  <w:num w:numId="422" w16cid:durableId="1455367489">
    <w:abstractNumId w:val="26"/>
  </w:num>
  <w:num w:numId="423" w16cid:durableId="1693142353">
    <w:abstractNumId w:val="26"/>
  </w:num>
  <w:num w:numId="424" w16cid:durableId="1486821213">
    <w:abstractNumId w:val="21"/>
  </w:num>
  <w:num w:numId="425" w16cid:durableId="1577395753">
    <w:abstractNumId w:val="21"/>
  </w:num>
  <w:num w:numId="426" w16cid:durableId="75641011">
    <w:abstractNumId w:val="14"/>
  </w:num>
  <w:num w:numId="427" w16cid:durableId="1573926949">
    <w:abstractNumId w:val="1"/>
  </w:num>
  <w:num w:numId="428" w16cid:durableId="28989589">
    <w:abstractNumId w:val="19"/>
  </w:num>
  <w:num w:numId="429" w16cid:durableId="1992128321">
    <w:abstractNumId w:val="31"/>
  </w:num>
  <w:num w:numId="430" w16cid:durableId="106631548">
    <w:abstractNumId w:val="18"/>
  </w:num>
  <w:num w:numId="431" w16cid:durableId="1118992222">
    <w:abstractNumId w:val="19"/>
  </w:num>
  <w:num w:numId="432" w16cid:durableId="935362043">
    <w:abstractNumId w:val="27"/>
  </w:num>
  <w:num w:numId="433" w16cid:durableId="186873315">
    <w:abstractNumId w:val="19"/>
  </w:num>
  <w:num w:numId="434" w16cid:durableId="1636594319">
    <w:abstractNumId w:val="21"/>
  </w:num>
  <w:num w:numId="435" w16cid:durableId="1769158664">
    <w:abstractNumId w:val="1"/>
  </w:num>
  <w:num w:numId="436" w16cid:durableId="610363132">
    <w:abstractNumId w:val="19"/>
  </w:num>
  <w:num w:numId="437" w16cid:durableId="2084836889">
    <w:abstractNumId w:val="21"/>
  </w:num>
  <w:num w:numId="438" w16cid:durableId="605772471">
    <w:abstractNumId w:val="21"/>
  </w:num>
  <w:num w:numId="439" w16cid:durableId="1530875610">
    <w:abstractNumId w:val="21"/>
  </w:num>
  <w:num w:numId="440" w16cid:durableId="1641617573">
    <w:abstractNumId w:val="19"/>
  </w:num>
  <w:num w:numId="441" w16cid:durableId="1817138633">
    <w:abstractNumId w:val="19"/>
  </w:num>
  <w:num w:numId="442" w16cid:durableId="2113279277">
    <w:abstractNumId w:val="21"/>
  </w:num>
  <w:num w:numId="443" w16cid:durableId="1773014354">
    <w:abstractNumId w:val="19"/>
  </w:num>
  <w:num w:numId="444" w16cid:durableId="1264728629">
    <w:abstractNumId w:val="38"/>
  </w:num>
  <w:num w:numId="445" w16cid:durableId="930971644">
    <w:abstractNumId w:val="21"/>
  </w:num>
  <w:num w:numId="446" w16cid:durableId="364212946">
    <w:abstractNumId w:val="0"/>
  </w:num>
  <w:num w:numId="447" w16cid:durableId="1053194428">
    <w:abstractNumId w:val="3"/>
  </w:num>
  <w:num w:numId="448" w16cid:durableId="124929997">
    <w:abstractNumId w:val="10"/>
  </w:num>
  <w:num w:numId="449" w16cid:durableId="1527479296">
    <w:abstractNumId w:val="21"/>
  </w:num>
  <w:num w:numId="450" w16cid:durableId="1857770781">
    <w:abstractNumId w:val="21"/>
  </w:num>
  <w:num w:numId="451" w16cid:durableId="609044000">
    <w:abstractNumId w:val="21"/>
  </w:num>
  <w:num w:numId="452" w16cid:durableId="1817264080">
    <w:abstractNumId w:val="21"/>
  </w:num>
  <w:num w:numId="453" w16cid:durableId="1437093067">
    <w:abstractNumId w:val="21"/>
  </w:num>
  <w:num w:numId="454" w16cid:durableId="1139497462">
    <w:abstractNumId w:val="55"/>
  </w:num>
  <w:num w:numId="455" w16cid:durableId="1623269127">
    <w:abstractNumId w:val="55"/>
  </w:num>
  <w:num w:numId="456" w16cid:durableId="1848979413">
    <w:abstractNumId w:val="9"/>
  </w:num>
  <w:num w:numId="457" w16cid:durableId="1102606360">
    <w:abstractNumId w:val="31"/>
  </w:num>
  <w:num w:numId="458" w16cid:durableId="595748050">
    <w:abstractNumId w:val="21"/>
  </w:num>
  <w:num w:numId="459" w16cid:durableId="969482991">
    <w:abstractNumId w:val="1"/>
  </w:num>
  <w:num w:numId="460" w16cid:durableId="2001347704">
    <w:abstractNumId w:val="21"/>
  </w:num>
  <w:num w:numId="461" w16cid:durableId="675038917">
    <w:abstractNumId w:val="21"/>
  </w:num>
  <w:num w:numId="462" w16cid:durableId="500044772">
    <w:abstractNumId w:val="21"/>
  </w:num>
  <w:num w:numId="463" w16cid:durableId="1737170611">
    <w:abstractNumId w:val="13"/>
  </w:num>
  <w:num w:numId="464" w16cid:durableId="409087645">
    <w:abstractNumId w:val="21"/>
  </w:num>
  <w:num w:numId="465" w16cid:durableId="1380864823">
    <w:abstractNumId w:val="0"/>
  </w:num>
  <w:num w:numId="466" w16cid:durableId="1271472301">
    <w:abstractNumId w:val="52"/>
  </w:num>
  <w:num w:numId="467" w16cid:durableId="1505167567">
    <w:abstractNumId w:val="21"/>
  </w:num>
  <w:num w:numId="468" w16cid:durableId="298270568">
    <w:abstractNumId w:val="9"/>
  </w:num>
  <w:num w:numId="469" w16cid:durableId="1377851649">
    <w:abstractNumId w:val="16"/>
  </w:num>
  <w:num w:numId="470" w16cid:durableId="610554926">
    <w:abstractNumId w:val="2"/>
  </w:num>
  <w:num w:numId="471" w16cid:durableId="36243094">
    <w:abstractNumId w:val="55"/>
  </w:num>
  <w:num w:numId="472" w16cid:durableId="1822698305">
    <w:abstractNumId w:val="21"/>
  </w:num>
  <w:num w:numId="473" w16cid:durableId="88277716">
    <w:abstractNumId w:val="21"/>
  </w:num>
  <w:num w:numId="474" w16cid:durableId="610359716">
    <w:abstractNumId w:val="19"/>
  </w:num>
  <w:num w:numId="475" w16cid:durableId="104159758">
    <w:abstractNumId w:val="49"/>
  </w:num>
  <w:num w:numId="476" w16cid:durableId="1017775026">
    <w:abstractNumId w:val="21"/>
  </w:num>
  <w:num w:numId="477" w16cid:durableId="772093808">
    <w:abstractNumId w:val="7"/>
  </w:num>
  <w:num w:numId="478" w16cid:durableId="1210220092">
    <w:abstractNumId w:val="16"/>
  </w:num>
  <w:num w:numId="479" w16cid:durableId="65349545">
    <w:abstractNumId w:val="21"/>
  </w:num>
  <w:num w:numId="480" w16cid:durableId="259947886">
    <w:abstractNumId w:val="19"/>
  </w:num>
  <w:num w:numId="481" w16cid:durableId="461582444">
    <w:abstractNumId w:val="19"/>
  </w:num>
  <w:num w:numId="482" w16cid:durableId="651452396">
    <w:abstractNumId w:val="19"/>
  </w:num>
  <w:num w:numId="483" w16cid:durableId="58481151">
    <w:abstractNumId w:val="31"/>
  </w:num>
  <w:num w:numId="484" w16cid:durableId="354041289">
    <w:abstractNumId w:val="21"/>
  </w:num>
  <w:num w:numId="485" w16cid:durableId="963655155">
    <w:abstractNumId w:val="21"/>
  </w:num>
  <w:num w:numId="486" w16cid:durableId="1678343941">
    <w:abstractNumId w:val="21"/>
  </w:num>
  <w:num w:numId="487" w16cid:durableId="1700160657">
    <w:abstractNumId w:val="14"/>
  </w:num>
  <w:num w:numId="488" w16cid:durableId="856040397">
    <w:abstractNumId w:val="21"/>
  </w:num>
  <w:num w:numId="489" w16cid:durableId="509219480">
    <w:abstractNumId w:val="21"/>
  </w:num>
  <w:num w:numId="490" w16cid:durableId="2062242862">
    <w:abstractNumId w:val="21"/>
  </w:num>
  <w:num w:numId="491" w16cid:durableId="1912807204">
    <w:abstractNumId w:val="21"/>
  </w:num>
  <w:num w:numId="492" w16cid:durableId="1515342639">
    <w:abstractNumId w:val="19"/>
  </w:num>
  <w:num w:numId="493" w16cid:durableId="481386879">
    <w:abstractNumId w:val="21"/>
  </w:num>
  <w:num w:numId="494" w16cid:durableId="755052119">
    <w:abstractNumId w:val="19"/>
  </w:num>
  <w:num w:numId="495" w16cid:durableId="466821659">
    <w:abstractNumId w:val="21"/>
  </w:num>
  <w:num w:numId="496" w16cid:durableId="1168135508">
    <w:abstractNumId w:val="49"/>
  </w:num>
  <w:num w:numId="497" w16cid:durableId="253437371">
    <w:abstractNumId w:val="21"/>
  </w:num>
  <w:num w:numId="498" w16cid:durableId="457187146">
    <w:abstractNumId w:val="19"/>
  </w:num>
  <w:num w:numId="499" w16cid:durableId="182787631">
    <w:abstractNumId w:val="31"/>
  </w:num>
  <w:num w:numId="500" w16cid:durableId="1970471416">
    <w:abstractNumId w:val="31"/>
  </w:num>
  <w:num w:numId="501" w16cid:durableId="1449661781">
    <w:abstractNumId w:val="18"/>
  </w:num>
  <w:num w:numId="502" w16cid:durableId="194005144">
    <w:abstractNumId w:val="5"/>
  </w:num>
  <w:num w:numId="503" w16cid:durableId="1300914699">
    <w:abstractNumId w:val="42"/>
  </w:num>
  <w:num w:numId="504" w16cid:durableId="1315374453">
    <w:abstractNumId w:val="45"/>
  </w:num>
  <w:num w:numId="505" w16cid:durableId="152842317">
    <w:abstractNumId w:val="21"/>
  </w:num>
  <w:num w:numId="506" w16cid:durableId="1263218448">
    <w:abstractNumId w:val="33"/>
  </w:num>
  <w:num w:numId="507" w16cid:durableId="1196695277">
    <w:abstractNumId w:val="21"/>
  </w:num>
  <w:num w:numId="508" w16cid:durableId="472479467">
    <w:abstractNumId w:val="13"/>
  </w:num>
  <w:num w:numId="509" w16cid:durableId="2097704279">
    <w:abstractNumId w:val="21"/>
  </w:num>
  <w:num w:numId="510" w16cid:durableId="1735354653">
    <w:abstractNumId w:val="10"/>
  </w:num>
  <w:num w:numId="511" w16cid:durableId="642392180">
    <w:abstractNumId w:val="21"/>
  </w:num>
  <w:num w:numId="512" w16cid:durableId="295182429">
    <w:abstractNumId w:val="19"/>
  </w:num>
  <w:num w:numId="513" w16cid:durableId="292567280">
    <w:abstractNumId w:val="10"/>
  </w:num>
  <w:num w:numId="514" w16cid:durableId="850146639">
    <w:abstractNumId w:val="20"/>
  </w:num>
  <w:num w:numId="515" w16cid:durableId="1895310341">
    <w:abstractNumId w:val="21"/>
  </w:num>
  <w:num w:numId="516" w16cid:durableId="375739305">
    <w:abstractNumId w:val="49"/>
  </w:num>
  <w:num w:numId="517" w16cid:durableId="384454369">
    <w:abstractNumId w:val="5"/>
  </w:num>
  <w:num w:numId="518" w16cid:durableId="318773276">
    <w:abstractNumId w:val="21"/>
  </w:num>
  <w:num w:numId="519" w16cid:durableId="980042346">
    <w:abstractNumId w:val="42"/>
  </w:num>
  <w:num w:numId="520" w16cid:durableId="1231161680">
    <w:abstractNumId w:val="21"/>
  </w:num>
  <w:num w:numId="521" w16cid:durableId="202644613">
    <w:abstractNumId w:val="19"/>
  </w:num>
  <w:num w:numId="522" w16cid:durableId="187107454">
    <w:abstractNumId w:val="26"/>
  </w:num>
  <w:num w:numId="523" w16cid:durableId="2093503210">
    <w:abstractNumId w:val="48"/>
  </w:num>
  <w:num w:numId="524" w16cid:durableId="2127844145">
    <w:abstractNumId w:val="14"/>
  </w:num>
  <w:num w:numId="525" w16cid:durableId="1130441577">
    <w:abstractNumId w:val="21"/>
  </w:num>
  <w:num w:numId="526" w16cid:durableId="855848317">
    <w:abstractNumId w:val="21"/>
  </w:num>
  <w:num w:numId="527" w16cid:durableId="516426190">
    <w:abstractNumId w:val="42"/>
  </w:num>
  <w:num w:numId="528" w16cid:durableId="2140612842">
    <w:abstractNumId w:val="10"/>
  </w:num>
  <w:num w:numId="529" w16cid:durableId="781070791">
    <w:abstractNumId w:val="6"/>
  </w:num>
  <w:num w:numId="530" w16cid:durableId="1223374165">
    <w:abstractNumId w:val="21"/>
  </w:num>
  <w:num w:numId="531" w16cid:durableId="1898012727">
    <w:abstractNumId w:val="21"/>
  </w:num>
  <w:num w:numId="532" w16cid:durableId="1952935943">
    <w:abstractNumId w:val="21"/>
  </w:num>
  <w:num w:numId="533" w16cid:durableId="1452674561">
    <w:abstractNumId w:val="21"/>
  </w:num>
  <w:num w:numId="534" w16cid:durableId="1148474177">
    <w:abstractNumId w:val="9"/>
  </w:num>
  <w:num w:numId="535" w16cid:durableId="760640542">
    <w:abstractNumId w:val="31"/>
  </w:num>
  <w:num w:numId="536" w16cid:durableId="116801997">
    <w:abstractNumId w:val="14"/>
  </w:num>
  <w:num w:numId="537" w16cid:durableId="1004363320">
    <w:abstractNumId w:val="21"/>
  </w:num>
  <w:num w:numId="538" w16cid:durableId="192816186">
    <w:abstractNumId w:val="19"/>
  </w:num>
  <w:num w:numId="539" w16cid:durableId="959260842">
    <w:abstractNumId w:val="35"/>
  </w:num>
  <w:num w:numId="540" w16cid:durableId="539323018">
    <w:abstractNumId w:val="0"/>
  </w:num>
  <w:num w:numId="541" w16cid:durableId="1817454562">
    <w:abstractNumId w:val="52"/>
  </w:num>
  <w:num w:numId="542" w16cid:durableId="1988043965">
    <w:abstractNumId w:val="19"/>
  </w:num>
  <w:num w:numId="543" w16cid:durableId="1694648146">
    <w:abstractNumId w:val="14"/>
  </w:num>
  <w:num w:numId="544" w16cid:durableId="627586679">
    <w:abstractNumId w:val="21"/>
  </w:num>
  <w:num w:numId="545" w16cid:durableId="1025670051">
    <w:abstractNumId w:val="21"/>
  </w:num>
  <w:num w:numId="546" w16cid:durableId="989407330">
    <w:abstractNumId w:val="16"/>
  </w:num>
  <w:num w:numId="547" w16cid:durableId="303316778">
    <w:abstractNumId w:val="19"/>
  </w:num>
  <w:num w:numId="548" w16cid:durableId="1309744792">
    <w:abstractNumId w:val="33"/>
  </w:num>
  <w:num w:numId="549" w16cid:durableId="451948351">
    <w:abstractNumId w:val="21"/>
  </w:num>
  <w:num w:numId="550" w16cid:durableId="1026295832">
    <w:abstractNumId w:val="30"/>
  </w:num>
  <w:num w:numId="551" w16cid:durableId="1230379977">
    <w:abstractNumId w:val="21"/>
  </w:num>
  <w:num w:numId="552" w16cid:durableId="679505854">
    <w:abstractNumId w:val="50"/>
  </w:num>
  <w:num w:numId="553" w16cid:durableId="1852528875">
    <w:abstractNumId w:val="19"/>
  </w:num>
  <w:num w:numId="554" w16cid:durableId="1005938235">
    <w:abstractNumId w:val="10"/>
  </w:num>
  <w:num w:numId="555" w16cid:durableId="249430289">
    <w:abstractNumId w:val="21"/>
  </w:num>
  <w:num w:numId="556" w16cid:durableId="507407687">
    <w:abstractNumId w:val="21"/>
  </w:num>
  <w:num w:numId="557" w16cid:durableId="1557162688">
    <w:abstractNumId w:val="16"/>
  </w:num>
  <w:num w:numId="558" w16cid:durableId="843128382">
    <w:abstractNumId w:val="13"/>
  </w:num>
  <w:num w:numId="559" w16cid:durableId="139157688">
    <w:abstractNumId w:val="21"/>
  </w:num>
  <w:num w:numId="560" w16cid:durableId="1386951482">
    <w:abstractNumId w:val="16"/>
  </w:num>
  <w:num w:numId="561" w16cid:durableId="1447891832">
    <w:abstractNumId w:val="18"/>
  </w:num>
  <w:num w:numId="562" w16cid:durableId="830679329">
    <w:abstractNumId w:val="21"/>
  </w:num>
  <w:num w:numId="563" w16cid:durableId="1386568188">
    <w:abstractNumId w:val="18"/>
  </w:num>
  <w:num w:numId="564" w16cid:durableId="588736260">
    <w:abstractNumId w:val="21"/>
  </w:num>
  <w:num w:numId="565" w16cid:durableId="139468710">
    <w:abstractNumId w:val="21"/>
  </w:num>
  <w:num w:numId="566" w16cid:durableId="1868717276">
    <w:abstractNumId w:val="2"/>
  </w:num>
  <w:num w:numId="567" w16cid:durableId="594093111">
    <w:abstractNumId w:val="21"/>
  </w:num>
  <w:num w:numId="568" w16cid:durableId="396712675">
    <w:abstractNumId w:val="26"/>
  </w:num>
  <w:num w:numId="569" w16cid:durableId="212468787">
    <w:abstractNumId w:val="31"/>
  </w:num>
  <w:num w:numId="570" w16cid:durableId="813646684">
    <w:abstractNumId w:val="8"/>
  </w:num>
  <w:num w:numId="571" w16cid:durableId="1648051037">
    <w:abstractNumId w:val="21"/>
  </w:num>
  <w:num w:numId="572" w16cid:durableId="1594317250">
    <w:abstractNumId w:val="49"/>
  </w:num>
  <w:num w:numId="573" w16cid:durableId="2135826934">
    <w:abstractNumId w:val="6"/>
  </w:num>
  <w:num w:numId="574" w16cid:durableId="1309747435">
    <w:abstractNumId w:val="21"/>
  </w:num>
  <w:num w:numId="575" w16cid:durableId="1441754031">
    <w:abstractNumId w:val="21"/>
  </w:num>
  <w:num w:numId="576" w16cid:durableId="1132482596">
    <w:abstractNumId w:val="19"/>
  </w:num>
  <w:num w:numId="577" w16cid:durableId="1023896276">
    <w:abstractNumId w:val="19"/>
  </w:num>
  <w:num w:numId="578" w16cid:durableId="971786003">
    <w:abstractNumId w:val="19"/>
  </w:num>
  <w:num w:numId="579" w16cid:durableId="142041159">
    <w:abstractNumId w:val="21"/>
  </w:num>
  <w:num w:numId="580" w16cid:durableId="2062054652">
    <w:abstractNumId w:val="53"/>
  </w:num>
  <w:num w:numId="581" w16cid:durableId="1208301267">
    <w:abstractNumId w:val="21"/>
  </w:num>
  <w:num w:numId="582" w16cid:durableId="1194346918">
    <w:abstractNumId w:val="5"/>
  </w:num>
  <w:num w:numId="583" w16cid:durableId="911618400">
    <w:abstractNumId w:val="14"/>
  </w:num>
  <w:num w:numId="584" w16cid:durableId="1372462316">
    <w:abstractNumId w:val="21"/>
  </w:num>
  <w:num w:numId="585" w16cid:durableId="1851599154">
    <w:abstractNumId w:val="21"/>
  </w:num>
  <w:num w:numId="586" w16cid:durableId="662465117">
    <w:abstractNumId w:val="11"/>
  </w:num>
  <w:num w:numId="587" w16cid:durableId="450517743">
    <w:abstractNumId w:val="16"/>
  </w:num>
  <w:num w:numId="588" w16cid:durableId="955479240">
    <w:abstractNumId w:val="33"/>
  </w:num>
  <w:num w:numId="589" w16cid:durableId="1473595887">
    <w:abstractNumId w:val="19"/>
  </w:num>
  <w:num w:numId="590" w16cid:durableId="857088069">
    <w:abstractNumId w:val="52"/>
  </w:num>
  <w:num w:numId="591" w16cid:durableId="1918317918">
    <w:abstractNumId w:val="19"/>
  </w:num>
  <w:num w:numId="592" w16cid:durableId="309408311">
    <w:abstractNumId w:val="42"/>
  </w:num>
  <w:num w:numId="593" w16cid:durableId="992879829">
    <w:abstractNumId w:val="55"/>
  </w:num>
  <w:num w:numId="594" w16cid:durableId="104231472">
    <w:abstractNumId w:val="7"/>
  </w:num>
  <w:num w:numId="595" w16cid:durableId="364258992">
    <w:abstractNumId w:val="21"/>
  </w:num>
  <w:num w:numId="596" w16cid:durableId="2072343119">
    <w:abstractNumId w:val="21"/>
  </w:num>
  <w:num w:numId="597" w16cid:durableId="19939771">
    <w:abstractNumId w:val="21"/>
  </w:num>
  <w:num w:numId="598" w16cid:durableId="1231430125">
    <w:abstractNumId w:val="19"/>
  </w:num>
  <w:num w:numId="599" w16cid:durableId="1424961053">
    <w:abstractNumId w:val="21"/>
  </w:num>
  <w:num w:numId="600" w16cid:durableId="1594705721">
    <w:abstractNumId w:val="21"/>
  </w:num>
  <w:num w:numId="601" w16cid:durableId="1508861106">
    <w:abstractNumId w:val="21"/>
  </w:num>
  <w:num w:numId="602" w16cid:durableId="528489393">
    <w:abstractNumId w:val="21"/>
  </w:num>
  <w:num w:numId="603" w16cid:durableId="480772371">
    <w:abstractNumId w:val="16"/>
  </w:num>
  <w:num w:numId="604" w16cid:durableId="1304385129">
    <w:abstractNumId w:val="6"/>
  </w:num>
  <w:num w:numId="605" w16cid:durableId="109396167">
    <w:abstractNumId w:val="36"/>
  </w:num>
  <w:num w:numId="606" w16cid:durableId="1890340995">
    <w:abstractNumId w:val="55"/>
  </w:num>
  <w:num w:numId="607" w16cid:durableId="2063210556">
    <w:abstractNumId w:val="19"/>
  </w:num>
  <w:num w:numId="608" w16cid:durableId="28386122">
    <w:abstractNumId w:val="21"/>
  </w:num>
  <w:num w:numId="609" w16cid:durableId="1632858835">
    <w:abstractNumId w:val="19"/>
  </w:num>
  <w:num w:numId="610" w16cid:durableId="1286472780">
    <w:abstractNumId w:val="5"/>
  </w:num>
  <w:num w:numId="611" w16cid:durableId="673534105">
    <w:abstractNumId w:val="21"/>
  </w:num>
  <w:num w:numId="612" w16cid:durableId="938684766">
    <w:abstractNumId w:val="31"/>
  </w:num>
  <w:num w:numId="613" w16cid:durableId="40907109">
    <w:abstractNumId w:val="52"/>
  </w:num>
  <w:num w:numId="614" w16cid:durableId="512496512">
    <w:abstractNumId w:val="21"/>
  </w:num>
  <w:num w:numId="615" w16cid:durableId="306513816">
    <w:abstractNumId w:val="21"/>
  </w:num>
  <w:num w:numId="616" w16cid:durableId="17631961">
    <w:abstractNumId w:val="19"/>
  </w:num>
  <w:num w:numId="617" w16cid:durableId="49619761">
    <w:abstractNumId w:val="4"/>
  </w:num>
  <w:num w:numId="618" w16cid:durableId="1764255093">
    <w:abstractNumId w:val="19"/>
  </w:num>
  <w:num w:numId="619" w16cid:durableId="892077857">
    <w:abstractNumId w:val="21"/>
  </w:num>
  <w:num w:numId="620" w16cid:durableId="1358847902">
    <w:abstractNumId w:val="26"/>
  </w:num>
  <w:num w:numId="621" w16cid:durableId="666396750">
    <w:abstractNumId w:val="6"/>
  </w:num>
  <w:num w:numId="622" w16cid:durableId="1816605763">
    <w:abstractNumId w:val="14"/>
  </w:num>
  <w:num w:numId="623" w16cid:durableId="886067875">
    <w:abstractNumId w:val="21"/>
  </w:num>
  <w:num w:numId="624" w16cid:durableId="898129560">
    <w:abstractNumId w:val="7"/>
  </w:num>
  <w:num w:numId="625" w16cid:durableId="2096170080">
    <w:abstractNumId w:val="21"/>
  </w:num>
  <w:num w:numId="626" w16cid:durableId="1978677168">
    <w:abstractNumId w:val="35"/>
  </w:num>
  <w:num w:numId="627" w16cid:durableId="794907606">
    <w:abstractNumId w:val="4"/>
  </w:num>
  <w:num w:numId="628" w16cid:durableId="896478328">
    <w:abstractNumId w:val="21"/>
  </w:num>
  <w:num w:numId="629" w16cid:durableId="1174228250">
    <w:abstractNumId w:val="3"/>
  </w:num>
  <w:num w:numId="630" w16cid:durableId="884216114">
    <w:abstractNumId w:val="52"/>
  </w:num>
  <w:num w:numId="631" w16cid:durableId="453908524">
    <w:abstractNumId w:val="19"/>
  </w:num>
  <w:num w:numId="632" w16cid:durableId="1942637734">
    <w:abstractNumId w:val="49"/>
  </w:num>
  <w:num w:numId="633" w16cid:durableId="132990178">
    <w:abstractNumId w:val="21"/>
  </w:num>
  <w:num w:numId="634" w16cid:durableId="867916814">
    <w:abstractNumId w:val="21"/>
  </w:num>
  <w:num w:numId="635" w16cid:durableId="117526574">
    <w:abstractNumId w:val="19"/>
  </w:num>
  <w:num w:numId="636" w16cid:durableId="1422409703">
    <w:abstractNumId w:val="49"/>
  </w:num>
  <w:num w:numId="637" w16cid:durableId="725835949">
    <w:abstractNumId w:val="5"/>
  </w:num>
  <w:num w:numId="638" w16cid:durableId="724836936">
    <w:abstractNumId w:val="21"/>
  </w:num>
  <w:num w:numId="639" w16cid:durableId="1730422759">
    <w:abstractNumId w:val="21"/>
  </w:num>
  <w:num w:numId="640" w16cid:durableId="1666205074">
    <w:abstractNumId w:val="9"/>
  </w:num>
  <w:num w:numId="641" w16cid:durableId="811874664">
    <w:abstractNumId w:val="3"/>
  </w:num>
  <w:num w:numId="642" w16cid:durableId="1179468479">
    <w:abstractNumId w:val="42"/>
  </w:num>
  <w:num w:numId="643" w16cid:durableId="1555770491">
    <w:abstractNumId w:val="23"/>
  </w:num>
  <w:num w:numId="644" w16cid:durableId="1321882081">
    <w:abstractNumId w:val="8"/>
  </w:num>
  <w:num w:numId="645" w16cid:durableId="1092816019">
    <w:abstractNumId w:val="52"/>
  </w:num>
  <w:num w:numId="646" w16cid:durableId="1086150228">
    <w:abstractNumId w:val="21"/>
  </w:num>
  <w:num w:numId="647" w16cid:durableId="1408724969">
    <w:abstractNumId w:val="2"/>
  </w:num>
  <w:num w:numId="648" w16cid:durableId="61028418">
    <w:abstractNumId w:val="25"/>
  </w:num>
  <w:num w:numId="649" w16cid:durableId="454755002">
    <w:abstractNumId w:val="34"/>
  </w:num>
  <w:num w:numId="650" w16cid:durableId="1057633766">
    <w:abstractNumId w:val="3"/>
  </w:num>
  <w:num w:numId="651" w16cid:durableId="1617712249">
    <w:abstractNumId w:val="7"/>
  </w:num>
  <w:num w:numId="652" w16cid:durableId="616107808">
    <w:abstractNumId w:val="3"/>
  </w:num>
  <w:num w:numId="653" w16cid:durableId="315376633">
    <w:abstractNumId w:val="21"/>
  </w:num>
  <w:num w:numId="654" w16cid:durableId="137839662">
    <w:abstractNumId w:val="21"/>
  </w:num>
  <w:num w:numId="655" w16cid:durableId="659038043">
    <w:abstractNumId w:val="10"/>
  </w:num>
  <w:num w:numId="656" w16cid:durableId="1278216756">
    <w:abstractNumId w:val="26"/>
  </w:num>
  <w:num w:numId="657" w16cid:durableId="1252355247">
    <w:abstractNumId w:val="19"/>
  </w:num>
  <w:num w:numId="658" w16cid:durableId="1412048243">
    <w:abstractNumId w:val="21"/>
  </w:num>
  <w:num w:numId="659" w16cid:durableId="547105901">
    <w:abstractNumId w:val="21"/>
  </w:num>
  <w:num w:numId="660" w16cid:durableId="1652058629">
    <w:abstractNumId w:val="21"/>
  </w:num>
  <w:num w:numId="661" w16cid:durableId="1051926719">
    <w:abstractNumId w:val="21"/>
  </w:num>
  <w:num w:numId="662" w16cid:durableId="1073549783">
    <w:abstractNumId w:val="33"/>
  </w:num>
  <w:num w:numId="663" w16cid:durableId="823276942">
    <w:abstractNumId w:val="20"/>
  </w:num>
  <w:num w:numId="664" w16cid:durableId="1178037106">
    <w:abstractNumId w:val="21"/>
  </w:num>
  <w:num w:numId="665" w16cid:durableId="965702525">
    <w:abstractNumId w:val="49"/>
  </w:num>
  <w:num w:numId="666" w16cid:durableId="39332251">
    <w:abstractNumId w:val="24"/>
  </w:num>
  <w:num w:numId="667" w16cid:durableId="7381401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8C8"/>
    <w:rsid w:val="000950EF"/>
    <w:rsid w:val="0012668C"/>
    <w:rsid w:val="001F2704"/>
    <w:rsid w:val="0096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B0BCC"/>
  <w15:docId w15:val="{F06A134A-C3F1-4CB4-A3F2-5A4ABC9A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0EF"/>
    <w:pPr>
      <w:spacing w:after="0" w:line="240" w:lineRule="auto"/>
    </w:pPr>
    <w:rPr>
      <w:sz w:val="24"/>
      <w:szCs w:val="24"/>
    </w:rPr>
  </w:style>
  <w:style w:type="paragraph" w:styleId="Heading1">
    <w:name w:val="heading 1"/>
    <w:next w:val="TextHeading2"/>
    <w:link w:val="Heading1Char"/>
    <w:qFormat/>
    <w:rsid w:val="000950EF"/>
    <w:pPr>
      <w:keepNext/>
      <w:keepLines/>
      <w:numPr>
        <w:ilvl w:val="1"/>
        <w:numId w:val="45"/>
      </w:numPr>
      <w:spacing w:after="360" w:line="400" w:lineRule="exact"/>
      <w:jc w:val="center"/>
      <w:outlineLvl w:val="0"/>
    </w:pPr>
    <w:rPr>
      <w:rFonts w:ascii="Arial" w:hAnsi="Arial"/>
      <w:b/>
      <w:sz w:val="32"/>
    </w:rPr>
  </w:style>
  <w:style w:type="paragraph" w:styleId="Heading2">
    <w:name w:val="heading 2"/>
    <w:next w:val="TextHeading2"/>
    <w:link w:val="Heading2Char"/>
    <w:qFormat/>
    <w:rsid w:val="000950EF"/>
    <w:pPr>
      <w:keepNext/>
      <w:keepLines/>
      <w:numPr>
        <w:ilvl w:val="2"/>
        <w:numId w:val="45"/>
      </w:numPr>
      <w:spacing w:before="240" w:after="120" w:line="240" w:lineRule="auto"/>
      <w:outlineLvl w:val="1"/>
    </w:pPr>
    <w:rPr>
      <w:rFonts w:ascii="Arial" w:hAnsi="Arial"/>
      <w:b/>
      <w:sz w:val="24"/>
    </w:rPr>
  </w:style>
  <w:style w:type="paragraph" w:styleId="Heading3">
    <w:name w:val="heading 3"/>
    <w:next w:val="TextHeading3"/>
    <w:link w:val="Heading3Char"/>
    <w:qFormat/>
    <w:rsid w:val="000950EF"/>
    <w:pPr>
      <w:keepNext/>
      <w:keepLines/>
      <w:numPr>
        <w:ilvl w:val="3"/>
        <w:numId w:val="45"/>
      </w:numPr>
      <w:spacing w:before="120" w:after="120" w:line="240" w:lineRule="auto"/>
      <w:ind w:right="720"/>
      <w:outlineLvl w:val="2"/>
    </w:pPr>
    <w:rPr>
      <w:rFonts w:ascii="Arial" w:hAnsi="Arial"/>
      <w:b/>
      <w:sz w:val="24"/>
    </w:rPr>
  </w:style>
  <w:style w:type="paragraph" w:styleId="Heading4">
    <w:name w:val="heading 4"/>
    <w:next w:val="TextHeading4"/>
    <w:link w:val="Heading4Char"/>
    <w:qFormat/>
    <w:rsid w:val="000950EF"/>
    <w:pPr>
      <w:keepNext/>
      <w:keepLines/>
      <w:numPr>
        <w:ilvl w:val="4"/>
        <w:numId w:val="45"/>
      </w:numPr>
      <w:spacing w:before="120" w:after="120" w:line="240" w:lineRule="auto"/>
      <w:ind w:right="1440"/>
      <w:outlineLvl w:val="3"/>
    </w:pPr>
    <w:rPr>
      <w:rFonts w:ascii="Arial" w:hAnsi="Arial"/>
      <w:b/>
      <w:sz w:val="24"/>
    </w:rPr>
  </w:style>
  <w:style w:type="paragraph" w:styleId="Heading5">
    <w:name w:val="heading 5"/>
    <w:next w:val="TextHeading5"/>
    <w:link w:val="Heading5Char"/>
    <w:qFormat/>
    <w:rsid w:val="000950EF"/>
    <w:pPr>
      <w:keepNext/>
      <w:keepLines/>
      <w:numPr>
        <w:ilvl w:val="5"/>
        <w:numId w:val="45"/>
      </w:numPr>
      <w:spacing w:before="120" w:after="120" w:line="240" w:lineRule="auto"/>
      <w:ind w:right="2160"/>
      <w:outlineLvl w:val="4"/>
    </w:pPr>
    <w:rPr>
      <w:rFonts w:ascii="Arial" w:hAnsi="Arial"/>
      <w:b/>
      <w:sz w:val="24"/>
    </w:rPr>
  </w:style>
  <w:style w:type="paragraph" w:styleId="Heading6">
    <w:name w:val="heading 6"/>
    <w:basedOn w:val="Normal"/>
    <w:next w:val="Normal"/>
    <w:link w:val="Heading6Char"/>
    <w:uiPriority w:val="9"/>
    <w:semiHidden/>
    <w:unhideWhenUsed/>
    <w:qFormat/>
    <w:pPr>
      <w:numPr>
        <w:ilvl w:val="5"/>
        <w:numId w:val="41"/>
      </w:numPr>
      <w:spacing w:before="240" w:after="60"/>
      <w:outlineLvl w:val="5"/>
    </w:pPr>
    <w:rPr>
      <w:b/>
      <w:sz w:val="22"/>
    </w:rPr>
  </w:style>
  <w:style w:type="paragraph" w:styleId="Heading7">
    <w:name w:val="heading 7"/>
    <w:basedOn w:val="Normal"/>
    <w:next w:val="Normal"/>
    <w:link w:val="Heading7Char"/>
    <w:pPr>
      <w:numPr>
        <w:ilvl w:val="6"/>
        <w:numId w:val="42"/>
      </w:numPr>
      <w:spacing w:before="240" w:after="60"/>
      <w:outlineLvl w:val="6"/>
    </w:pPr>
  </w:style>
  <w:style w:type="paragraph" w:styleId="Heading8">
    <w:name w:val="heading 8"/>
    <w:basedOn w:val="Normal"/>
    <w:next w:val="Normal"/>
    <w:link w:val="Heading8Char"/>
    <w:pPr>
      <w:numPr>
        <w:ilvl w:val="7"/>
        <w:numId w:val="43"/>
      </w:numPr>
      <w:spacing w:before="240" w:after="60"/>
      <w:outlineLvl w:val="7"/>
    </w:pPr>
    <w:rPr>
      <w:i/>
    </w:rPr>
  </w:style>
  <w:style w:type="paragraph" w:styleId="Heading9">
    <w:name w:val="heading 9"/>
    <w:basedOn w:val="Normal"/>
    <w:next w:val="Normal"/>
    <w:link w:val="Heading9Char"/>
    <w:pPr>
      <w:numPr>
        <w:ilvl w:val="8"/>
        <w:numId w:val="44"/>
      </w:numPr>
      <w:spacing w:before="240" w:after="60"/>
      <w:outlineLvl w:val="8"/>
    </w:pPr>
    <w:rPr>
      <w:rFonts w:ascii="Arial" w:hAnsi="Arial" w:cs="Arial"/>
      <w:sz w:val="22"/>
    </w:rPr>
  </w:style>
  <w:style w:type="character" w:default="1" w:styleId="DefaultParagraphFont">
    <w:name w:val="Default Paragraph Font"/>
    <w:semiHidden/>
    <w:rsid w:val="000950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0950EF"/>
  </w:style>
  <w:style w:type="paragraph" w:styleId="BodyText">
    <w:name w:val="Body Text"/>
    <w:basedOn w:val="Normal"/>
    <w:link w:val="BodyTextChar"/>
    <w:pPr>
      <w:keepLines/>
      <w:widowControl w:val="0"/>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s>
    </w:pPr>
    <w:rPr>
      <w:spacing w:val="-3"/>
    </w:rPr>
  </w:style>
  <w:style w:type="character" w:customStyle="1" w:styleId="BodyTextChar">
    <w:name w:val="Body Text Char"/>
    <w:basedOn w:val="DefaultParagraphFont"/>
    <w:link w:val="BodyText"/>
    <w:rPr>
      <w:sz w:val="24"/>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0950E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0950EF"/>
    <w:pPr>
      <w:keepNext/>
      <w:keepLines/>
      <w:numPr>
        <w:numId w:val="45"/>
      </w:numPr>
      <w:spacing w:after="480" w:line="400" w:lineRule="exact"/>
      <w:jc w:val="center"/>
      <w:outlineLvl w:val="0"/>
    </w:pPr>
    <w:rPr>
      <w:rFonts w:ascii="Arial" w:hAnsi="Arial"/>
      <w:b/>
      <w:sz w:val="36"/>
    </w:rPr>
  </w:style>
  <w:style w:type="paragraph" w:customStyle="1" w:styleId="DocumentTOC">
    <w:name w:val="Document TOC"/>
    <w:next w:val="TextHeading2"/>
    <w:rsid w:val="000950EF"/>
    <w:pPr>
      <w:keepNext/>
      <w:keepLines/>
      <w:spacing w:after="480" w:line="400" w:lineRule="exact"/>
      <w:jc w:val="center"/>
    </w:pPr>
    <w:rPr>
      <w:rFonts w:ascii="Arial" w:hAnsi="Arial"/>
      <w:b/>
      <w:sz w:val="36"/>
    </w:rPr>
  </w:style>
  <w:style w:type="paragraph" w:styleId="EndnoteText">
    <w:name w:val="endnote text"/>
    <w:basedOn w:val="Normal"/>
    <w:link w:val="EndnoteTextChar"/>
    <w:pPr>
      <w:widowControl w:val="0"/>
    </w:pPr>
  </w:style>
  <w:style w:type="character" w:customStyle="1" w:styleId="EndnoteTextChar">
    <w:name w:val="Endnote Text Char"/>
    <w:basedOn w:val="DefaultParagraphFont"/>
    <w:link w:val="EndnoteText"/>
    <w:rPr>
      <w:sz w:val="20"/>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rPr>
      <w:sz w:val="20"/>
    </w:rPr>
  </w:style>
  <w:style w:type="character" w:customStyle="1" w:styleId="FootnoteTextChar">
    <w:name w:val="Footnote Text Char"/>
    <w:basedOn w:val="DefaultParagraphFont"/>
    <w:link w:val="FootnoteText"/>
    <w:rPr>
      <w:sz w:val="20"/>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b/>
      <w:sz w:val="32"/>
    </w:rPr>
  </w:style>
  <w:style w:type="paragraph" w:customStyle="1" w:styleId="Heading1Unnumbered">
    <w:name w:val="Heading 1 Unnumbered"/>
    <w:basedOn w:val="Heading1"/>
    <w:rsid w:val="000950EF"/>
    <w:pPr>
      <w:numPr>
        <w:ilvl w:val="0"/>
        <w:numId w:val="0"/>
      </w:numPr>
    </w:pPr>
  </w:style>
  <w:style w:type="character" w:customStyle="1" w:styleId="Heading2Char">
    <w:name w:val="Heading 2 Char"/>
    <w:basedOn w:val="DefaultParagraphFont"/>
    <w:link w:val="Heading2"/>
    <w:rPr>
      <w:rFonts w:ascii="Arial" w:hAnsi="Arial"/>
      <w:b/>
      <w:sz w:val="24"/>
    </w:rPr>
  </w:style>
  <w:style w:type="paragraph" w:customStyle="1" w:styleId="Heading2Unnumbered">
    <w:name w:val="Heading 2 Unnumbered"/>
    <w:basedOn w:val="Heading2"/>
    <w:rsid w:val="000950EF"/>
    <w:pPr>
      <w:numPr>
        <w:ilvl w:val="0"/>
        <w:numId w:val="0"/>
      </w:numPr>
    </w:pPr>
  </w:style>
  <w:style w:type="character" w:customStyle="1" w:styleId="Heading3Char">
    <w:name w:val="Heading 3 Char"/>
    <w:basedOn w:val="DefaultParagraphFont"/>
    <w:link w:val="Heading3"/>
    <w:rPr>
      <w:rFonts w:ascii="Arial" w:hAnsi="Arial"/>
      <w:b/>
      <w:sz w:val="24"/>
    </w:rPr>
  </w:style>
  <w:style w:type="character" w:customStyle="1" w:styleId="Heading4Char">
    <w:name w:val="Heading 4 Char"/>
    <w:basedOn w:val="DefaultParagraphFont"/>
    <w:link w:val="Heading4"/>
    <w:rPr>
      <w:rFonts w:ascii="Arial" w:hAnsi="Arial"/>
      <w:b/>
      <w:sz w:val="24"/>
    </w:rPr>
  </w:style>
  <w:style w:type="character" w:customStyle="1" w:styleId="Heading5Char">
    <w:name w:val="Heading 5 Char"/>
    <w:basedOn w:val="DefaultParagraphFont"/>
    <w:link w:val="Heading5"/>
    <w:rPr>
      <w:rFonts w:ascii="Arial" w:hAnsi="Arial"/>
      <w:b/>
      <w:sz w:val="24"/>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0950EF"/>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0950EF"/>
    <w:pPr>
      <w:pBdr>
        <w:top w:val="single" w:sz="12" w:space="11" w:color="FFCC00"/>
        <w:bottom w:val="single" w:sz="12" w:space="11" w:color="FFCC00"/>
      </w:pBdr>
      <w:spacing w:before="2880" w:after="0" w:line="240" w:lineRule="atLeast"/>
      <w:jc w:val="center"/>
    </w:pPr>
    <w:rPr>
      <w:rFonts w:ascii="Arial" w:hAnsi="Arial"/>
      <w:b/>
      <w:bCs/>
      <w:sz w:val="48"/>
    </w:rPr>
  </w:style>
  <w:style w:type="character" w:customStyle="1" w:styleId="Quick">
    <w:name w:val="Quick _"/>
    <w:basedOn w:val="DefaultParagraphFont"/>
  </w:style>
  <w:style w:type="paragraph" w:customStyle="1" w:styleId="Style1">
    <w:name w:val="Style1"/>
    <w:next w:val="TextHeading2"/>
    <w:pPr>
      <w:keepNext/>
      <w:spacing w:before="240" w:after="120" w:line="240" w:lineRule="auto"/>
    </w:pPr>
    <w:rPr>
      <w:rFonts w:ascii="Arial" w:hAnsi="Arial" w:cs="Arial"/>
      <w:b/>
      <w:sz w:val="24"/>
    </w:rPr>
  </w:style>
  <w:style w:type="paragraph" w:customStyle="1" w:styleId="t1">
    <w:name w:val="t1"/>
    <w:basedOn w:val="Normal"/>
    <w:pPr>
      <w:spacing w:before="120" w:after="120"/>
    </w:pPr>
  </w:style>
  <w:style w:type="paragraph" w:customStyle="1" w:styleId="TextHeading2">
    <w:name w:val="Text Heading 2"/>
    <w:rsid w:val="000950EF"/>
    <w:pPr>
      <w:spacing w:before="120" w:after="120" w:line="240" w:lineRule="auto"/>
      <w:jc w:val="both"/>
    </w:pPr>
    <w:rPr>
      <w:sz w:val="24"/>
    </w:rPr>
  </w:style>
  <w:style w:type="paragraph" w:customStyle="1" w:styleId="TextHeading3">
    <w:name w:val="Text Heading 3"/>
    <w:rsid w:val="000950EF"/>
    <w:pPr>
      <w:spacing w:before="120" w:after="120" w:line="240" w:lineRule="auto"/>
      <w:ind w:left="720" w:right="720"/>
      <w:jc w:val="both"/>
    </w:pPr>
    <w:rPr>
      <w:sz w:val="24"/>
    </w:rPr>
  </w:style>
  <w:style w:type="paragraph" w:customStyle="1" w:styleId="TextHeading4">
    <w:name w:val="Text Heading 4"/>
    <w:rsid w:val="000950EF"/>
    <w:pPr>
      <w:spacing w:before="120" w:after="120" w:line="240" w:lineRule="auto"/>
      <w:ind w:left="1440" w:right="1440"/>
      <w:jc w:val="both"/>
    </w:pPr>
    <w:rPr>
      <w:sz w:val="24"/>
    </w:rPr>
  </w:style>
  <w:style w:type="paragraph" w:customStyle="1" w:styleId="TextHeading5">
    <w:name w:val="Text Heading 5"/>
    <w:rsid w:val="000950EF"/>
    <w:pPr>
      <w:spacing w:before="120" w:after="120" w:line="240" w:lineRule="auto"/>
      <w:ind w:left="2160" w:right="2160"/>
      <w:jc w:val="both"/>
    </w:pPr>
    <w:rPr>
      <w:sz w:val="24"/>
    </w:rPr>
  </w:style>
  <w:style w:type="paragraph" w:styleId="Title">
    <w:name w:val="Title"/>
    <w:basedOn w:val="Normal"/>
    <w:next w:val="Normal"/>
    <w:link w:val="TitleChar"/>
    <w:qFormat/>
    <w:rsid w:val="000950EF"/>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b/>
      <w:sz w:val="36"/>
    </w:rPr>
  </w:style>
  <w:style w:type="paragraph" w:customStyle="1" w:styleId="TitleDocument">
    <w:name w:val="Title Document"/>
    <w:rsid w:val="000950EF"/>
    <w:pPr>
      <w:spacing w:after="0" w:line="400" w:lineRule="exact"/>
      <w:jc w:val="center"/>
    </w:pPr>
    <w:rPr>
      <w:rFonts w:ascii="Arial" w:hAnsi="Arial"/>
      <w:b/>
      <w:sz w:val="36"/>
    </w:rPr>
  </w:style>
  <w:style w:type="paragraph" w:customStyle="1" w:styleId="TitleDocumentCenter">
    <w:name w:val="Title Document Center"/>
    <w:next w:val="TextHeading2"/>
    <w:rsid w:val="000950EF"/>
    <w:pPr>
      <w:spacing w:before="120" w:after="0" w:line="400" w:lineRule="atLeast"/>
      <w:jc w:val="center"/>
    </w:pPr>
    <w:rPr>
      <w:rFonts w:ascii="Arial" w:hAnsi="Arial"/>
      <w:b/>
      <w:noProof/>
      <w:sz w:val="36"/>
    </w:rPr>
  </w:style>
  <w:style w:type="paragraph" w:customStyle="1" w:styleId="TitlePage">
    <w:name w:val="Title Page"/>
    <w:rsid w:val="000950EF"/>
    <w:pPr>
      <w:keepNext/>
      <w:keepLines/>
      <w:spacing w:after="480" w:line="400" w:lineRule="exact"/>
      <w:jc w:val="center"/>
    </w:pPr>
    <w:rPr>
      <w:rFonts w:ascii="Arial" w:hAnsi="Arial"/>
      <w:b/>
      <w:sz w:val="36"/>
    </w:rPr>
  </w:style>
  <w:style w:type="paragraph" w:styleId="TOC1">
    <w:name w:val="toc 1"/>
    <w:next w:val="Normal"/>
    <w:rsid w:val="000950EF"/>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rsid w:val="000950EF"/>
    <w:pPr>
      <w:tabs>
        <w:tab w:val="left" w:pos="2520"/>
        <w:tab w:val="right" w:leader="dot" w:pos="8640"/>
      </w:tabs>
      <w:spacing w:after="0" w:line="240" w:lineRule="auto"/>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WCStyles2.dot</Template>
  <TotalTime>1</TotalTime>
  <Pages>8</Pages>
  <Words>2457</Words>
  <Characters>14009</Characters>
  <Application>Microsoft Office Word</Application>
  <DocSecurity>0</DocSecurity>
  <Lines>116</Lines>
  <Paragraphs>32</Paragraphs>
  <ScaleCrop>false</ScaleCrop>
  <Company>WealthCounsel, LLC</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rlt_ancillary_fundingInstructions_joint</dc:title>
  <dc:creator>brenda.lopes@wealthcounsel.com</dc:creator>
  <cp:keywords/>
  <dc:description>Transformed to EPML from XQML</dc:description>
  <cp:lastModifiedBy>Matthew Wingerden</cp:lastModifiedBy>
  <cp:revision>3</cp:revision>
  <dcterms:created xsi:type="dcterms:W3CDTF">2025-11-10T21:52:00Z</dcterms:created>
  <dcterms:modified xsi:type="dcterms:W3CDTF">2026-01-21T19:18:00Z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