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67B1" w14:textId="77777777" w:rsidR="002969E9" w:rsidRDefault="0000131D" w:rsidP="004E4096">
      <w:pPr>
        <w:pStyle w:val="DocumentTitle"/>
      </w:pPr>
      <w:r>
        <w:t>Pour-Over Will </w:t>
      </w:r>
      <w:r>
        <w:br/>
        <w:t xml:space="preserve">of </w:t>
      </w:r>
      <w:r>
        <w:br/>
        <w:t>Shweta Pramod Kadam</w:t>
      </w:r>
    </w:p>
    <w:p w14:paraId="056867B2" w14:textId="77777777" w:rsidR="002969E9" w:rsidRDefault="0000131D" w:rsidP="004E4096">
      <w:pPr>
        <w:pStyle w:val="TextHeading2"/>
      </w:pPr>
      <w:r>
        <w:t>I, Shweta Pramod Kadam, a resident of Santa Clara County</w:t>
      </w:r>
      <w:r>
        <w:t>, California, revoke any prior Wills and codicils made by me and declare this to be my Pour-Over Will.</w:t>
      </w:r>
    </w:p>
    <w:p w14:paraId="056867B3" w14:textId="77777777" w:rsidR="002969E9" w:rsidRDefault="002969E9">
      <w:pPr>
        <w:pStyle w:val="TextHeading2"/>
      </w:pPr>
    </w:p>
    <w:p w14:paraId="056867B4" w14:textId="77777777" w:rsidR="002969E9" w:rsidRDefault="0000131D" w:rsidP="004E4096">
      <w:pPr>
        <w:pStyle w:val="Heading1"/>
      </w:pPr>
      <w:bookmarkStart w:id="0" w:name="14844241582211943529"/>
      <w:r>
        <w:br/>
      </w:r>
      <w:r>
        <w:t>Family Information</w:t>
      </w:r>
      <w:bookmarkEnd w:id="0"/>
    </w:p>
    <w:p w14:paraId="056867B5" w14:textId="77777777" w:rsidR="002969E9" w:rsidRDefault="0000131D">
      <w:pPr>
        <w:pStyle w:val="TextHeading2"/>
      </w:pPr>
      <w:r>
        <w:t xml:space="preserve">I am married to Avinash Sudhakar Pawar.  We were married on December 10, 2020.  Any reference in this document to </w:t>
      </w:r>
      <w:r>
        <w:rPr>
          <w:i/>
        </w:rPr>
        <w:t>my husband</w:t>
      </w:r>
      <w:r>
        <w:t xml:space="preserve"> is a reference to Avinash Sudhakar Pawar. </w:t>
      </w:r>
    </w:p>
    <w:p w14:paraId="056867B6" w14:textId="77777777" w:rsidR="002969E9" w:rsidRDefault="0000131D">
      <w:pPr>
        <w:pStyle w:val="TextHeading2"/>
      </w:pPr>
      <w:r>
        <w:t>I have one child, Anvisha Avinash Pawar, born on November 15, 2025.</w:t>
      </w:r>
    </w:p>
    <w:p w14:paraId="056867B7" w14:textId="77777777" w:rsidR="002969E9" w:rsidRDefault="0000131D">
      <w:pPr>
        <w:pStyle w:val="TextHeading2"/>
      </w:pPr>
      <w:r>
        <w:t xml:space="preserve">All references in my Will to </w:t>
      </w:r>
      <w:r>
        <w:rPr>
          <w:i/>
        </w:rPr>
        <w:t>my children</w:t>
      </w:r>
      <w:r>
        <w:t xml:space="preserve"> are to Anvisha Avinash Pawar, as well as to any children later born to me or adopted by me in a legal proceeding valid in the domestic or foreign jurisdiction in which it occurred.</w:t>
      </w:r>
    </w:p>
    <w:p w14:paraId="056867B8" w14:textId="77777777" w:rsidR="002969E9" w:rsidRDefault="0000131D">
      <w:pPr>
        <w:pStyle w:val="TextHeading2"/>
      </w:pPr>
      <w:r>
        <w:t xml:space="preserve">References to </w:t>
      </w:r>
      <w:r>
        <w:rPr>
          <w:i/>
        </w:rPr>
        <w:t>my descendants</w:t>
      </w:r>
      <w:r>
        <w:t xml:space="preserve"> are to my children and their descendants, including descendants of any deceased child.</w:t>
      </w:r>
    </w:p>
    <w:p w14:paraId="056867B9" w14:textId="77777777" w:rsidR="002969E9" w:rsidRDefault="002969E9">
      <w:pPr>
        <w:pStyle w:val="TextHeading2"/>
      </w:pPr>
    </w:p>
    <w:p w14:paraId="056867BA" w14:textId="77777777" w:rsidR="002969E9" w:rsidRDefault="0000131D" w:rsidP="004E4096">
      <w:pPr>
        <w:pStyle w:val="Heading1"/>
      </w:pPr>
      <w:bookmarkStart w:id="1" w:name="3242239880133708973"/>
      <w:r>
        <w:br/>
      </w:r>
      <w:r>
        <w:t>Distribution of My Property</w:t>
      </w:r>
      <w:bookmarkEnd w:id="1"/>
    </w:p>
    <w:p w14:paraId="056867BB" w14:textId="77777777" w:rsidR="002969E9" w:rsidRDefault="0000131D" w:rsidP="004E4096">
      <w:pPr>
        <w:pStyle w:val="Heading2"/>
      </w:pPr>
      <w:bookmarkStart w:id="2" w:name="3242479692086563742"/>
      <w:bookmarkStart w:id="3" w:name="_Ref519944374"/>
      <w:r>
        <w:t>Pour-Over to My Revocable Living Trust</w:t>
      </w:r>
      <w:bookmarkEnd w:id="2"/>
      <w:bookmarkEnd w:id="3"/>
    </w:p>
    <w:p w14:paraId="056867BC" w14:textId="77777777" w:rsidR="002969E9" w:rsidRDefault="0000131D">
      <w:pPr>
        <w:pStyle w:val="TextHeading2"/>
      </w:pPr>
      <w:r>
        <w:t>I give all of my probate estate, excluding any property over which I have a power of appointment, after expenses and taxes are paid under this Will, to the then-acting Trustee of the Pawar and Kadam Living Trust dated February 9, 2026, and executed before this Will, to be added to the property of that trust.  I direct that the Trustee administer the property according to the trust and any amendments made prior to my death.</w:t>
      </w:r>
    </w:p>
    <w:p w14:paraId="056867BD" w14:textId="77777777" w:rsidR="002969E9" w:rsidRDefault="0000131D" w:rsidP="004E4096">
      <w:pPr>
        <w:pStyle w:val="Heading2"/>
      </w:pPr>
      <w:bookmarkStart w:id="4" w:name="3242959315992273280"/>
      <w:r>
        <w:t>Alternate Disposition</w:t>
      </w:r>
      <w:bookmarkEnd w:id="4"/>
    </w:p>
    <w:p w14:paraId="056867BE" w14:textId="1AC933DB" w:rsidR="002969E9" w:rsidRDefault="0000131D">
      <w:pPr>
        <w:pStyle w:val="TextHeading2"/>
      </w:pPr>
      <w:r>
        <w:t xml:space="preserve">If the trust referred to in </w:t>
      </w:r>
      <w:r>
        <w:fldChar w:fldCharType="begin"/>
      </w:r>
      <w:r>
        <w:instrText xml:space="preserve"> REF 3242479692086563742 \r \h </w:instrText>
      </w:r>
      <w:r>
        <w:fldChar w:fldCharType="separate"/>
      </w:r>
      <w:r w:rsidR="004E4096">
        <w:t>Section 2.01</w:t>
      </w:r>
      <w:r>
        <w:fldChar w:fldCharType="end"/>
      </w:r>
      <w:r>
        <w:t xml:space="preserve"> is not in effect at my death, or if for any other reason the pour over fails, I specifically incorporate by reference all the terms of the trust into this Will.  I direct my Personal Representative to then establish a new trust under the provisions </w:t>
      </w:r>
      <w:r>
        <w:lastRenderedPageBreak/>
        <w:t>of that trust and distribute the remainder of my estate, excluding any property over which I have a power of appointment, to that Trustee to administer as provided in the trust.</w:t>
      </w:r>
    </w:p>
    <w:p w14:paraId="056867BF" w14:textId="77777777" w:rsidR="002969E9" w:rsidRDefault="0000131D">
      <w:pPr>
        <w:pStyle w:val="TextHeading2"/>
      </w:pPr>
      <w:r>
        <w:t xml:space="preserve">If incorporation by reference fails for any reason, I direct my Personal Representative to distribute the remainder of my estate, excluding any property over which I have a power of appointment, to my husband if my husband survives me.  If my husband does not survive me I direct my Personal Representative to distribute the property to my descendants, </w:t>
      </w:r>
      <w:r>
        <w:rPr>
          <w:i/>
        </w:rPr>
        <w:t>per stirpes</w:t>
      </w:r>
      <w:r>
        <w:t>.</w:t>
      </w:r>
    </w:p>
    <w:p w14:paraId="056867C0" w14:textId="77777777" w:rsidR="002969E9" w:rsidRDefault="002969E9">
      <w:pPr>
        <w:pStyle w:val="TextHeading2"/>
      </w:pPr>
    </w:p>
    <w:p w14:paraId="056867C1" w14:textId="77777777" w:rsidR="002969E9" w:rsidRDefault="0000131D" w:rsidP="004E4096">
      <w:pPr>
        <w:pStyle w:val="Heading1"/>
      </w:pPr>
      <w:bookmarkStart w:id="5" w:name="12906227431486123597"/>
      <w:r>
        <w:br/>
      </w:r>
      <w:r>
        <w:t>Designation and Succession of Fiduciaries</w:t>
      </w:r>
      <w:bookmarkEnd w:id="5"/>
    </w:p>
    <w:p w14:paraId="056867C2" w14:textId="77777777" w:rsidR="002969E9" w:rsidRDefault="0000131D" w:rsidP="004E4096">
      <w:pPr>
        <w:pStyle w:val="Heading2"/>
      </w:pPr>
      <w:bookmarkStart w:id="6" w:name="12906467243438978366"/>
      <w:r>
        <w:t>Personal Representative</w:t>
      </w:r>
      <w:bookmarkEnd w:id="6"/>
    </w:p>
    <w:p w14:paraId="056867C3" w14:textId="77777777" w:rsidR="002969E9" w:rsidRDefault="0000131D">
      <w:pPr>
        <w:pStyle w:val="TextHeading2"/>
        <w:keepNext/>
      </w:pPr>
      <w:r>
        <w:t>I nominate Avinash Sudhakar Pawar as my Personal Representative.  If Avinash Sudhakar Pawar is unwilling or unable to act as my Personal Representative, I nominate the following as my successor Personal Representatives in the order named:</w:t>
      </w:r>
    </w:p>
    <w:p w14:paraId="056867C4" w14:textId="77777777" w:rsidR="002969E9" w:rsidRDefault="0000131D">
      <w:pPr>
        <w:pStyle w:val="TextHeading3"/>
        <w:keepLines/>
        <w:jc w:val="left"/>
      </w:pPr>
      <w:r>
        <w:t xml:space="preserve">Gauri Anil Nare; </w:t>
      </w:r>
    </w:p>
    <w:p w14:paraId="056867C5" w14:textId="77777777" w:rsidR="002969E9" w:rsidRDefault="0000131D">
      <w:pPr>
        <w:pStyle w:val="TextHeading3"/>
        <w:keepLines/>
        <w:jc w:val="left"/>
      </w:pPr>
      <w:r>
        <w:t xml:space="preserve">Aditya Sanjay Sangawar; </w:t>
      </w:r>
    </w:p>
    <w:p w14:paraId="056867C6" w14:textId="77777777" w:rsidR="002969E9" w:rsidRDefault="0000131D">
      <w:pPr>
        <w:pStyle w:val="TextHeading3"/>
        <w:keepLines/>
        <w:jc w:val="left"/>
      </w:pPr>
      <w:r>
        <w:t xml:space="preserve">Akash Sudhakar Pawar; then </w:t>
      </w:r>
    </w:p>
    <w:p w14:paraId="056867C7" w14:textId="77777777" w:rsidR="002969E9" w:rsidRDefault="0000131D">
      <w:pPr>
        <w:pStyle w:val="TextHeading3"/>
        <w:keepLines/>
        <w:jc w:val="left"/>
      </w:pPr>
      <w:r>
        <w:t>Shreyas Pramod Kadam.</w:t>
      </w:r>
    </w:p>
    <w:p w14:paraId="056867C8" w14:textId="77777777" w:rsidR="002969E9" w:rsidRDefault="002969E9">
      <w:pPr>
        <w:pStyle w:val="TextHeading2"/>
      </w:pPr>
    </w:p>
    <w:p w14:paraId="056867C9" w14:textId="77777777" w:rsidR="002969E9" w:rsidRDefault="0000131D" w:rsidP="004E4096">
      <w:pPr>
        <w:pStyle w:val="Heading1"/>
      </w:pPr>
      <w:bookmarkStart w:id="7" w:name="12906946867344687904"/>
      <w:r>
        <w:br/>
      </w:r>
      <w:r>
        <w:t xml:space="preserve"> Personal Representative Powers </w:t>
      </w:r>
      <w:bookmarkEnd w:id="7"/>
    </w:p>
    <w:p w14:paraId="056867CA" w14:textId="77777777" w:rsidR="002969E9" w:rsidRDefault="0000131D">
      <w:pPr>
        <w:pStyle w:val="TextHeading2"/>
      </w:pPr>
      <w:r>
        <w:t xml:space="preserve">My Personal Representative may, without prior authority from any court, exercise all powers conferred by my Will, by common law, or by the California Probate Code, Division 7, Part 5, beginning with Section 9600 or other statute of the State of California or any other jurisdiction whose law applies to my Will.  My Personal Representative has absolute discretion in exercising these powers.  Except as specifically limited by my Will, these powers extend to all property held by my fiduciaries until the actual </w:t>
      </w:r>
      <w:r>
        <w:t>distribution of the property.</w:t>
      </w:r>
    </w:p>
    <w:p w14:paraId="056867CB" w14:textId="77777777" w:rsidR="002969E9" w:rsidRDefault="002969E9">
      <w:pPr>
        <w:pStyle w:val="TextHeading2"/>
      </w:pPr>
    </w:p>
    <w:p w14:paraId="056867CC" w14:textId="77777777" w:rsidR="002969E9" w:rsidRDefault="0000131D" w:rsidP="004E4096">
      <w:pPr>
        <w:pStyle w:val="Heading1"/>
      </w:pPr>
      <w:bookmarkStart w:id="8" w:name="12907666303203252211"/>
      <w:r>
        <w:lastRenderedPageBreak/>
        <w:br/>
      </w:r>
      <w:r>
        <w:t>Administrative Provisions</w:t>
      </w:r>
      <w:bookmarkEnd w:id="8"/>
    </w:p>
    <w:p w14:paraId="056867CD" w14:textId="77777777" w:rsidR="002969E9" w:rsidRDefault="0000131D" w:rsidP="004E4096">
      <w:pPr>
        <w:pStyle w:val="Heading2"/>
      </w:pPr>
      <w:bookmarkStart w:id="9" w:name="12907906115156106980"/>
      <w:r>
        <w:t>Court Proceedings</w:t>
      </w:r>
      <w:bookmarkEnd w:id="9"/>
    </w:p>
    <w:p w14:paraId="056867CE" w14:textId="77777777" w:rsidR="002969E9" w:rsidRDefault="0000131D">
      <w:pPr>
        <w:pStyle w:val="TextHeading2"/>
      </w:pPr>
      <w:r>
        <w:t>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14:paraId="056867CF" w14:textId="77777777" w:rsidR="002969E9" w:rsidRDefault="0000131D" w:rsidP="004E4096">
      <w:pPr>
        <w:pStyle w:val="Heading2"/>
      </w:pPr>
      <w:bookmarkStart w:id="10" w:name="2399541439995935679"/>
      <w:r>
        <w:t>No Bond</w:t>
      </w:r>
      <w:bookmarkEnd w:id="10"/>
    </w:p>
    <w:p w14:paraId="056867D0" w14:textId="77777777" w:rsidR="002969E9" w:rsidRDefault="0000131D">
      <w:pPr>
        <w:pStyle w:val="TextHeading2"/>
      </w:pPr>
      <w:r>
        <w:t>I direct that no Personal Representative be required to give any bond in any jurisdiction.  But if a bond is required by law or by court determination, no sureties will be required on the bond.</w:t>
      </w:r>
    </w:p>
    <w:p w14:paraId="056867D1" w14:textId="77777777" w:rsidR="002969E9" w:rsidRDefault="0000131D" w:rsidP="004E4096">
      <w:pPr>
        <w:pStyle w:val="Heading2"/>
      </w:pPr>
      <w:bookmarkStart w:id="11" w:name="12908385739061816518"/>
      <w:r>
        <w:t>Compensation and Reimbursement</w:t>
      </w:r>
      <w:bookmarkEnd w:id="11"/>
    </w:p>
    <w:p w14:paraId="056867D2" w14:textId="77777777" w:rsidR="002969E9" w:rsidRDefault="0000131D">
      <w:pPr>
        <w:pStyle w:val="TextHeading2"/>
      </w:pPr>
      <w:r>
        <w:t>Any fiduciary serving under my Will is entitled to reasonable compensation commensurate with services actually performed.  In addition, any fiduciary serving under my Will is entitled to reimbursement for reasonable expenses incurred.</w:t>
      </w:r>
    </w:p>
    <w:p w14:paraId="056867D3" w14:textId="77777777" w:rsidR="002969E9" w:rsidRDefault="002969E9">
      <w:pPr>
        <w:pStyle w:val="TextHeading2"/>
      </w:pPr>
    </w:p>
    <w:p w14:paraId="056867D4" w14:textId="77777777" w:rsidR="002969E9" w:rsidRDefault="0000131D" w:rsidP="004E4096">
      <w:pPr>
        <w:pStyle w:val="Heading1"/>
      </w:pPr>
      <w:bookmarkStart w:id="12" w:name="359451837474037350"/>
      <w:r>
        <w:br/>
      </w:r>
      <w:r>
        <w:t>Taxes, Claims, and Expenses</w:t>
      </w:r>
      <w:bookmarkEnd w:id="12"/>
    </w:p>
    <w:p w14:paraId="056867D5" w14:textId="77777777" w:rsidR="002969E9" w:rsidRDefault="0000131D" w:rsidP="004E4096">
      <w:pPr>
        <w:pStyle w:val="Heading2"/>
      </w:pPr>
      <w:bookmarkStart w:id="13" w:name="359691649426892119"/>
      <w:r>
        <w:t>Payment of Death Taxes, Claims, and Expenses</w:t>
      </w:r>
      <w:bookmarkEnd w:id="13"/>
    </w:p>
    <w:p w14:paraId="056867D6" w14:textId="77777777" w:rsidR="002969E9" w:rsidRDefault="0000131D">
      <w:pPr>
        <w:pStyle w:val="TextHeading2"/>
      </w:pPr>
      <w:r>
        <w:t>The Trustee of the Pawar and Kadam Living Trust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the Pawar and Kadam Living Trust.</w:t>
      </w:r>
    </w:p>
    <w:p w14:paraId="056867D7" w14:textId="77777777" w:rsidR="002969E9" w:rsidRDefault="0000131D">
      <w:pPr>
        <w:pStyle w:val="TextHeading2"/>
      </w:pPr>
      <w:r>
        <w:t xml:space="preserve">I direct my Personal Representative to follow any instructions contained in the Pawar and Kadam Living Trust in making any tax elections, including the allocation of my GST Exemption and any elections relative to the </w:t>
      </w:r>
      <w:r>
        <w:rPr>
          <w:i/>
        </w:rPr>
        <w:t>deceased spousal unused exclusion amount</w:t>
      </w:r>
      <w:r>
        <w:t xml:space="preserve"> as defined and to the extent and amount allowable under Sections 2010(c)(4) and (5) of the Internal Revenue Code, all as my Personal Representative deems appropriate under then prevailing circumstances.  My Personal Representative will suffer no liability for making </w:t>
      </w:r>
      <w:r>
        <w:lastRenderedPageBreak/>
        <w:t>or not making any tax election in good faith to any person, including any person not yet in being, whose interest may have been affected.</w:t>
      </w:r>
    </w:p>
    <w:p w14:paraId="056867D8" w14:textId="77777777" w:rsidR="002969E9" w:rsidRDefault="0000131D">
      <w:pPr>
        <w:pStyle w:val="TextHeading2"/>
      </w:pPr>
      <w:r>
        <w:t>Any taxes imposed on property passing under and outside my Will because of my death will be apportioned and paid under the provisions of the Pawar and Kadam Living Trust, and I incorporate the tax apportionment provisions of the Pawar and Kadam Living Trust as part of my Will.</w:t>
      </w:r>
    </w:p>
    <w:p w14:paraId="056867D9" w14:textId="77777777" w:rsidR="002969E9" w:rsidRDefault="0000131D">
      <w:pPr>
        <w:pStyle w:val="TextHeading2"/>
      </w:pPr>
      <w:r>
        <w:t>No death taxes may be allocated to or paid from property that is not included in my gross estate for federal estate tax purposes, or that qualifies for the federal estate tax marital or charitable deductions.</w:t>
      </w:r>
    </w:p>
    <w:p w14:paraId="056867DA" w14:textId="77777777" w:rsidR="002969E9" w:rsidRDefault="0000131D" w:rsidP="004E4096">
      <w:pPr>
        <w:pStyle w:val="Heading2"/>
      </w:pPr>
      <w:bookmarkStart w:id="14" w:name="360890709191165964"/>
      <w:r>
        <w:t>Tax and Administrative Elections</w:t>
      </w:r>
      <w:bookmarkEnd w:id="14"/>
    </w:p>
    <w:p w14:paraId="056867DB" w14:textId="77777777" w:rsidR="002969E9" w:rsidRDefault="0000131D">
      <w:pPr>
        <w:pStyle w:val="TextHeading2"/>
      </w:pPr>
      <w:r>
        <w:t xml:space="preserve">My Personal Representative may exercise any available elections under any applicable income, inheritance, estate, succession, or gift tax law.  </w:t>
      </w:r>
    </w:p>
    <w:p w14:paraId="056867DC" w14:textId="77777777" w:rsidR="002969E9" w:rsidRDefault="002969E9">
      <w:pPr>
        <w:pStyle w:val="TextHeading2"/>
      </w:pPr>
    </w:p>
    <w:p w14:paraId="056867DD" w14:textId="77777777" w:rsidR="002969E9" w:rsidRDefault="0000131D" w:rsidP="004E4096">
      <w:pPr>
        <w:pStyle w:val="Heading1"/>
      </w:pPr>
      <w:bookmarkStart w:id="15" w:name="6258700881312938412"/>
      <w:r>
        <w:br/>
      </w:r>
      <w:r>
        <w:t>General Provisions</w:t>
      </w:r>
      <w:bookmarkEnd w:id="15"/>
    </w:p>
    <w:p w14:paraId="056867DE" w14:textId="77777777" w:rsidR="002969E9" w:rsidRDefault="0000131D" w:rsidP="004E4096">
      <w:pPr>
        <w:pStyle w:val="Heading2"/>
      </w:pPr>
      <w:bookmarkStart w:id="16" w:name="6258940693265793181"/>
      <w:r>
        <w:t>Adopted and Afterborn Persons</w:t>
      </w:r>
      <w:bookmarkEnd w:id="16"/>
    </w:p>
    <w:p w14:paraId="056867DF" w14:textId="77777777" w:rsidR="002969E9" w:rsidRDefault="0000131D">
      <w:pPr>
        <w:pStyle w:val="TextHeading2"/>
        <w:rPr>
          <w:color w:val="000000"/>
        </w:rPr>
      </w:pPr>
      <w:bookmarkStart w:id="17" w:name="_Ref508081865"/>
      <w:r>
        <w:t>A legally adopted person in any generation and that person’s descendants, including adopted descendants, have the same rights and will be treated in the same manner under this Will as natural children of the adopt</w:t>
      </w:r>
      <w:r>
        <w:rPr>
          <w:color w:val="000000"/>
        </w:rPr>
        <w:t xml:space="preserve">ing parent if the person is legally adopted before turning 18 years old.  If an adoption was legal in the jurisdiction it occurred in at that time, then the adoption is considered legal. </w:t>
      </w:r>
      <w:bookmarkEnd w:id="17"/>
    </w:p>
    <w:p w14:paraId="056867E0" w14:textId="77777777" w:rsidR="002969E9" w:rsidRDefault="0000131D">
      <w:pPr>
        <w:pStyle w:val="TextHeading2"/>
      </w:pPr>
      <w:r>
        <w:rPr>
          <w:color w:val="000000"/>
        </w:rPr>
        <w:t xml:space="preserve">A fetus </w:t>
      </w:r>
      <w:r>
        <w:rPr>
          <w:i/>
          <w:color w:val="000000"/>
        </w:rPr>
        <w:t>in utero</w:t>
      </w:r>
      <w:r>
        <w:rPr>
          <w:color w:val="000000"/>
        </w:rPr>
        <w:t xml:space="preserve"> that is later born alive will be considered a person in being during the period of gestation.</w:t>
      </w:r>
    </w:p>
    <w:p w14:paraId="056867E1" w14:textId="77777777" w:rsidR="002969E9" w:rsidRDefault="0000131D" w:rsidP="004E4096">
      <w:pPr>
        <w:pStyle w:val="Heading2"/>
      </w:pPr>
      <w:bookmarkStart w:id="18" w:name="6259660129124357488"/>
      <w:r>
        <w:t>Applicable Law</w:t>
      </w:r>
      <w:bookmarkEnd w:id="18"/>
    </w:p>
    <w:p w14:paraId="056867E2" w14:textId="77777777" w:rsidR="002969E9" w:rsidRDefault="0000131D">
      <w:pPr>
        <w:pStyle w:val="TextHeading2"/>
      </w:pPr>
      <w:r>
        <w:t>The validity and construction of my Will will be determined by the laws of California.</w:t>
      </w:r>
    </w:p>
    <w:p w14:paraId="056867E3" w14:textId="77777777" w:rsidR="002969E9" w:rsidRDefault="0000131D" w:rsidP="004E4096">
      <w:pPr>
        <w:pStyle w:val="Heading2"/>
      </w:pPr>
      <w:bookmarkStart w:id="19" w:name="6516317828309798372"/>
      <w:r>
        <w:t>Contest Provision</w:t>
      </w:r>
      <w:bookmarkEnd w:id="19"/>
    </w:p>
    <w:p w14:paraId="056867E4" w14:textId="77777777" w:rsidR="002969E9" w:rsidRDefault="0000131D">
      <w:pPr>
        <w:pStyle w:val="TextHeading2"/>
      </w:pPr>
      <w:r>
        <w:t>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their share, will cease to have any right or interest in my property, and will be considered to have predeceased me for the purposes of my Will.</w:t>
      </w:r>
    </w:p>
    <w:p w14:paraId="056867E5" w14:textId="77777777" w:rsidR="002969E9" w:rsidRDefault="0000131D">
      <w:pPr>
        <w:pStyle w:val="TextHeading2"/>
      </w:pPr>
      <w:r>
        <w:lastRenderedPageBreak/>
        <w:t>However, during any period in which the laws of the state of California govern the applicability or validity of this provision, Section 21311 of the California Probate Code will apply, and my Personal Representative may only enforce this provision against</w:t>
      </w:r>
    </w:p>
    <w:p w14:paraId="056867E6" w14:textId="77777777" w:rsidR="002969E9" w:rsidRDefault="0000131D">
      <w:pPr>
        <w:pStyle w:val="TextHeading3"/>
      </w:pPr>
      <w:r>
        <w:t>a direct contest brought by any beneficiary without probable cause,</w:t>
      </w:r>
    </w:p>
    <w:p w14:paraId="056867E7" w14:textId="77777777" w:rsidR="002969E9" w:rsidRDefault="0000131D">
      <w:pPr>
        <w:pStyle w:val="TextHeading3"/>
      </w:pPr>
      <w:r>
        <w:t>any pleading by any beneficiary to challenge a transfer of property on the grounds that the transferor did not own the property at the time of the transfer, or</w:t>
      </w:r>
    </w:p>
    <w:p w14:paraId="056867E8" w14:textId="77777777" w:rsidR="002969E9" w:rsidRDefault="0000131D">
      <w:pPr>
        <w:pStyle w:val="TextHeading3"/>
      </w:pPr>
      <w:r>
        <w:t>any filing of a creditor’s claim or prosecution of any action based on the filing of such a claim.</w:t>
      </w:r>
    </w:p>
    <w:p w14:paraId="056867E9" w14:textId="77777777" w:rsidR="002969E9" w:rsidRDefault="0000131D">
      <w:pPr>
        <w:pStyle w:val="TextHeading2"/>
      </w:pPr>
      <w:r>
        <w:t>The terms “direct contest” and “pleading” have the same meanings as set forth in Section 21310 of the California Probate Code.  My Will and any trusts created in my Will are “protected instruments” as provided in Section 21310(e) of the California Probate Code.</w:t>
      </w:r>
    </w:p>
    <w:p w14:paraId="056867EA" w14:textId="77777777" w:rsidR="002969E9" w:rsidRDefault="0000131D" w:rsidP="004E4096">
      <w:pPr>
        <w:pStyle w:val="Heading2"/>
      </w:pPr>
      <w:bookmarkStart w:id="20" w:name="6260139753030067026"/>
      <w:r>
        <w:t>Construction</w:t>
      </w:r>
      <w:bookmarkEnd w:id="20"/>
    </w:p>
    <w:p w14:paraId="056867EB" w14:textId="77777777" w:rsidR="002969E9" w:rsidRDefault="0000131D">
      <w:pPr>
        <w:pStyle w:val="TextHeading2"/>
      </w:pPr>
      <w:r>
        <w:t>Unless the context requires otherwise, words denoting the singular may denote the plural, and words indicating the plural may denote the singular.  As the context requires, words of one gender may denote another gender.</w:t>
      </w:r>
    </w:p>
    <w:p w14:paraId="056867EC" w14:textId="77777777" w:rsidR="002969E9" w:rsidRDefault="0000131D" w:rsidP="004E4096">
      <w:pPr>
        <w:pStyle w:val="Heading2"/>
      </w:pPr>
      <w:bookmarkStart w:id="21" w:name="6260619376935776564"/>
      <w:r>
        <w:t>Headings and Titles</w:t>
      </w:r>
      <w:bookmarkEnd w:id="21"/>
    </w:p>
    <w:p w14:paraId="056867ED" w14:textId="77777777" w:rsidR="002969E9" w:rsidRDefault="0000131D">
      <w:pPr>
        <w:pStyle w:val="TextHeading2"/>
      </w:pPr>
      <w:r>
        <w:t>The headings and paragraph titles are for reference only.</w:t>
      </w:r>
    </w:p>
    <w:p w14:paraId="056867EE" w14:textId="77777777" w:rsidR="002969E9" w:rsidRDefault="0000131D" w:rsidP="004E4096">
      <w:pPr>
        <w:pStyle w:val="Heading2"/>
      </w:pPr>
      <w:bookmarkStart w:id="22" w:name="12158189737104694243"/>
      <w:r>
        <w:t>Shall and May</w:t>
      </w:r>
      <w:bookmarkEnd w:id="22"/>
    </w:p>
    <w:p w14:paraId="056867EF" w14:textId="77777777" w:rsidR="002969E9" w:rsidRDefault="0000131D">
      <w:pPr>
        <w:pStyle w:val="TextHeading2"/>
      </w:pPr>
      <w:r>
        <w:t xml:space="preserve">Unless otherwise specifically provided in this document or by the context in which used, the word </w:t>
      </w:r>
      <w:r>
        <w:rPr>
          <w:i/>
        </w:rPr>
        <w:t xml:space="preserve">shall </w:t>
      </w:r>
      <w:r>
        <w:t xml:space="preserve">is used to impose a duty or to command, direct, or require, and the word </w:t>
      </w:r>
      <w:r>
        <w:rPr>
          <w:i/>
        </w:rPr>
        <w:t>may</w:t>
      </w:r>
      <w:r>
        <w:t xml:space="preserve"> is used to allow or permit, but not require.  In the context of our Trustee or my Personal Representative, the word </w:t>
      </w:r>
      <w:r>
        <w:rPr>
          <w:i/>
        </w:rPr>
        <w:t>shall</w:t>
      </w:r>
      <w:r>
        <w:t xml:space="preserve"> is used to impose a fiduciary duty on our Trustee or my Personal Representative.  When I use the word </w:t>
      </w:r>
      <w:r>
        <w:rPr>
          <w:i/>
        </w:rPr>
        <w:t>may</w:t>
      </w:r>
      <w:r>
        <w:t>, I intend to empower our Trustee or my Personal Representative to act with sole and absolute discretion unless otherwise stated in this document.</w:t>
      </w:r>
    </w:p>
    <w:p w14:paraId="056867F0" w14:textId="77777777" w:rsidR="002969E9" w:rsidRDefault="0000131D" w:rsidP="004E4096">
      <w:pPr>
        <w:pStyle w:val="Heading2"/>
      </w:pPr>
      <w:bookmarkStart w:id="23" w:name="629614460819922440"/>
      <w:r>
        <w:t>Slayer Shall Not Benefit</w:t>
      </w:r>
      <w:bookmarkEnd w:id="23"/>
    </w:p>
    <w:p w14:paraId="056867F1" w14:textId="77777777" w:rsidR="002969E9" w:rsidRDefault="0000131D">
      <w:pPr>
        <w:pStyle w:val="TextHeading2"/>
      </w:pPr>
      <w:bookmarkStart w:id="24" w:name="_Hlk106965168"/>
      <w:r>
        <w:t>If a beneficiary (including, but not limited to, a primary beneficiary, a current beneficiary, remote beneficiary, contingent beneficiary, or remainder beneficiary) under my Will: (i) was a principal or an accomplice in willfully bringing about my death, the death of a descendant of mine, or the death of another beneficiary of my Will; and (ii) but for the application of this section, a result of that death would be for the beneficiary to acquire, enlarge, or accelerate a benefit for themselves under my Wil</w:t>
      </w:r>
      <w:r>
        <w:t>l; then such beneficiary shall be deemed for all purposes under my Will to have predeceased me and died without issue.</w:t>
      </w:r>
      <w:bookmarkEnd w:id="24"/>
    </w:p>
    <w:p w14:paraId="056867F2" w14:textId="77777777" w:rsidR="002969E9" w:rsidRDefault="0000131D">
      <w:pPr>
        <w:pStyle w:val="TextHeading2"/>
      </w:pPr>
      <w:r>
        <w:lastRenderedPageBreak/>
        <w:t>This section does not apply to deaths resulting from the lawful exercise of a medical power of attorney, a lawful decision to withhold medical treatment, or the lawful exercise of the beneficiary’s right of self-defense, defense of others, or any other legal justification.</w:t>
      </w:r>
    </w:p>
    <w:p w14:paraId="056867F3" w14:textId="77777777" w:rsidR="002969E9" w:rsidRDefault="0000131D">
      <w:pPr>
        <w:pStyle w:val="TextHeading2"/>
      </w:pPr>
      <w:r>
        <w:t>In determining whether a beneficiary was a principal or an accomplice in willfully bringing about my death, the death of a descendant of mine, or the death of another beneficiary of my Will, my Personal Representative shall consider the facts and circumstances surrounding the death, including, but not limited to, recorded confessions, plea bargains, settlements, and criminal or civil trial verdicts.</w:t>
      </w:r>
    </w:p>
    <w:p w14:paraId="056867F4" w14:textId="77777777" w:rsidR="002969E9" w:rsidRDefault="0000131D">
      <w:pPr>
        <w:pStyle w:val="TextHeading2"/>
      </w:pPr>
      <w:r>
        <w:t xml:space="preserve">If, and for so long as determined, the beneficiary is not competent to stand trial, the beneficiary shall be deemed incapacitated under my Will. </w:t>
      </w:r>
    </w:p>
    <w:p w14:paraId="056867F5" w14:textId="77777777" w:rsidR="002969E9" w:rsidRDefault="0000131D">
      <w:pPr>
        <w:pStyle w:val="TextHeading2"/>
      </w:pPr>
      <w:r>
        <w:t>If found not guilty by reason of insanity, the beneficiary shall be deemed a slayer and this section shall apply.</w:t>
      </w:r>
    </w:p>
    <w:p w14:paraId="056867F6" w14:textId="77777777" w:rsidR="002969E9" w:rsidRDefault="0000131D" w:rsidP="004E4096">
      <w:pPr>
        <w:pStyle w:val="Heading2"/>
      </w:pPr>
      <w:bookmarkStart w:id="25" w:name="12158669361010403781"/>
      <w:r>
        <w:t>Survivorship</w:t>
      </w:r>
      <w:bookmarkEnd w:id="25"/>
    </w:p>
    <w:p w14:paraId="056867F7" w14:textId="77777777" w:rsidR="002969E9" w:rsidRDefault="0000131D">
      <w:pPr>
        <w:pStyle w:val="TextHeading2"/>
      </w:pPr>
      <w:r>
        <w:t>For purposes of this Will, if I survive my husband by any period of time or if the order of our deaths is unknown, then I will be considered to have survived my husband.  Any other beneficiary will be considered to have predeceased me if the beneficiary dies within 45 days after my death.</w:t>
      </w:r>
    </w:p>
    <w:p w14:paraId="056867F8" w14:textId="77777777" w:rsidR="002969E9" w:rsidRDefault="0000131D" w:rsidP="004E4096">
      <w:pPr>
        <w:pStyle w:val="Heading2"/>
      </w:pPr>
      <w:bookmarkStart w:id="26" w:name="12158909172963258550"/>
      <w:r>
        <w:t>Severability</w:t>
      </w:r>
      <w:bookmarkEnd w:id="26"/>
    </w:p>
    <w:p w14:paraId="056867F9" w14:textId="77777777" w:rsidR="002969E9" w:rsidRDefault="0000131D">
      <w:pPr>
        <w:pStyle w:val="TextHeading2"/>
        <w:spacing w:after="360"/>
      </w:pPr>
      <w:r>
        <w:t>If any part of this instrument is determined to be void or invalid, the remaining provisions will continue in full force and effect.</w:t>
      </w:r>
    </w:p>
    <w:p w14:paraId="056867FA" w14:textId="77777777" w:rsidR="002969E9" w:rsidRDefault="002969E9">
      <w:bookmarkStart w:id="27" w:name="_Hlk2860983"/>
      <w:bookmarkEnd w:id="27"/>
    </w:p>
    <w:p w14:paraId="056867FB" w14:textId="77777777" w:rsidR="002969E9" w:rsidRDefault="0000131D">
      <w:pPr>
        <w:pStyle w:val="TextHeading2"/>
        <w:keepNext/>
        <w:keepLines/>
      </w:pPr>
      <w:r>
        <w:t>I, Shweta Pramod Kadam, sign my name to this instrument on February 9, 2026 and do declare that I sign and execute this instrument as my Pour-Over Will, that I sign it willingly, that I execute it as my free and voluntary act for the purposes therein expressed, and that I am eighteen years of age or older, of sound mind, and under no constraint or undue influence.  I ask the persons who sign below to be my witnesses.</w:t>
      </w:r>
    </w:p>
    <w:p w14:paraId="056867FC" w14:textId="77777777" w:rsidR="002969E9" w:rsidRDefault="0000131D">
      <w:pPr>
        <w:keepNext/>
        <w:keepLines/>
        <w:widowControl w:val="0"/>
        <w:tabs>
          <w:tab w:val="right" w:pos="8640"/>
        </w:tabs>
        <w:spacing w:before="960"/>
        <w:ind w:left="4500"/>
        <w:jc w:val="both"/>
      </w:pPr>
      <w:r>
        <w:rPr>
          <w:u w:val="single"/>
        </w:rPr>
        <w:tab/>
      </w:r>
    </w:p>
    <w:p w14:paraId="056867FD" w14:textId="77777777" w:rsidR="002969E9" w:rsidRDefault="0000131D">
      <w:pPr>
        <w:widowControl w:val="0"/>
        <w:tabs>
          <w:tab w:val="left" w:pos="8640"/>
        </w:tabs>
        <w:spacing w:after="240"/>
        <w:ind w:left="4500"/>
        <w:jc w:val="both"/>
      </w:pPr>
      <w:r>
        <w:t>Shweta Pramod Kadam</w:t>
      </w:r>
    </w:p>
    <w:p w14:paraId="056867FE" w14:textId="77777777" w:rsidR="002969E9" w:rsidRDefault="0000131D">
      <w:pPr>
        <w:pStyle w:val="TextHeading2"/>
        <w:keepNext/>
        <w:keepLines/>
      </w:pPr>
      <w:r>
        <w:lastRenderedPageBreak/>
        <w:t>Each of us declares under penalty of perjury under the laws of the State of California that on the day and year written below, Shweta Pramod Kadam, published and declared this instrument to be her Pour-Over Will, that she signed this Will in our presence, that each of us, in her presence and at her request, and in the presence of each other, have signed our names as attesting witnesses.  We also declare that each of us is now more than eighteen years of age, is a competent witness, and resides at the addres</w:t>
      </w:r>
      <w:r>
        <w:t>s set forth after his or her name.</w:t>
      </w:r>
    </w:p>
    <w:p w14:paraId="056867FF" w14:textId="77777777" w:rsidR="002969E9" w:rsidRDefault="0000131D">
      <w:pPr>
        <w:pStyle w:val="TextHeading2"/>
        <w:keepNext/>
        <w:keepLines/>
      </w:pPr>
      <w:r>
        <w:t xml:space="preserve">We also declare that at the time of our attestation of this Will, Shweta Pramod Kadam was, to our best knowledge and belief, of sound mind and memory, eighteen years of age or older, and that this Will was not procured by duress, menace, fraud, misrepresentation, constraint or undue influence. </w:t>
      </w:r>
    </w:p>
    <w:p w14:paraId="05686800" w14:textId="77777777" w:rsidR="002969E9" w:rsidRDefault="0000131D">
      <w:pPr>
        <w:pStyle w:val="TextHeading2"/>
        <w:keepNext/>
        <w:keepLines/>
      </w:pPr>
      <w:r>
        <w:t>Executed on February 9, 2026 in the County of Santa Clara, California.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20"/>
        <w:gridCol w:w="4320"/>
      </w:tblGrid>
      <w:tr w:rsidR="002969E9" w14:paraId="0568680D" w14:textId="77777777">
        <w:tc>
          <w:tcPr>
            <w:tcW w:w="4788" w:type="dxa"/>
            <w:hideMark/>
          </w:tcPr>
          <w:p w14:paraId="05686801" w14:textId="77777777" w:rsidR="002969E9" w:rsidRDefault="0000131D">
            <w:pPr>
              <w:pStyle w:val="TextHeading2"/>
              <w:keepNext/>
              <w:tabs>
                <w:tab w:val="right" w:pos="4090"/>
              </w:tabs>
              <w:spacing w:before="960" w:after="0"/>
              <w:jc w:val="left"/>
            </w:pPr>
            <w:r>
              <w:rPr>
                <w:u w:val="single"/>
              </w:rPr>
              <w:tab/>
            </w:r>
          </w:p>
          <w:p w14:paraId="05686802" w14:textId="77777777" w:rsidR="002969E9" w:rsidRDefault="0000131D">
            <w:pPr>
              <w:pStyle w:val="TextHeading2"/>
              <w:keepNext/>
              <w:spacing w:before="0" w:after="0"/>
              <w:jc w:val="left"/>
            </w:pPr>
            <w:r>
              <w:t>Richard Wingerden, Witness</w:t>
            </w:r>
          </w:p>
          <w:p w14:paraId="05686803" w14:textId="77777777" w:rsidR="002969E9" w:rsidRDefault="0000131D">
            <w:pPr>
              <w:pStyle w:val="TextHeading2"/>
              <w:keepNext/>
              <w:spacing w:before="0" w:after="0"/>
              <w:jc w:val="left"/>
            </w:pPr>
            <w:r>
              <w:t>777 N 1st St.</w:t>
            </w:r>
            <w:r>
              <w:br/>
              <w:t>Suite 333</w:t>
            </w:r>
          </w:p>
          <w:p w14:paraId="05686804" w14:textId="77777777" w:rsidR="002969E9" w:rsidRDefault="0000131D">
            <w:pPr>
              <w:pStyle w:val="TextHeading2"/>
              <w:keepNext/>
              <w:spacing w:before="0" w:after="0"/>
              <w:jc w:val="left"/>
            </w:pPr>
            <w:r>
              <w:t>San Jose, California  95112</w:t>
            </w:r>
          </w:p>
          <w:p w14:paraId="05686805" w14:textId="77777777" w:rsidR="002969E9" w:rsidRDefault="002969E9">
            <w:pPr>
              <w:pStyle w:val="TextHeading2"/>
              <w:keepNext/>
              <w:spacing w:before="0" w:after="0"/>
              <w:jc w:val="left"/>
            </w:pPr>
          </w:p>
          <w:p w14:paraId="05686806" w14:textId="77777777" w:rsidR="002969E9" w:rsidRDefault="002969E9">
            <w:pPr>
              <w:pStyle w:val="TextHeading2"/>
              <w:keepNext/>
              <w:spacing w:before="0" w:after="0"/>
            </w:pPr>
          </w:p>
        </w:tc>
        <w:tc>
          <w:tcPr>
            <w:tcW w:w="4788" w:type="dxa"/>
            <w:hideMark/>
          </w:tcPr>
          <w:p w14:paraId="05686807" w14:textId="77777777" w:rsidR="002969E9" w:rsidRDefault="0000131D">
            <w:pPr>
              <w:pStyle w:val="TextHeading2"/>
              <w:keepNext/>
              <w:tabs>
                <w:tab w:val="left" w:pos="4090"/>
                <w:tab w:val="left" w:pos="8467"/>
              </w:tabs>
              <w:spacing w:before="960" w:after="0"/>
              <w:jc w:val="left"/>
            </w:pPr>
            <w:r>
              <w:rPr>
                <w:u w:val="single"/>
              </w:rPr>
              <w:tab/>
            </w:r>
          </w:p>
          <w:p w14:paraId="05686808" w14:textId="77777777" w:rsidR="002969E9" w:rsidRDefault="0000131D">
            <w:pPr>
              <w:pStyle w:val="TextHeading2"/>
              <w:keepNext/>
              <w:spacing w:before="0" w:after="0"/>
              <w:jc w:val="left"/>
            </w:pPr>
            <w:r>
              <w:t>Matthew Wingerden, Witness</w:t>
            </w:r>
          </w:p>
          <w:p w14:paraId="05686809" w14:textId="77777777" w:rsidR="002969E9" w:rsidRDefault="0000131D">
            <w:pPr>
              <w:pStyle w:val="TextHeading2"/>
              <w:keepNext/>
              <w:spacing w:before="0" w:after="0"/>
              <w:jc w:val="left"/>
            </w:pPr>
            <w:r>
              <w:t>777 N 1st St</w:t>
            </w:r>
            <w:r>
              <w:br/>
              <w:t>Suite 333</w:t>
            </w:r>
          </w:p>
          <w:p w14:paraId="0568680A" w14:textId="77777777" w:rsidR="002969E9" w:rsidRDefault="0000131D">
            <w:pPr>
              <w:pStyle w:val="TextHeading2"/>
              <w:keepNext/>
              <w:spacing w:before="0" w:after="0"/>
              <w:jc w:val="left"/>
            </w:pPr>
            <w:r>
              <w:t>San Jose, California  95112</w:t>
            </w:r>
          </w:p>
          <w:p w14:paraId="0568680B" w14:textId="77777777" w:rsidR="002969E9" w:rsidRDefault="002969E9">
            <w:pPr>
              <w:pStyle w:val="TextHeading2"/>
              <w:keepNext/>
              <w:spacing w:before="0" w:after="0"/>
              <w:jc w:val="left"/>
            </w:pPr>
          </w:p>
          <w:p w14:paraId="0568680C" w14:textId="77777777" w:rsidR="002969E9" w:rsidRDefault="002969E9">
            <w:pPr>
              <w:pStyle w:val="TextHeading2"/>
              <w:keepNext/>
              <w:spacing w:before="0" w:after="0"/>
            </w:pPr>
          </w:p>
        </w:tc>
      </w:tr>
    </w:tbl>
    <w:p w14:paraId="0568680E" w14:textId="77777777" w:rsidR="002969E9" w:rsidRDefault="002969E9">
      <w:pPr>
        <w:pStyle w:val="TextHeading2"/>
        <w:keepNext/>
        <w:tabs>
          <w:tab w:val="left" w:pos="4140"/>
          <w:tab w:val="left" w:pos="4500"/>
          <w:tab w:val="left" w:pos="8640"/>
        </w:tabs>
        <w:spacing w:before="0" w:after="0"/>
        <w:rPr>
          <w:u w:val="single"/>
        </w:rPr>
      </w:pPr>
    </w:p>
    <w:p w14:paraId="0568680F" w14:textId="77777777" w:rsidR="002969E9" w:rsidRDefault="002969E9"/>
    <w:p w14:paraId="05686811" w14:textId="77777777" w:rsidR="002969E9" w:rsidRDefault="002969E9"/>
    <w:sectPr w:rsidR="002969E9">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7DBC" w14:textId="77777777" w:rsidR="0000131D" w:rsidRDefault="0000131D">
      <w:r>
        <w:separator/>
      </w:r>
    </w:p>
  </w:endnote>
  <w:endnote w:type="continuationSeparator" w:id="0">
    <w:p w14:paraId="0BA857E6" w14:textId="77777777" w:rsidR="0000131D" w:rsidRDefault="00001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6812" w14:textId="77777777" w:rsidR="002969E9" w:rsidRDefault="002969E9">
    <w:pPr>
      <w:tabs>
        <w:tab w:val="left" w:pos="5940"/>
        <w:tab w:val="right" w:pos="8640"/>
      </w:tabs>
      <w:jc w:val="center"/>
    </w:pPr>
  </w:p>
  <w:p w14:paraId="05686813" w14:textId="77777777" w:rsidR="002969E9" w:rsidRDefault="0000131D">
    <w:pPr>
      <w:tabs>
        <w:tab w:val="right" w:pos="8640"/>
      </w:tabs>
      <w:jc w:val="center"/>
    </w:pPr>
    <w:r>
      <w:t>Pour-Over Will of Shweta Pramod Kadam</w:t>
    </w:r>
  </w:p>
  <w:p w14:paraId="05686814" w14:textId="4EB599E6" w:rsidR="002969E9" w:rsidRDefault="0000131D">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rsidR="004E4096">
      <w:fldChar w:fldCharType="separate"/>
    </w:r>
    <w:r w:rsidR="004E40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EB2D" w14:textId="77777777" w:rsidR="0000131D" w:rsidRDefault="0000131D">
      <w:r>
        <w:separator/>
      </w:r>
    </w:p>
  </w:footnote>
  <w:footnote w:type="continuationSeparator" w:id="0">
    <w:p w14:paraId="620AF50E" w14:textId="77777777" w:rsidR="0000131D" w:rsidRDefault="00001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50846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2CA4E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C4DAF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0CEFC22"/>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D6B47164"/>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E6CCAD8C"/>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711E0C8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D7A44A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84A86E"/>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22BCF340"/>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DC58B60C"/>
    <w:lvl w:ilvl="0" w:tplc="816C983E">
      <w:start w:val="1"/>
      <w:numFmt w:val="decimal"/>
      <w:lvlText w:val="%1."/>
      <w:lvlJc w:val="left"/>
      <w:pPr>
        <w:ind w:left="360" w:hanging="360"/>
      </w:pPr>
    </w:lvl>
    <w:lvl w:ilvl="1" w:tplc="0D32BD1C">
      <w:start w:val="1"/>
      <w:numFmt w:val="lowerLetter"/>
      <w:lvlText w:val="%2."/>
      <w:lvlJc w:val="left"/>
      <w:pPr>
        <w:ind w:left="1080" w:hanging="360"/>
      </w:pPr>
    </w:lvl>
    <w:lvl w:ilvl="2" w:tplc="7E02785C">
      <w:start w:val="1"/>
      <w:numFmt w:val="lowerRoman"/>
      <w:lvlText w:val="%3."/>
      <w:lvlJc w:val="right"/>
      <w:pPr>
        <w:ind w:left="1800" w:hanging="180"/>
      </w:pPr>
    </w:lvl>
    <w:lvl w:ilvl="3" w:tplc="02385E96">
      <w:start w:val="1"/>
      <w:numFmt w:val="decimal"/>
      <w:lvlText w:val="%4."/>
      <w:lvlJc w:val="left"/>
      <w:pPr>
        <w:ind w:left="2520" w:hanging="360"/>
      </w:pPr>
    </w:lvl>
    <w:lvl w:ilvl="4" w:tplc="FA645818">
      <w:start w:val="1"/>
      <w:numFmt w:val="lowerLetter"/>
      <w:lvlText w:val="%5."/>
      <w:lvlJc w:val="left"/>
      <w:pPr>
        <w:ind w:left="3240" w:hanging="360"/>
      </w:pPr>
    </w:lvl>
    <w:lvl w:ilvl="5" w:tplc="14B2691A">
      <w:start w:val="1"/>
      <w:numFmt w:val="lowerRoman"/>
      <w:lvlText w:val="%6."/>
      <w:lvlJc w:val="right"/>
      <w:pPr>
        <w:ind w:left="3960" w:hanging="180"/>
      </w:pPr>
    </w:lvl>
    <w:lvl w:ilvl="6" w:tplc="ABE29E5E">
      <w:start w:val="1"/>
      <w:numFmt w:val="decimal"/>
      <w:lvlText w:val="%7."/>
      <w:lvlJc w:val="left"/>
      <w:pPr>
        <w:ind w:left="4680" w:hanging="360"/>
      </w:pPr>
    </w:lvl>
    <w:lvl w:ilvl="7" w:tplc="258268B2">
      <w:start w:val="1"/>
      <w:numFmt w:val="lowerLetter"/>
      <w:lvlText w:val="%8."/>
      <w:lvlJc w:val="left"/>
      <w:pPr>
        <w:ind w:left="5400" w:hanging="360"/>
      </w:pPr>
    </w:lvl>
    <w:lvl w:ilvl="8" w:tplc="F16AFAA8">
      <w:start w:val="1"/>
      <w:numFmt w:val="lowerRoman"/>
      <w:lvlText w:val="%9."/>
      <w:lvlJc w:val="right"/>
      <w:pPr>
        <w:ind w:left="6120" w:hanging="180"/>
      </w:pPr>
    </w:lvl>
  </w:abstractNum>
  <w:abstractNum w:abstractNumId="13" w15:restartNumberingAfterBreak="0">
    <w:nsid w:val="0FD92341"/>
    <w:multiLevelType w:val="multilevel"/>
    <w:tmpl w:val="B128D1F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3170F914"/>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4F027A5E"/>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A1907D5E"/>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6A164C6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A492966"/>
    <w:multiLevelType w:val="multilevel"/>
    <w:tmpl w:val="9FCA7ABA"/>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EA1CB620"/>
    <w:lvl w:ilvl="0" w:tplc="972AB1B2">
      <w:start w:val="1"/>
      <w:numFmt w:val="decimal"/>
      <w:lvlText w:val="%1."/>
      <w:lvlJc w:val="left"/>
      <w:pPr>
        <w:ind w:left="2160" w:hanging="360"/>
      </w:pPr>
    </w:lvl>
    <w:lvl w:ilvl="1" w:tplc="B06485F6">
      <w:start w:val="1"/>
      <w:numFmt w:val="lowerLetter"/>
      <w:lvlText w:val="%2."/>
      <w:lvlJc w:val="left"/>
      <w:pPr>
        <w:ind w:left="2880" w:hanging="360"/>
      </w:pPr>
    </w:lvl>
    <w:lvl w:ilvl="2" w:tplc="CB064E64">
      <w:start w:val="1"/>
      <w:numFmt w:val="lowerRoman"/>
      <w:lvlText w:val="%3."/>
      <w:lvlJc w:val="right"/>
      <w:pPr>
        <w:ind w:left="3600" w:hanging="180"/>
      </w:pPr>
    </w:lvl>
    <w:lvl w:ilvl="3" w:tplc="A5CC1A0A">
      <w:start w:val="1"/>
      <w:numFmt w:val="decimal"/>
      <w:lvlText w:val="%4."/>
      <w:lvlJc w:val="left"/>
      <w:pPr>
        <w:ind w:left="4320" w:hanging="360"/>
      </w:pPr>
    </w:lvl>
    <w:lvl w:ilvl="4" w:tplc="5AFE5FD8">
      <w:start w:val="1"/>
      <w:numFmt w:val="lowerLetter"/>
      <w:lvlText w:val="%5."/>
      <w:lvlJc w:val="left"/>
      <w:pPr>
        <w:ind w:left="5040" w:hanging="360"/>
      </w:pPr>
    </w:lvl>
    <w:lvl w:ilvl="5" w:tplc="6694DB9E">
      <w:start w:val="1"/>
      <w:numFmt w:val="lowerRoman"/>
      <w:lvlText w:val="%6."/>
      <w:lvlJc w:val="right"/>
      <w:pPr>
        <w:ind w:left="5760" w:hanging="180"/>
      </w:pPr>
    </w:lvl>
    <w:lvl w:ilvl="6" w:tplc="BEB244EA">
      <w:start w:val="1"/>
      <w:numFmt w:val="decimal"/>
      <w:lvlText w:val="%7."/>
      <w:lvlJc w:val="left"/>
      <w:pPr>
        <w:ind w:left="6480" w:hanging="360"/>
      </w:pPr>
    </w:lvl>
    <w:lvl w:ilvl="7" w:tplc="1A662E16">
      <w:start w:val="1"/>
      <w:numFmt w:val="lowerLetter"/>
      <w:lvlText w:val="%8."/>
      <w:lvlJc w:val="left"/>
      <w:pPr>
        <w:ind w:left="7200" w:hanging="360"/>
      </w:pPr>
    </w:lvl>
    <w:lvl w:ilvl="8" w:tplc="4BBA9876">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69F2DB3C"/>
    <w:lvl w:ilvl="0" w:tplc="24B81B80">
      <w:start w:val="1"/>
      <w:numFmt w:val="decimal"/>
      <w:lvlText w:val="%1."/>
      <w:lvlJc w:val="left"/>
      <w:pPr>
        <w:ind w:left="360" w:hanging="360"/>
      </w:pPr>
    </w:lvl>
    <w:lvl w:ilvl="1" w:tplc="5B62285E">
      <w:start w:val="1"/>
      <w:numFmt w:val="lowerLetter"/>
      <w:lvlText w:val="%2."/>
      <w:lvlJc w:val="left"/>
      <w:pPr>
        <w:ind w:left="1080" w:hanging="360"/>
      </w:pPr>
    </w:lvl>
    <w:lvl w:ilvl="2" w:tplc="EBD4E624">
      <w:start w:val="1"/>
      <w:numFmt w:val="lowerRoman"/>
      <w:lvlText w:val="%3."/>
      <w:lvlJc w:val="right"/>
      <w:pPr>
        <w:ind w:left="1800" w:hanging="180"/>
      </w:pPr>
    </w:lvl>
    <w:lvl w:ilvl="3" w:tplc="B20AAE02">
      <w:start w:val="1"/>
      <w:numFmt w:val="decimal"/>
      <w:lvlText w:val="%4."/>
      <w:lvlJc w:val="left"/>
      <w:pPr>
        <w:ind w:left="2520" w:hanging="360"/>
      </w:pPr>
    </w:lvl>
    <w:lvl w:ilvl="4" w:tplc="FB48BEC6">
      <w:start w:val="1"/>
      <w:numFmt w:val="lowerLetter"/>
      <w:lvlText w:val="%5."/>
      <w:lvlJc w:val="left"/>
      <w:pPr>
        <w:ind w:left="3240" w:hanging="360"/>
      </w:pPr>
    </w:lvl>
    <w:lvl w:ilvl="5" w:tplc="439282D8">
      <w:start w:val="1"/>
      <w:numFmt w:val="lowerRoman"/>
      <w:lvlText w:val="%6."/>
      <w:lvlJc w:val="right"/>
      <w:pPr>
        <w:ind w:left="3960" w:hanging="180"/>
      </w:pPr>
    </w:lvl>
    <w:lvl w:ilvl="6" w:tplc="3ABCA790">
      <w:start w:val="1"/>
      <w:numFmt w:val="decimal"/>
      <w:lvlText w:val="%7."/>
      <w:lvlJc w:val="left"/>
      <w:pPr>
        <w:ind w:left="4680" w:hanging="360"/>
      </w:pPr>
    </w:lvl>
    <w:lvl w:ilvl="7" w:tplc="ECD42AD2">
      <w:start w:val="1"/>
      <w:numFmt w:val="lowerLetter"/>
      <w:lvlText w:val="%8."/>
      <w:lvlJc w:val="left"/>
      <w:pPr>
        <w:ind w:left="5400" w:hanging="360"/>
      </w:pPr>
    </w:lvl>
    <w:lvl w:ilvl="8" w:tplc="10BC6D70">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4FE69EFE"/>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C48E30F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DD023CF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6C6A7986"/>
    <w:lvl w:ilvl="0" w:tplc="7F8ECEBC">
      <w:start w:val="1"/>
      <w:numFmt w:val="decimal"/>
      <w:lvlText w:val="%1."/>
      <w:lvlJc w:val="left"/>
      <w:pPr>
        <w:ind w:left="1440" w:hanging="360"/>
      </w:pPr>
    </w:lvl>
    <w:lvl w:ilvl="1" w:tplc="B72475B6">
      <w:start w:val="1"/>
      <w:numFmt w:val="lowerLetter"/>
      <w:lvlText w:val="%2."/>
      <w:lvlJc w:val="left"/>
      <w:pPr>
        <w:ind w:left="2160" w:hanging="360"/>
      </w:pPr>
    </w:lvl>
    <w:lvl w:ilvl="2" w:tplc="380A5FBC">
      <w:start w:val="1"/>
      <w:numFmt w:val="lowerRoman"/>
      <w:lvlText w:val="%3."/>
      <w:lvlJc w:val="right"/>
      <w:pPr>
        <w:ind w:left="2880" w:hanging="180"/>
      </w:pPr>
    </w:lvl>
    <w:lvl w:ilvl="3" w:tplc="154EACE4">
      <w:start w:val="1"/>
      <w:numFmt w:val="decimal"/>
      <w:lvlText w:val="%4."/>
      <w:lvlJc w:val="left"/>
      <w:pPr>
        <w:ind w:left="3600" w:hanging="360"/>
      </w:pPr>
    </w:lvl>
    <w:lvl w:ilvl="4" w:tplc="570E45C8">
      <w:start w:val="1"/>
      <w:numFmt w:val="lowerLetter"/>
      <w:lvlText w:val="%5."/>
      <w:lvlJc w:val="left"/>
      <w:pPr>
        <w:ind w:left="4320" w:hanging="360"/>
      </w:pPr>
    </w:lvl>
    <w:lvl w:ilvl="5" w:tplc="99668950">
      <w:start w:val="1"/>
      <w:numFmt w:val="lowerRoman"/>
      <w:lvlText w:val="%6."/>
      <w:lvlJc w:val="right"/>
      <w:pPr>
        <w:ind w:left="5040" w:hanging="180"/>
      </w:pPr>
    </w:lvl>
    <w:lvl w:ilvl="6" w:tplc="4756355C">
      <w:start w:val="1"/>
      <w:numFmt w:val="decimal"/>
      <w:lvlText w:val="%7."/>
      <w:lvlJc w:val="left"/>
      <w:pPr>
        <w:ind w:left="5760" w:hanging="360"/>
      </w:pPr>
    </w:lvl>
    <w:lvl w:ilvl="7" w:tplc="616AB972">
      <w:start w:val="1"/>
      <w:numFmt w:val="lowerLetter"/>
      <w:lvlText w:val="%8."/>
      <w:lvlJc w:val="left"/>
      <w:pPr>
        <w:ind w:left="6480" w:hanging="360"/>
      </w:pPr>
    </w:lvl>
    <w:lvl w:ilvl="8" w:tplc="F78C4754">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121C39F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5A783CDC"/>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7550FC1C"/>
    <w:lvl w:ilvl="0" w:tplc="6B2E298A">
      <w:start w:val="1"/>
      <w:numFmt w:val="decimal"/>
      <w:lvlText w:val="%1."/>
      <w:lvlJc w:val="left"/>
      <w:pPr>
        <w:tabs>
          <w:tab w:val="num" w:pos="720"/>
        </w:tabs>
        <w:ind w:left="720" w:hanging="360"/>
      </w:pPr>
    </w:lvl>
    <w:lvl w:ilvl="1" w:tplc="E73478A0">
      <w:start w:val="1"/>
      <w:numFmt w:val="lowerLetter"/>
      <w:lvlText w:val="%2."/>
      <w:lvlJc w:val="left"/>
      <w:pPr>
        <w:tabs>
          <w:tab w:val="num" w:pos="1440"/>
        </w:tabs>
        <w:ind w:left="1440" w:hanging="360"/>
      </w:pPr>
    </w:lvl>
    <w:lvl w:ilvl="2" w:tplc="20EC6B8A">
      <w:start w:val="1"/>
      <w:numFmt w:val="lowerRoman"/>
      <w:lvlText w:val="%3."/>
      <w:lvlJc w:val="right"/>
      <w:pPr>
        <w:tabs>
          <w:tab w:val="num" w:pos="2160"/>
        </w:tabs>
        <w:ind w:left="2160" w:hanging="180"/>
      </w:pPr>
    </w:lvl>
    <w:lvl w:ilvl="3" w:tplc="2D7A110E">
      <w:start w:val="1"/>
      <w:numFmt w:val="decimal"/>
      <w:lvlText w:val="%4."/>
      <w:lvlJc w:val="left"/>
      <w:pPr>
        <w:tabs>
          <w:tab w:val="num" w:pos="2880"/>
        </w:tabs>
        <w:ind w:left="2880" w:hanging="360"/>
      </w:pPr>
    </w:lvl>
    <w:lvl w:ilvl="4" w:tplc="A302EF4C">
      <w:start w:val="1"/>
      <w:numFmt w:val="lowerLetter"/>
      <w:lvlText w:val="%5."/>
      <w:lvlJc w:val="left"/>
      <w:pPr>
        <w:tabs>
          <w:tab w:val="num" w:pos="3600"/>
        </w:tabs>
        <w:ind w:left="3600" w:hanging="360"/>
      </w:pPr>
    </w:lvl>
    <w:lvl w:ilvl="5" w:tplc="EE4C781A">
      <w:start w:val="1"/>
      <w:numFmt w:val="lowerRoman"/>
      <w:lvlText w:val="%6."/>
      <w:lvlJc w:val="right"/>
      <w:pPr>
        <w:tabs>
          <w:tab w:val="num" w:pos="4320"/>
        </w:tabs>
        <w:ind w:left="4320" w:hanging="180"/>
      </w:pPr>
    </w:lvl>
    <w:lvl w:ilvl="6" w:tplc="E7BE1BBC">
      <w:start w:val="1"/>
      <w:numFmt w:val="decimal"/>
      <w:lvlText w:val="%7."/>
      <w:lvlJc w:val="left"/>
      <w:pPr>
        <w:tabs>
          <w:tab w:val="num" w:pos="5040"/>
        </w:tabs>
        <w:ind w:left="5040" w:hanging="360"/>
      </w:pPr>
    </w:lvl>
    <w:lvl w:ilvl="7" w:tplc="707E18F2">
      <w:start w:val="1"/>
      <w:numFmt w:val="lowerLetter"/>
      <w:lvlText w:val="%8."/>
      <w:lvlJc w:val="left"/>
      <w:pPr>
        <w:tabs>
          <w:tab w:val="num" w:pos="5760"/>
        </w:tabs>
        <w:ind w:left="5760" w:hanging="360"/>
      </w:pPr>
    </w:lvl>
    <w:lvl w:ilvl="8" w:tplc="63F4E11C">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38240BB4"/>
    <w:lvl w:ilvl="0" w:tplc="45E4A6A4">
      <w:start w:val="1"/>
      <w:numFmt w:val="lowerLetter"/>
      <w:lvlText w:val="(%1)"/>
      <w:lvlJc w:val="left"/>
      <w:pPr>
        <w:ind w:left="720" w:hanging="360"/>
      </w:pPr>
    </w:lvl>
    <w:lvl w:ilvl="1" w:tplc="7370ECC6">
      <w:start w:val="1"/>
      <w:numFmt w:val="lowerLetter"/>
      <w:lvlText w:val="%2."/>
      <w:lvlJc w:val="left"/>
      <w:pPr>
        <w:ind w:left="1440" w:hanging="360"/>
      </w:pPr>
    </w:lvl>
    <w:lvl w:ilvl="2" w:tplc="27CC305C">
      <w:start w:val="1"/>
      <w:numFmt w:val="lowerRoman"/>
      <w:lvlText w:val="%3."/>
      <w:lvlJc w:val="right"/>
      <w:pPr>
        <w:ind w:left="2160" w:hanging="180"/>
      </w:pPr>
    </w:lvl>
    <w:lvl w:ilvl="3" w:tplc="A2426F4A">
      <w:start w:val="1"/>
      <w:numFmt w:val="decimal"/>
      <w:lvlText w:val="%4."/>
      <w:lvlJc w:val="left"/>
      <w:pPr>
        <w:ind w:left="2880" w:hanging="360"/>
      </w:pPr>
    </w:lvl>
    <w:lvl w:ilvl="4" w:tplc="07BE7BD6">
      <w:start w:val="1"/>
      <w:numFmt w:val="lowerLetter"/>
      <w:lvlText w:val="%5."/>
      <w:lvlJc w:val="left"/>
      <w:pPr>
        <w:ind w:left="3600" w:hanging="360"/>
      </w:pPr>
    </w:lvl>
    <w:lvl w:ilvl="5" w:tplc="489CDF84">
      <w:start w:val="1"/>
      <w:numFmt w:val="lowerRoman"/>
      <w:lvlText w:val="%6."/>
      <w:lvlJc w:val="right"/>
      <w:pPr>
        <w:ind w:left="4320" w:hanging="180"/>
      </w:pPr>
    </w:lvl>
    <w:lvl w:ilvl="6" w:tplc="5FBE5F1C">
      <w:start w:val="1"/>
      <w:numFmt w:val="decimal"/>
      <w:lvlText w:val="%7."/>
      <w:lvlJc w:val="left"/>
      <w:pPr>
        <w:ind w:left="5040" w:hanging="360"/>
      </w:pPr>
    </w:lvl>
    <w:lvl w:ilvl="7" w:tplc="314A2DAE">
      <w:start w:val="1"/>
      <w:numFmt w:val="lowerLetter"/>
      <w:lvlText w:val="%8."/>
      <w:lvlJc w:val="left"/>
      <w:pPr>
        <w:ind w:left="5760" w:hanging="360"/>
      </w:pPr>
    </w:lvl>
    <w:lvl w:ilvl="8" w:tplc="E940C194">
      <w:start w:val="1"/>
      <w:numFmt w:val="lowerRoman"/>
      <w:lvlText w:val="%9."/>
      <w:lvlJc w:val="right"/>
      <w:pPr>
        <w:ind w:left="6480" w:hanging="180"/>
      </w:pPr>
    </w:lvl>
  </w:abstractNum>
  <w:abstractNum w:abstractNumId="34" w15:restartNumberingAfterBreak="0">
    <w:nsid w:val="49F62868"/>
    <w:multiLevelType w:val="multilevel"/>
    <w:tmpl w:val="010EBC6E"/>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C868C5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2A2640E6"/>
    <w:lvl w:ilvl="0" w:tplc="01EE4B2E">
      <w:start w:val="1"/>
      <w:numFmt w:val="lowerRoman"/>
      <w:lvlText w:val="(%1)"/>
      <w:lvlJc w:val="left"/>
      <w:pPr>
        <w:ind w:left="1440" w:hanging="360"/>
      </w:pPr>
    </w:lvl>
    <w:lvl w:ilvl="1" w:tplc="AE183924">
      <w:start w:val="1"/>
      <w:numFmt w:val="lowerLetter"/>
      <w:lvlText w:val="%2."/>
      <w:lvlJc w:val="left"/>
      <w:pPr>
        <w:ind w:left="2160" w:hanging="360"/>
      </w:pPr>
    </w:lvl>
    <w:lvl w:ilvl="2" w:tplc="988A8A12">
      <w:start w:val="1"/>
      <w:numFmt w:val="lowerRoman"/>
      <w:lvlText w:val="%3."/>
      <w:lvlJc w:val="right"/>
      <w:pPr>
        <w:ind w:left="2880" w:hanging="180"/>
      </w:pPr>
    </w:lvl>
    <w:lvl w:ilvl="3" w:tplc="4BBA71DC">
      <w:start w:val="1"/>
      <w:numFmt w:val="decimal"/>
      <w:lvlText w:val="%4."/>
      <w:lvlJc w:val="left"/>
      <w:pPr>
        <w:ind w:left="3600" w:hanging="360"/>
      </w:pPr>
    </w:lvl>
    <w:lvl w:ilvl="4" w:tplc="9FD89320">
      <w:start w:val="1"/>
      <w:numFmt w:val="lowerLetter"/>
      <w:lvlText w:val="%5."/>
      <w:lvlJc w:val="left"/>
      <w:pPr>
        <w:ind w:left="4320" w:hanging="360"/>
      </w:pPr>
    </w:lvl>
    <w:lvl w:ilvl="5" w:tplc="9CC80EE4">
      <w:start w:val="1"/>
      <w:numFmt w:val="lowerRoman"/>
      <w:lvlText w:val="%6."/>
      <w:lvlJc w:val="right"/>
      <w:pPr>
        <w:ind w:left="5040" w:hanging="180"/>
      </w:pPr>
    </w:lvl>
    <w:lvl w:ilvl="6" w:tplc="8ABE125C">
      <w:start w:val="1"/>
      <w:numFmt w:val="decimal"/>
      <w:lvlText w:val="%7."/>
      <w:lvlJc w:val="left"/>
      <w:pPr>
        <w:ind w:left="5760" w:hanging="360"/>
      </w:pPr>
    </w:lvl>
    <w:lvl w:ilvl="7" w:tplc="CE46D6A6">
      <w:start w:val="1"/>
      <w:numFmt w:val="lowerLetter"/>
      <w:lvlText w:val="%8."/>
      <w:lvlJc w:val="left"/>
      <w:pPr>
        <w:ind w:left="6480" w:hanging="360"/>
      </w:pPr>
    </w:lvl>
    <w:lvl w:ilvl="8" w:tplc="5A365080">
      <w:start w:val="1"/>
      <w:numFmt w:val="lowerRoman"/>
      <w:lvlText w:val="%9."/>
      <w:lvlJc w:val="right"/>
      <w:pPr>
        <w:ind w:left="7200" w:hanging="180"/>
      </w:pPr>
    </w:lvl>
  </w:abstractNum>
  <w:abstractNum w:abstractNumId="37"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536A4E5C"/>
    <w:multiLevelType w:val="hybridMultilevel"/>
    <w:tmpl w:val="F57E83C8"/>
    <w:lvl w:ilvl="0" w:tplc="24DED7E8">
      <w:start w:val="1"/>
      <w:numFmt w:val="lowerLetter"/>
      <w:lvlText w:val="%1."/>
      <w:lvlJc w:val="left"/>
      <w:pPr>
        <w:ind w:left="1440" w:hanging="360"/>
      </w:pPr>
    </w:lvl>
    <w:lvl w:ilvl="1" w:tplc="7174C77E">
      <w:start w:val="1"/>
      <w:numFmt w:val="lowerLetter"/>
      <w:lvlText w:val="%2."/>
      <w:lvlJc w:val="left"/>
      <w:pPr>
        <w:ind w:left="2160" w:hanging="360"/>
      </w:pPr>
    </w:lvl>
    <w:lvl w:ilvl="2" w:tplc="C1D48860">
      <w:start w:val="1"/>
      <w:numFmt w:val="lowerRoman"/>
      <w:lvlText w:val="%3."/>
      <w:lvlJc w:val="right"/>
      <w:pPr>
        <w:ind w:left="2880" w:hanging="180"/>
      </w:pPr>
    </w:lvl>
    <w:lvl w:ilvl="3" w:tplc="37DC79B0">
      <w:start w:val="1"/>
      <w:numFmt w:val="decimal"/>
      <w:lvlText w:val="%4."/>
      <w:lvlJc w:val="left"/>
      <w:pPr>
        <w:ind w:left="3600" w:hanging="360"/>
      </w:pPr>
    </w:lvl>
    <w:lvl w:ilvl="4" w:tplc="C8E0E7EC">
      <w:start w:val="1"/>
      <w:numFmt w:val="lowerLetter"/>
      <w:lvlText w:val="%5."/>
      <w:lvlJc w:val="left"/>
      <w:pPr>
        <w:ind w:left="4320" w:hanging="360"/>
      </w:pPr>
    </w:lvl>
    <w:lvl w:ilvl="5" w:tplc="F3DA8CD8">
      <w:start w:val="1"/>
      <w:numFmt w:val="lowerRoman"/>
      <w:lvlText w:val="%6."/>
      <w:lvlJc w:val="right"/>
      <w:pPr>
        <w:ind w:left="5040" w:hanging="180"/>
      </w:pPr>
    </w:lvl>
    <w:lvl w:ilvl="6" w:tplc="BEB80BF8">
      <w:start w:val="1"/>
      <w:numFmt w:val="decimal"/>
      <w:lvlText w:val="%7."/>
      <w:lvlJc w:val="left"/>
      <w:pPr>
        <w:ind w:left="5760" w:hanging="360"/>
      </w:pPr>
    </w:lvl>
    <w:lvl w:ilvl="7" w:tplc="678CFFBA">
      <w:start w:val="1"/>
      <w:numFmt w:val="lowerLetter"/>
      <w:lvlText w:val="%8."/>
      <w:lvlJc w:val="left"/>
      <w:pPr>
        <w:ind w:left="6480" w:hanging="360"/>
      </w:pPr>
    </w:lvl>
    <w:lvl w:ilvl="8" w:tplc="07A80160">
      <w:start w:val="1"/>
      <w:numFmt w:val="lowerRoman"/>
      <w:lvlText w:val="%9."/>
      <w:lvlJc w:val="right"/>
      <w:pPr>
        <w:ind w:left="7200" w:hanging="180"/>
      </w:pPr>
    </w:lvl>
  </w:abstractNum>
  <w:abstractNum w:abstractNumId="39" w15:restartNumberingAfterBreak="0">
    <w:nsid w:val="55C77ED8"/>
    <w:multiLevelType w:val="hybridMultilevel"/>
    <w:tmpl w:val="9440CB04"/>
    <w:lvl w:ilvl="0" w:tplc="CFE41ADE">
      <w:start w:val="1"/>
      <w:numFmt w:val="bullet"/>
      <w:lvlText w:val=""/>
      <w:lvlJc w:val="left"/>
      <w:pPr>
        <w:ind w:left="720" w:hanging="360"/>
      </w:pPr>
      <w:rPr>
        <w:rFonts w:ascii="Symbol" w:hAnsi="Symbol" w:cs="Symbol"/>
      </w:rPr>
    </w:lvl>
    <w:lvl w:ilvl="1" w:tplc="22B85D12">
      <w:start w:val="1"/>
      <w:numFmt w:val="bullet"/>
      <w:lvlText w:val="o"/>
      <w:lvlJc w:val="left"/>
      <w:pPr>
        <w:ind w:left="1440" w:hanging="360"/>
      </w:pPr>
    </w:lvl>
    <w:lvl w:ilvl="2" w:tplc="D8586AFE">
      <w:start w:val="1"/>
      <w:numFmt w:val="bullet"/>
      <w:lvlText w:val=""/>
      <w:lvlJc w:val="left"/>
      <w:pPr>
        <w:ind w:left="2160" w:hanging="360"/>
      </w:pPr>
      <w:rPr>
        <w:rFonts w:ascii="Wingdings" w:hAnsi="Wingdings" w:cs="Wingdings"/>
      </w:rPr>
    </w:lvl>
    <w:lvl w:ilvl="3" w:tplc="1416F872">
      <w:start w:val="1"/>
      <w:numFmt w:val="bullet"/>
      <w:lvlText w:val=""/>
      <w:lvlJc w:val="left"/>
      <w:pPr>
        <w:ind w:left="2880" w:hanging="360"/>
      </w:pPr>
      <w:rPr>
        <w:rFonts w:ascii="Symbol" w:hAnsi="Symbol" w:cs="Symbol"/>
      </w:rPr>
    </w:lvl>
    <w:lvl w:ilvl="4" w:tplc="DEFCF970">
      <w:start w:val="1"/>
      <w:numFmt w:val="bullet"/>
      <w:lvlText w:val="o"/>
      <w:lvlJc w:val="left"/>
      <w:pPr>
        <w:ind w:left="3600" w:hanging="360"/>
      </w:pPr>
    </w:lvl>
    <w:lvl w:ilvl="5" w:tplc="E40AE79C">
      <w:start w:val="1"/>
      <w:numFmt w:val="bullet"/>
      <w:lvlText w:val=""/>
      <w:lvlJc w:val="left"/>
      <w:pPr>
        <w:ind w:left="4320" w:hanging="360"/>
      </w:pPr>
      <w:rPr>
        <w:rFonts w:ascii="Wingdings" w:hAnsi="Wingdings" w:cs="Wingdings"/>
      </w:rPr>
    </w:lvl>
    <w:lvl w:ilvl="6" w:tplc="13948634">
      <w:start w:val="1"/>
      <w:numFmt w:val="bullet"/>
      <w:lvlText w:val=""/>
      <w:lvlJc w:val="left"/>
      <w:pPr>
        <w:ind w:left="5040" w:hanging="360"/>
      </w:pPr>
      <w:rPr>
        <w:rFonts w:ascii="Symbol" w:hAnsi="Symbol" w:cs="Symbol"/>
      </w:rPr>
    </w:lvl>
    <w:lvl w:ilvl="7" w:tplc="D778D44E">
      <w:start w:val="1"/>
      <w:numFmt w:val="bullet"/>
      <w:lvlText w:val="o"/>
      <w:lvlJc w:val="left"/>
      <w:pPr>
        <w:ind w:left="5760" w:hanging="360"/>
      </w:pPr>
    </w:lvl>
    <w:lvl w:ilvl="8" w:tplc="74F0BE48">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F6CC7FAE"/>
    <w:lvl w:ilvl="0" w:tplc="DD4650D6">
      <w:start w:val="1"/>
      <w:numFmt w:val="decimal"/>
      <w:lvlText w:val="%1."/>
      <w:lvlJc w:val="left"/>
      <w:pPr>
        <w:ind w:left="1440" w:hanging="360"/>
      </w:pPr>
    </w:lvl>
    <w:lvl w:ilvl="1" w:tplc="820A421A">
      <w:start w:val="1"/>
      <w:numFmt w:val="lowerLetter"/>
      <w:lvlText w:val="%2."/>
      <w:lvlJc w:val="left"/>
      <w:pPr>
        <w:ind w:left="2160" w:hanging="360"/>
      </w:pPr>
    </w:lvl>
    <w:lvl w:ilvl="2" w:tplc="6E7AA00C">
      <w:start w:val="1"/>
      <w:numFmt w:val="lowerRoman"/>
      <w:lvlText w:val="%3."/>
      <w:lvlJc w:val="right"/>
      <w:pPr>
        <w:ind w:left="2880" w:hanging="180"/>
      </w:pPr>
    </w:lvl>
    <w:lvl w:ilvl="3" w:tplc="65B8C7F4">
      <w:start w:val="1"/>
      <w:numFmt w:val="decimal"/>
      <w:lvlText w:val="%4."/>
      <w:lvlJc w:val="left"/>
      <w:pPr>
        <w:ind w:left="3600" w:hanging="360"/>
      </w:pPr>
    </w:lvl>
    <w:lvl w:ilvl="4" w:tplc="99166DC6">
      <w:start w:val="1"/>
      <w:numFmt w:val="lowerLetter"/>
      <w:lvlText w:val="%5."/>
      <w:lvlJc w:val="left"/>
      <w:pPr>
        <w:ind w:left="4320" w:hanging="360"/>
      </w:pPr>
    </w:lvl>
    <w:lvl w:ilvl="5" w:tplc="DC761454">
      <w:start w:val="1"/>
      <w:numFmt w:val="lowerRoman"/>
      <w:lvlText w:val="%6."/>
      <w:lvlJc w:val="right"/>
      <w:pPr>
        <w:ind w:left="5040" w:hanging="180"/>
      </w:pPr>
    </w:lvl>
    <w:lvl w:ilvl="6" w:tplc="47144BAC">
      <w:start w:val="1"/>
      <w:numFmt w:val="decimal"/>
      <w:lvlText w:val="%7."/>
      <w:lvlJc w:val="left"/>
      <w:pPr>
        <w:ind w:left="5760" w:hanging="360"/>
      </w:pPr>
    </w:lvl>
    <w:lvl w:ilvl="7" w:tplc="88B86192">
      <w:start w:val="1"/>
      <w:numFmt w:val="lowerLetter"/>
      <w:lvlText w:val="%8."/>
      <w:lvlJc w:val="left"/>
      <w:pPr>
        <w:ind w:left="6480" w:hanging="360"/>
      </w:pPr>
    </w:lvl>
    <w:lvl w:ilvl="8" w:tplc="7BD283C6">
      <w:start w:val="1"/>
      <w:numFmt w:val="lowerRoman"/>
      <w:lvlText w:val="%9."/>
      <w:lvlJc w:val="right"/>
      <w:pPr>
        <w:ind w:left="7200" w:hanging="180"/>
      </w:pPr>
    </w:lvl>
  </w:abstractNum>
  <w:abstractNum w:abstractNumId="41" w15:restartNumberingAfterBreak="0">
    <w:nsid w:val="5AF23E02"/>
    <w:multiLevelType w:val="multilevel"/>
    <w:tmpl w:val="644C279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E2465A1"/>
    <w:multiLevelType w:val="hybridMultilevel"/>
    <w:tmpl w:val="B2F63BD4"/>
    <w:lvl w:ilvl="0" w:tplc="80D4C630">
      <w:start w:val="1"/>
      <w:numFmt w:val="decimal"/>
      <w:lvlText w:val="%1."/>
      <w:lvlJc w:val="left"/>
      <w:pPr>
        <w:tabs>
          <w:tab w:val="num" w:pos="2160"/>
        </w:tabs>
        <w:ind w:left="1440"/>
      </w:pPr>
    </w:lvl>
    <w:lvl w:ilvl="1" w:tplc="D862CD5A">
      <w:start w:val="1"/>
      <w:numFmt w:val="lowerLetter"/>
      <w:lvlText w:val="%2."/>
      <w:lvlJc w:val="left"/>
      <w:pPr>
        <w:tabs>
          <w:tab w:val="num" w:pos="1440"/>
        </w:tabs>
        <w:ind w:left="1440" w:hanging="360"/>
      </w:pPr>
    </w:lvl>
    <w:lvl w:ilvl="2" w:tplc="829C241E">
      <w:start w:val="1"/>
      <w:numFmt w:val="decimal"/>
      <w:lvlText w:val="%3."/>
      <w:lvlJc w:val="left"/>
      <w:pPr>
        <w:tabs>
          <w:tab w:val="num" w:pos="2160"/>
        </w:tabs>
        <w:ind w:left="1440"/>
      </w:pPr>
    </w:lvl>
    <w:lvl w:ilvl="3" w:tplc="1408B720">
      <w:start w:val="1"/>
      <w:numFmt w:val="decimal"/>
      <w:lvlText w:val="%4."/>
      <w:lvlJc w:val="left"/>
      <w:pPr>
        <w:tabs>
          <w:tab w:val="num" w:pos="2880"/>
        </w:tabs>
        <w:ind w:left="2880" w:hanging="360"/>
      </w:pPr>
    </w:lvl>
    <w:lvl w:ilvl="4" w:tplc="D6F4E804">
      <w:start w:val="1"/>
      <w:numFmt w:val="lowerLetter"/>
      <w:lvlText w:val="%5."/>
      <w:lvlJc w:val="left"/>
      <w:pPr>
        <w:tabs>
          <w:tab w:val="num" w:pos="3600"/>
        </w:tabs>
        <w:ind w:left="3600" w:hanging="360"/>
      </w:pPr>
    </w:lvl>
    <w:lvl w:ilvl="5" w:tplc="A6382654">
      <w:start w:val="1"/>
      <w:numFmt w:val="lowerRoman"/>
      <w:lvlText w:val="%6."/>
      <w:lvlJc w:val="right"/>
      <w:pPr>
        <w:tabs>
          <w:tab w:val="num" w:pos="4320"/>
        </w:tabs>
        <w:ind w:left="4320" w:hanging="180"/>
      </w:pPr>
    </w:lvl>
    <w:lvl w:ilvl="6" w:tplc="B334774A">
      <w:start w:val="1"/>
      <w:numFmt w:val="decimal"/>
      <w:lvlText w:val="%7."/>
      <w:lvlJc w:val="left"/>
      <w:pPr>
        <w:tabs>
          <w:tab w:val="num" w:pos="5040"/>
        </w:tabs>
        <w:ind w:left="5040" w:hanging="360"/>
      </w:pPr>
    </w:lvl>
    <w:lvl w:ilvl="7" w:tplc="D6C25802">
      <w:start w:val="1"/>
      <w:numFmt w:val="lowerLetter"/>
      <w:lvlText w:val="%8."/>
      <w:lvlJc w:val="left"/>
      <w:pPr>
        <w:tabs>
          <w:tab w:val="num" w:pos="5760"/>
        </w:tabs>
        <w:ind w:left="5760" w:hanging="360"/>
      </w:pPr>
    </w:lvl>
    <w:lvl w:ilvl="8" w:tplc="C3565E42">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6"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93D0D05"/>
    <w:multiLevelType w:val="multilevel"/>
    <w:tmpl w:val="BA5AC28C"/>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4BB6038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8C2CFF3A"/>
    <w:lvl w:ilvl="0" w:tplc="0A9A0EB4">
      <w:start w:val="1"/>
      <w:numFmt w:val="lowerLetter"/>
      <w:lvlText w:val="%1."/>
      <w:lvlJc w:val="left"/>
      <w:pPr>
        <w:tabs>
          <w:tab w:val="num" w:pos="2160"/>
        </w:tabs>
        <w:ind w:left="2160" w:hanging="1440"/>
      </w:pPr>
    </w:lvl>
    <w:lvl w:ilvl="1" w:tplc="8E1AE854">
      <w:start w:val="1"/>
      <w:numFmt w:val="decimal"/>
      <w:lvlText w:val="%2."/>
      <w:lvlJc w:val="left"/>
      <w:pPr>
        <w:tabs>
          <w:tab w:val="num" w:pos="1440"/>
        </w:tabs>
        <w:ind w:left="1440" w:hanging="360"/>
      </w:pPr>
    </w:lvl>
    <w:lvl w:ilvl="2" w:tplc="A2ECA606">
      <w:start w:val="1"/>
      <w:numFmt w:val="decimal"/>
      <w:lvlText w:val="%3."/>
      <w:lvlJc w:val="left"/>
      <w:pPr>
        <w:tabs>
          <w:tab w:val="num" w:pos="2160"/>
        </w:tabs>
        <w:ind w:left="2160" w:hanging="360"/>
      </w:pPr>
    </w:lvl>
    <w:lvl w:ilvl="3" w:tplc="B4ACB384">
      <w:start w:val="1"/>
      <w:numFmt w:val="decimal"/>
      <w:lvlText w:val="%4."/>
      <w:lvlJc w:val="left"/>
      <w:pPr>
        <w:tabs>
          <w:tab w:val="num" w:pos="2880"/>
        </w:tabs>
        <w:ind w:left="2880" w:hanging="360"/>
      </w:pPr>
    </w:lvl>
    <w:lvl w:ilvl="4" w:tplc="4D8A19FE">
      <w:start w:val="1"/>
      <w:numFmt w:val="decimal"/>
      <w:lvlText w:val="%5."/>
      <w:lvlJc w:val="left"/>
      <w:pPr>
        <w:tabs>
          <w:tab w:val="num" w:pos="3600"/>
        </w:tabs>
        <w:ind w:left="3600" w:hanging="360"/>
      </w:pPr>
    </w:lvl>
    <w:lvl w:ilvl="5" w:tplc="753032B0">
      <w:start w:val="1"/>
      <w:numFmt w:val="decimal"/>
      <w:lvlText w:val="%6."/>
      <w:lvlJc w:val="left"/>
      <w:pPr>
        <w:tabs>
          <w:tab w:val="num" w:pos="4320"/>
        </w:tabs>
        <w:ind w:left="4320" w:hanging="360"/>
      </w:pPr>
    </w:lvl>
    <w:lvl w:ilvl="6" w:tplc="03A64DA8">
      <w:start w:val="1"/>
      <w:numFmt w:val="decimal"/>
      <w:lvlText w:val="%7."/>
      <w:lvlJc w:val="left"/>
      <w:pPr>
        <w:tabs>
          <w:tab w:val="num" w:pos="5040"/>
        </w:tabs>
        <w:ind w:left="5040" w:hanging="360"/>
      </w:pPr>
    </w:lvl>
    <w:lvl w:ilvl="7" w:tplc="82662036">
      <w:start w:val="1"/>
      <w:numFmt w:val="decimal"/>
      <w:lvlText w:val="%8."/>
      <w:lvlJc w:val="left"/>
      <w:pPr>
        <w:tabs>
          <w:tab w:val="num" w:pos="5760"/>
        </w:tabs>
        <w:ind w:left="5760" w:hanging="360"/>
      </w:pPr>
    </w:lvl>
    <w:lvl w:ilvl="8" w:tplc="1A8CE618">
      <w:start w:val="1"/>
      <w:numFmt w:val="decimal"/>
      <w:lvlText w:val="%9."/>
      <w:lvlJc w:val="left"/>
      <w:pPr>
        <w:tabs>
          <w:tab w:val="num" w:pos="6480"/>
        </w:tabs>
        <w:ind w:left="6480" w:hanging="360"/>
      </w:pPr>
    </w:lvl>
  </w:abstractNum>
  <w:abstractNum w:abstractNumId="50" w15:restartNumberingAfterBreak="0">
    <w:nsid w:val="6CEA2A4B"/>
    <w:multiLevelType w:val="multilevel"/>
    <w:tmpl w:val="B7F4A4CA"/>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560C9838"/>
    <w:lvl w:ilvl="0" w:tplc="49304976">
      <w:start w:val="1"/>
      <w:numFmt w:val="decimal"/>
      <w:lvlText w:val="(%1)"/>
      <w:lvlJc w:val="left"/>
      <w:pPr>
        <w:ind w:left="1080" w:hanging="360"/>
      </w:pPr>
    </w:lvl>
    <w:lvl w:ilvl="1" w:tplc="99827A80">
      <w:start w:val="1"/>
      <w:numFmt w:val="lowerLetter"/>
      <w:lvlText w:val="%2."/>
      <w:lvlJc w:val="left"/>
      <w:pPr>
        <w:ind w:left="1620" w:hanging="360"/>
      </w:pPr>
    </w:lvl>
    <w:lvl w:ilvl="2" w:tplc="03E83BBC">
      <w:start w:val="1"/>
      <w:numFmt w:val="lowerRoman"/>
      <w:lvlText w:val="%3."/>
      <w:lvlJc w:val="right"/>
      <w:pPr>
        <w:ind w:left="2340" w:hanging="180"/>
      </w:pPr>
    </w:lvl>
    <w:lvl w:ilvl="3" w:tplc="193C95B4">
      <w:start w:val="1"/>
      <w:numFmt w:val="decimal"/>
      <w:lvlText w:val="%4."/>
      <w:lvlJc w:val="left"/>
      <w:pPr>
        <w:ind w:left="3060" w:hanging="360"/>
      </w:pPr>
    </w:lvl>
    <w:lvl w:ilvl="4" w:tplc="AC64110E">
      <w:start w:val="1"/>
      <w:numFmt w:val="lowerLetter"/>
      <w:lvlText w:val="%5."/>
      <w:lvlJc w:val="left"/>
      <w:pPr>
        <w:ind w:left="3780" w:hanging="360"/>
      </w:pPr>
    </w:lvl>
    <w:lvl w:ilvl="5" w:tplc="86A4D0E0">
      <w:start w:val="1"/>
      <w:numFmt w:val="lowerRoman"/>
      <w:lvlText w:val="%6."/>
      <w:lvlJc w:val="right"/>
      <w:pPr>
        <w:ind w:left="4500" w:hanging="180"/>
      </w:pPr>
    </w:lvl>
    <w:lvl w:ilvl="6" w:tplc="D22EE476">
      <w:start w:val="1"/>
      <w:numFmt w:val="decimal"/>
      <w:lvlText w:val="%7."/>
      <w:lvlJc w:val="left"/>
      <w:pPr>
        <w:ind w:left="5220" w:hanging="360"/>
      </w:pPr>
    </w:lvl>
    <w:lvl w:ilvl="7" w:tplc="232226FE">
      <w:start w:val="1"/>
      <w:numFmt w:val="lowerLetter"/>
      <w:lvlText w:val="%8."/>
      <w:lvlJc w:val="left"/>
      <w:pPr>
        <w:ind w:left="5940" w:hanging="360"/>
      </w:pPr>
    </w:lvl>
    <w:lvl w:ilvl="8" w:tplc="226AA090">
      <w:start w:val="1"/>
      <w:numFmt w:val="lowerRoman"/>
      <w:lvlText w:val="%9."/>
      <w:lvlJc w:val="right"/>
      <w:pPr>
        <w:ind w:left="6660" w:hanging="180"/>
      </w:pPr>
    </w:lvl>
  </w:abstractNum>
  <w:abstractNum w:abstractNumId="52" w15:restartNumberingAfterBreak="0">
    <w:nsid w:val="735859A8"/>
    <w:multiLevelType w:val="multilevel"/>
    <w:tmpl w:val="A066FB2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D33AFFB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1817868335">
    <w:abstractNumId w:val="19"/>
  </w:num>
  <w:num w:numId="2" w16cid:durableId="1593053920">
    <w:abstractNumId w:val="19"/>
  </w:num>
  <w:num w:numId="3" w16cid:durableId="1774744201">
    <w:abstractNumId w:val="19"/>
  </w:num>
  <w:num w:numId="4" w16cid:durableId="629172908">
    <w:abstractNumId w:val="19"/>
  </w:num>
  <w:num w:numId="5" w16cid:durableId="526912621">
    <w:abstractNumId w:val="19"/>
  </w:num>
  <w:num w:numId="6" w16cid:durableId="994845539">
    <w:abstractNumId w:val="19"/>
  </w:num>
  <w:num w:numId="7" w16cid:durableId="1387532996">
    <w:abstractNumId w:val="19"/>
  </w:num>
  <w:num w:numId="8" w16cid:durableId="130251900">
    <w:abstractNumId w:val="19"/>
  </w:num>
  <w:num w:numId="9" w16cid:durableId="2117824087">
    <w:abstractNumId w:val="19"/>
  </w:num>
  <w:num w:numId="10" w16cid:durableId="145635628">
    <w:abstractNumId w:val="19"/>
  </w:num>
  <w:num w:numId="11" w16cid:durableId="929893550">
    <w:abstractNumId w:val="10"/>
  </w:num>
  <w:num w:numId="12" w16cid:durableId="1672487725">
    <w:abstractNumId w:val="18"/>
  </w:num>
  <w:num w:numId="13" w16cid:durableId="1840653937">
    <w:abstractNumId w:val="18"/>
  </w:num>
  <w:num w:numId="14" w16cid:durableId="863248416">
    <w:abstractNumId w:val="18"/>
  </w:num>
  <w:num w:numId="15" w16cid:durableId="463743516">
    <w:abstractNumId w:val="53"/>
  </w:num>
  <w:num w:numId="16" w16cid:durableId="1649437698">
    <w:abstractNumId w:val="13"/>
  </w:num>
  <w:num w:numId="17" w16cid:durableId="1609849606">
    <w:abstractNumId w:val="32"/>
  </w:num>
  <w:num w:numId="18" w16cid:durableId="695815305">
    <w:abstractNumId w:val="50"/>
  </w:num>
  <w:num w:numId="19" w16cid:durableId="1823739318">
    <w:abstractNumId w:val="31"/>
  </w:num>
  <w:num w:numId="20" w16cid:durableId="1168859458">
    <w:abstractNumId w:val="47"/>
  </w:num>
  <w:num w:numId="21" w16cid:durableId="262109277">
    <w:abstractNumId w:val="16"/>
  </w:num>
  <w:num w:numId="22" w16cid:durableId="1175026927">
    <w:abstractNumId w:val="34"/>
  </w:num>
  <w:num w:numId="23" w16cid:durableId="1984388977">
    <w:abstractNumId w:val="14"/>
  </w:num>
  <w:num w:numId="24" w16cid:durableId="317999727">
    <w:abstractNumId w:val="41"/>
  </w:num>
  <w:num w:numId="25" w16cid:durableId="1533759372">
    <w:abstractNumId w:val="26"/>
  </w:num>
  <w:num w:numId="26" w16cid:durableId="1650134470">
    <w:abstractNumId w:val="26"/>
  </w:num>
  <w:num w:numId="27" w16cid:durableId="464812855">
    <w:abstractNumId w:val="26"/>
  </w:num>
  <w:num w:numId="28" w16cid:durableId="1424642073">
    <w:abstractNumId w:val="26"/>
  </w:num>
  <w:num w:numId="29" w16cid:durableId="860898827">
    <w:abstractNumId w:val="26"/>
  </w:num>
  <w:num w:numId="30" w16cid:durableId="452021976">
    <w:abstractNumId w:val="26"/>
  </w:num>
  <w:num w:numId="31" w16cid:durableId="1316453588">
    <w:abstractNumId w:val="26"/>
  </w:num>
  <w:num w:numId="32" w16cid:durableId="726076189">
    <w:abstractNumId w:val="26"/>
  </w:num>
  <w:num w:numId="33" w16cid:durableId="2024739141">
    <w:abstractNumId w:val="47"/>
  </w:num>
  <w:num w:numId="34" w16cid:durableId="1447113244">
    <w:abstractNumId w:val="47"/>
  </w:num>
  <w:num w:numId="35" w16cid:durableId="1004935999">
    <w:abstractNumId w:val="47"/>
  </w:num>
  <w:num w:numId="36" w16cid:durableId="2020498378">
    <w:abstractNumId w:val="47"/>
  </w:num>
  <w:num w:numId="37" w16cid:durableId="1710841524">
    <w:abstractNumId w:val="21"/>
  </w:num>
  <w:num w:numId="38" w16cid:durableId="683290541">
    <w:abstractNumId w:val="21"/>
  </w:num>
  <w:num w:numId="39" w16cid:durableId="668100756">
    <w:abstractNumId w:val="21"/>
  </w:num>
  <w:num w:numId="40" w16cid:durableId="316693055">
    <w:abstractNumId w:val="21"/>
  </w:num>
  <w:num w:numId="41" w16cid:durableId="2078282273">
    <w:abstractNumId w:val="21"/>
  </w:num>
  <w:num w:numId="42" w16cid:durableId="1911233679">
    <w:abstractNumId w:val="21"/>
  </w:num>
  <w:num w:numId="43" w16cid:durableId="1512138937">
    <w:abstractNumId w:val="21"/>
  </w:num>
  <w:num w:numId="44" w16cid:durableId="749539784">
    <w:abstractNumId w:val="21"/>
  </w:num>
  <w:num w:numId="45" w16cid:durableId="1103184915">
    <w:abstractNumId w:val="21"/>
  </w:num>
  <w:num w:numId="46" w16cid:durableId="1689791908">
    <w:abstractNumId w:val="21"/>
  </w:num>
  <w:num w:numId="47" w16cid:durableId="592858037">
    <w:abstractNumId w:val="21"/>
  </w:num>
  <w:num w:numId="48" w16cid:durableId="970745291">
    <w:abstractNumId w:val="21"/>
  </w:num>
  <w:num w:numId="49" w16cid:durableId="1210192540">
    <w:abstractNumId w:val="21"/>
  </w:num>
  <w:num w:numId="50" w16cid:durableId="804466742">
    <w:abstractNumId w:val="10"/>
  </w:num>
  <w:num w:numId="51" w16cid:durableId="1321034951">
    <w:abstractNumId w:val="19"/>
  </w:num>
  <w:num w:numId="52" w16cid:durableId="278298336">
    <w:abstractNumId w:val="47"/>
  </w:num>
  <w:num w:numId="53" w16cid:durableId="457728486">
    <w:abstractNumId w:val="34"/>
  </w:num>
  <w:num w:numId="54" w16cid:durableId="1976519718">
    <w:abstractNumId w:val="21"/>
  </w:num>
  <w:num w:numId="55" w16cid:durableId="213736241">
    <w:abstractNumId w:val="18"/>
  </w:num>
  <w:num w:numId="56" w16cid:durableId="1276792605">
    <w:abstractNumId w:val="32"/>
  </w:num>
  <w:num w:numId="57" w16cid:durableId="1987782583">
    <w:abstractNumId w:val="21"/>
  </w:num>
  <w:num w:numId="58" w16cid:durableId="1165895219">
    <w:abstractNumId w:val="16"/>
  </w:num>
  <w:num w:numId="59" w16cid:durableId="228618978">
    <w:abstractNumId w:val="21"/>
  </w:num>
  <w:num w:numId="60" w16cid:durableId="451245246">
    <w:abstractNumId w:val="21"/>
  </w:num>
  <w:num w:numId="61" w16cid:durableId="1875849253">
    <w:abstractNumId w:val="21"/>
  </w:num>
  <w:num w:numId="62" w16cid:durableId="29108865">
    <w:abstractNumId w:val="21"/>
  </w:num>
  <w:num w:numId="63" w16cid:durableId="316111099">
    <w:abstractNumId w:val="40"/>
  </w:num>
  <w:num w:numId="64" w16cid:durableId="779029384">
    <w:abstractNumId w:val="3"/>
  </w:num>
  <w:num w:numId="65" w16cid:durableId="1803844733">
    <w:abstractNumId w:val="21"/>
  </w:num>
  <w:num w:numId="66" w16cid:durableId="401100388">
    <w:abstractNumId w:val="9"/>
  </w:num>
  <w:num w:numId="67" w16cid:durableId="1383401517">
    <w:abstractNumId w:val="53"/>
  </w:num>
  <w:num w:numId="68" w16cid:durableId="373311351">
    <w:abstractNumId w:val="21"/>
  </w:num>
  <w:num w:numId="69" w16cid:durableId="1919903573">
    <w:abstractNumId w:val="21"/>
  </w:num>
  <w:num w:numId="70" w16cid:durableId="359475614">
    <w:abstractNumId w:val="21"/>
  </w:num>
  <w:num w:numId="71" w16cid:durableId="2090882996">
    <w:abstractNumId w:val="21"/>
  </w:num>
  <w:num w:numId="72" w16cid:durableId="359937179">
    <w:abstractNumId w:val="19"/>
  </w:num>
  <w:num w:numId="73" w16cid:durableId="838153019">
    <w:abstractNumId w:val="19"/>
  </w:num>
  <w:num w:numId="74" w16cid:durableId="1533613386">
    <w:abstractNumId w:val="41"/>
  </w:num>
  <w:num w:numId="75" w16cid:durableId="1260722386">
    <w:abstractNumId w:val="15"/>
  </w:num>
  <w:num w:numId="76" w16cid:durableId="1463502669">
    <w:abstractNumId w:val="19"/>
  </w:num>
  <w:num w:numId="77" w16cid:durableId="941230147">
    <w:abstractNumId w:val="19"/>
  </w:num>
  <w:num w:numId="78" w16cid:durableId="2092893609">
    <w:abstractNumId w:val="19"/>
  </w:num>
  <w:num w:numId="79" w16cid:durableId="1431777023">
    <w:abstractNumId w:val="10"/>
  </w:num>
  <w:num w:numId="80" w16cid:durableId="505094176">
    <w:abstractNumId w:val="19"/>
  </w:num>
  <w:num w:numId="81" w16cid:durableId="977228449">
    <w:abstractNumId w:val="0"/>
  </w:num>
  <w:num w:numId="82" w16cid:durableId="1265649412">
    <w:abstractNumId w:val="7"/>
  </w:num>
  <w:num w:numId="83" w16cid:durableId="1375884311">
    <w:abstractNumId w:val="10"/>
  </w:num>
  <w:num w:numId="84" w16cid:durableId="1683774167">
    <w:abstractNumId w:val="21"/>
  </w:num>
  <w:num w:numId="85" w16cid:durableId="1751191390">
    <w:abstractNumId w:val="3"/>
  </w:num>
  <w:num w:numId="86" w16cid:durableId="919170290">
    <w:abstractNumId w:val="26"/>
  </w:num>
  <w:num w:numId="87" w16cid:durableId="1794664925">
    <w:abstractNumId w:val="21"/>
  </w:num>
  <w:num w:numId="88" w16cid:durableId="791941014">
    <w:abstractNumId w:val="47"/>
  </w:num>
  <w:num w:numId="89" w16cid:durableId="1562251578">
    <w:abstractNumId w:val="21"/>
  </w:num>
  <w:num w:numId="90" w16cid:durableId="1033773821">
    <w:abstractNumId w:val="1"/>
  </w:num>
  <w:num w:numId="91" w16cid:durableId="1868912631">
    <w:abstractNumId w:val="21"/>
  </w:num>
  <w:num w:numId="92" w16cid:durableId="1069695174">
    <w:abstractNumId w:val="21"/>
  </w:num>
  <w:num w:numId="93" w16cid:durableId="1983580332">
    <w:abstractNumId w:val="21"/>
  </w:num>
  <w:num w:numId="94" w16cid:durableId="2103641067">
    <w:abstractNumId w:val="2"/>
  </w:num>
  <w:num w:numId="95" w16cid:durableId="1331249567">
    <w:abstractNumId w:val="21"/>
  </w:num>
  <w:num w:numId="96" w16cid:durableId="469979536">
    <w:abstractNumId w:val="21"/>
  </w:num>
  <w:num w:numId="97" w16cid:durableId="1499881448">
    <w:abstractNumId w:val="21"/>
  </w:num>
  <w:num w:numId="98" w16cid:durableId="1885173177">
    <w:abstractNumId w:val="21"/>
  </w:num>
  <w:num w:numId="99" w16cid:durableId="2129422920">
    <w:abstractNumId w:val="0"/>
  </w:num>
  <w:num w:numId="100" w16cid:durableId="1531145793">
    <w:abstractNumId w:val="19"/>
  </w:num>
  <w:num w:numId="101" w16cid:durableId="1894730242">
    <w:abstractNumId w:val="19"/>
  </w:num>
  <w:num w:numId="102" w16cid:durableId="755518664">
    <w:abstractNumId w:val="19"/>
  </w:num>
  <w:num w:numId="103" w16cid:durableId="2007436797">
    <w:abstractNumId w:val="15"/>
  </w:num>
  <w:num w:numId="104" w16cid:durableId="2127455790">
    <w:abstractNumId w:val="19"/>
  </w:num>
  <w:num w:numId="105" w16cid:durableId="1667897929">
    <w:abstractNumId w:val="19"/>
  </w:num>
  <w:num w:numId="106" w16cid:durableId="1889686102">
    <w:abstractNumId w:val="21"/>
  </w:num>
  <w:num w:numId="107" w16cid:durableId="1265576284">
    <w:abstractNumId w:val="31"/>
  </w:num>
  <w:num w:numId="108" w16cid:durableId="377433174">
    <w:abstractNumId w:val="23"/>
  </w:num>
  <w:num w:numId="109" w16cid:durableId="775172419">
    <w:abstractNumId w:val="53"/>
  </w:num>
  <w:num w:numId="110" w16cid:durableId="1677268182">
    <w:abstractNumId w:val="47"/>
  </w:num>
  <w:num w:numId="111" w16cid:durableId="1261985962">
    <w:abstractNumId w:val="21"/>
  </w:num>
  <w:num w:numId="112" w16cid:durableId="819269326">
    <w:abstractNumId w:val="26"/>
  </w:num>
  <w:num w:numId="113" w16cid:durableId="802116573">
    <w:abstractNumId w:val="21"/>
  </w:num>
  <w:num w:numId="114" w16cid:durableId="1845389297">
    <w:abstractNumId w:val="19"/>
  </w:num>
  <w:num w:numId="115" w16cid:durableId="1632441251">
    <w:abstractNumId w:val="2"/>
  </w:num>
  <w:num w:numId="116" w16cid:durableId="25298965">
    <w:abstractNumId w:val="21"/>
  </w:num>
  <w:num w:numId="117" w16cid:durableId="1868906325">
    <w:abstractNumId w:val="21"/>
  </w:num>
  <w:num w:numId="118" w16cid:durableId="814881621">
    <w:abstractNumId w:val="21"/>
  </w:num>
  <w:num w:numId="119" w16cid:durableId="1295284734">
    <w:abstractNumId w:val="32"/>
  </w:num>
  <w:num w:numId="120" w16cid:durableId="1870139073">
    <w:abstractNumId w:val="10"/>
  </w:num>
  <w:num w:numId="121" w16cid:durableId="581372480">
    <w:abstractNumId w:val="21"/>
  </w:num>
  <w:num w:numId="122" w16cid:durableId="606473018">
    <w:abstractNumId w:val="19"/>
  </w:num>
  <w:num w:numId="123" w16cid:durableId="2085837753">
    <w:abstractNumId w:val="12"/>
  </w:num>
  <w:num w:numId="124" w16cid:durableId="1675454254">
    <w:abstractNumId w:val="19"/>
  </w:num>
  <w:num w:numId="125" w16cid:durableId="2111268584">
    <w:abstractNumId w:val="4"/>
  </w:num>
  <w:num w:numId="126" w16cid:durableId="141700629">
    <w:abstractNumId w:val="5"/>
  </w:num>
  <w:num w:numId="127" w16cid:durableId="1086463810">
    <w:abstractNumId w:val="21"/>
  </w:num>
  <w:num w:numId="128" w16cid:durableId="981347667">
    <w:abstractNumId w:val="7"/>
  </w:num>
  <w:num w:numId="129" w16cid:durableId="448625172">
    <w:abstractNumId w:val="21"/>
  </w:num>
  <w:num w:numId="130" w16cid:durableId="1837186851">
    <w:abstractNumId w:val="21"/>
  </w:num>
  <w:num w:numId="131" w16cid:durableId="1989553476">
    <w:abstractNumId w:val="21"/>
  </w:num>
  <w:num w:numId="132" w16cid:durableId="722365019">
    <w:abstractNumId w:val="47"/>
  </w:num>
  <w:num w:numId="133" w16cid:durableId="1199704167">
    <w:abstractNumId w:val="26"/>
  </w:num>
  <w:num w:numId="134" w16cid:durableId="917136145">
    <w:abstractNumId w:val="9"/>
  </w:num>
  <w:num w:numId="135" w16cid:durableId="498352883">
    <w:abstractNumId w:val="38"/>
  </w:num>
  <w:num w:numId="136" w16cid:durableId="1730420252">
    <w:abstractNumId w:val="21"/>
  </w:num>
  <w:num w:numId="137" w16cid:durableId="1505433421">
    <w:abstractNumId w:val="32"/>
  </w:num>
  <w:num w:numId="138" w16cid:durableId="1518035266">
    <w:abstractNumId w:val="45"/>
  </w:num>
  <w:num w:numId="139" w16cid:durableId="1102651989">
    <w:abstractNumId w:val="21"/>
  </w:num>
  <w:num w:numId="140" w16cid:durableId="2113284202">
    <w:abstractNumId w:val="1"/>
  </w:num>
  <w:num w:numId="141" w16cid:durableId="130052093">
    <w:abstractNumId w:val="21"/>
  </w:num>
  <w:num w:numId="142" w16cid:durableId="1982033037">
    <w:abstractNumId w:val="31"/>
  </w:num>
  <w:num w:numId="143" w16cid:durableId="1617445046">
    <w:abstractNumId w:val="21"/>
  </w:num>
  <w:num w:numId="144" w16cid:durableId="1553999676">
    <w:abstractNumId w:val="32"/>
  </w:num>
  <w:num w:numId="145" w16cid:durableId="1821464001">
    <w:abstractNumId w:val="28"/>
  </w:num>
  <w:num w:numId="146" w16cid:durableId="861211888">
    <w:abstractNumId w:val="1"/>
  </w:num>
  <w:num w:numId="147" w16cid:durableId="657003537">
    <w:abstractNumId w:val="21"/>
  </w:num>
  <w:num w:numId="148" w16cid:durableId="255675004">
    <w:abstractNumId w:val="14"/>
  </w:num>
  <w:num w:numId="149" w16cid:durableId="108553210">
    <w:abstractNumId w:val="47"/>
  </w:num>
  <w:num w:numId="150" w16cid:durableId="823397700">
    <w:abstractNumId w:val="16"/>
  </w:num>
  <w:num w:numId="151" w16cid:durableId="1363088856">
    <w:abstractNumId w:val="20"/>
  </w:num>
  <w:num w:numId="152" w16cid:durableId="1931039724">
    <w:abstractNumId w:val="41"/>
  </w:num>
  <w:num w:numId="153" w16cid:durableId="661398738">
    <w:abstractNumId w:val="21"/>
  </w:num>
  <w:num w:numId="154" w16cid:durableId="1456869129">
    <w:abstractNumId w:val="19"/>
  </w:num>
  <w:num w:numId="155" w16cid:durableId="1660227305">
    <w:abstractNumId w:val="5"/>
  </w:num>
  <w:num w:numId="156" w16cid:durableId="328948062">
    <w:abstractNumId w:val="19"/>
  </w:num>
  <w:num w:numId="157" w16cid:durableId="1092509801">
    <w:abstractNumId w:val="4"/>
  </w:num>
  <w:num w:numId="158" w16cid:durableId="250045969">
    <w:abstractNumId w:val="21"/>
  </w:num>
  <w:num w:numId="159" w16cid:durableId="813838234">
    <w:abstractNumId w:val="8"/>
  </w:num>
  <w:num w:numId="160" w16cid:durableId="1699431631">
    <w:abstractNumId w:val="47"/>
  </w:num>
  <w:num w:numId="161" w16cid:durableId="1103454763">
    <w:abstractNumId w:val="21"/>
  </w:num>
  <w:num w:numId="162" w16cid:durableId="272128327">
    <w:abstractNumId w:val="19"/>
  </w:num>
  <w:num w:numId="163" w16cid:durableId="1794978650">
    <w:abstractNumId w:val="32"/>
  </w:num>
  <w:num w:numId="164" w16cid:durableId="1603613757">
    <w:abstractNumId w:val="16"/>
  </w:num>
  <w:num w:numId="165" w16cid:durableId="1397166988">
    <w:abstractNumId w:val="2"/>
  </w:num>
  <w:num w:numId="166" w16cid:durableId="1800175534">
    <w:abstractNumId w:val="21"/>
  </w:num>
  <w:num w:numId="167" w16cid:durableId="1564020606">
    <w:abstractNumId w:val="14"/>
  </w:num>
  <w:num w:numId="168" w16cid:durableId="155999901">
    <w:abstractNumId w:val="13"/>
  </w:num>
  <w:num w:numId="169" w16cid:durableId="1164010273">
    <w:abstractNumId w:val="19"/>
  </w:num>
  <w:num w:numId="170" w16cid:durableId="846482690">
    <w:abstractNumId w:val="5"/>
  </w:num>
  <w:num w:numId="171" w16cid:durableId="445271131">
    <w:abstractNumId w:val="19"/>
  </w:num>
  <w:num w:numId="172" w16cid:durableId="1815294052">
    <w:abstractNumId w:val="21"/>
  </w:num>
  <w:num w:numId="173" w16cid:durableId="393741525">
    <w:abstractNumId w:val="21"/>
  </w:num>
  <w:num w:numId="174" w16cid:durableId="663244065">
    <w:abstractNumId w:val="15"/>
  </w:num>
  <w:num w:numId="175" w16cid:durableId="950865658">
    <w:abstractNumId w:val="47"/>
  </w:num>
  <w:num w:numId="176" w16cid:durableId="1434980075">
    <w:abstractNumId w:val="46"/>
  </w:num>
  <w:num w:numId="177" w16cid:durableId="1096680969">
    <w:abstractNumId w:val="4"/>
  </w:num>
  <w:num w:numId="178" w16cid:durableId="1546135636">
    <w:abstractNumId w:val="50"/>
  </w:num>
  <w:num w:numId="179" w16cid:durableId="1341079454">
    <w:abstractNumId w:val="18"/>
  </w:num>
  <w:num w:numId="180" w16cid:durableId="1776561146">
    <w:abstractNumId w:val="0"/>
  </w:num>
  <w:num w:numId="181" w16cid:durableId="2034184262">
    <w:abstractNumId w:val="36"/>
  </w:num>
  <w:num w:numId="182" w16cid:durableId="1049105826">
    <w:abstractNumId w:val="13"/>
  </w:num>
  <w:num w:numId="183" w16cid:durableId="263198667">
    <w:abstractNumId w:val="47"/>
  </w:num>
  <w:num w:numId="184" w16cid:durableId="1176261646">
    <w:abstractNumId w:val="5"/>
  </w:num>
  <w:num w:numId="185" w16cid:durableId="1206260750">
    <w:abstractNumId w:val="19"/>
  </w:num>
  <w:num w:numId="186" w16cid:durableId="285016081">
    <w:abstractNumId w:val="19"/>
  </w:num>
  <w:num w:numId="187" w16cid:durableId="131795836">
    <w:abstractNumId w:val="21"/>
  </w:num>
  <w:num w:numId="188" w16cid:durableId="1366249322">
    <w:abstractNumId w:val="50"/>
  </w:num>
  <w:num w:numId="189" w16cid:durableId="261689710">
    <w:abstractNumId w:val="21"/>
  </w:num>
  <w:num w:numId="190" w16cid:durableId="1978292293">
    <w:abstractNumId w:val="19"/>
  </w:num>
  <w:num w:numId="191" w16cid:durableId="1530026039">
    <w:abstractNumId w:val="4"/>
  </w:num>
  <w:num w:numId="192" w16cid:durableId="1417049080">
    <w:abstractNumId w:val="21"/>
  </w:num>
  <w:num w:numId="193" w16cid:durableId="1531411421">
    <w:abstractNumId w:val="21"/>
  </w:num>
  <w:num w:numId="194" w16cid:durableId="1995790924">
    <w:abstractNumId w:val="22"/>
  </w:num>
  <w:num w:numId="195" w16cid:durableId="185949814">
    <w:abstractNumId w:val="2"/>
  </w:num>
  <w:num w:numId="196" w16cid:durableId="1632514111">
    <w:abstractNumId w:val="21"/>
  </w:num>
  <w:num w:numId="197" w16cid:durableId="896017661">
    <w:abstractNumId w:val="19"/>
  </w:num>
  <w:num w:numId="198" w16cid:durableId="1965501218">
    <w:abstractNumId w:val="21"/>
  </w:num>
  <w:num w:numId="199" w16cid:durableId="502748350">
    <w:abstractNumId w:val="34"/>
  </w:num>
  <w:num w:numId="200" w16cid:durableId="2050062918">
    <w:abstractNumId w:val="10"/>
  </w:num>
  <w:num w:numId="201" w16cid:durableId="1445344911">
    <w:abstractNumId w:val="21"/>
  </w:num>
  <w:num w:numId="202" w16cid:durableId="1943680104">
    <w:abstractNumId w:val="21"/>
  </w:num>
  <w:num w:numId="203" w16cid:durableId="1353343045">
    <w:abstractNumId w:val="21"/>
  </w:num>
  <w:num w:numId="204" w16cid:durableId="940845213">
    <w:abstractNumId w:val="21"/>
  </w:num>
  <w:num w:numId="205" w16cid:durableId="1124885205">
    <w:abstractNumId w:val="41"/>
  </w:num>
  <w:num w:numId="206" w16cid:durableId="2105104296">
    <w:abstractNumId w:val="21"/>
  </w:num>
  <w:num w:numId="207" w16cid:durableId="1038316259">
    <w:abstractNumId w:val="19"/>
  </w:num>
  <w:num w:numId="208" w16cid:durableId="1762801083">
    <w:abstractNumId w:val="50"/>
  </w:num>
  <w:num w:numId="209" w16cid:durableId="1274438834">
    <w:abstractNumId w:val="3"/>
  </w:num>
  <w:num w:numId="210" w16cid:durableId="908805706">
    <w:abstractNumId w:val="16"/>
  </w:num>
  <w:num w:numId="211" w16cid:durableId="1104308209">
    <w:abstractNumId w:val="34"/>
  </w:num>
  <w:num w:numId="212" w16cid:durableId="1980379893">
    <w:abstractNumId w:val="4"/>
  </w:num>
  <w:num w:numId="213" w16cid:durableId="719401515">
    <w:abstractNumId w:val="53"/>
  </w:num>
  <w:num w:numId="214" w16cid:durableId="57753601">
    <w:abstractNumId w:val="21"/>
  </w:num>
  <w:num w:numId="215" w16cid:durableId="529337486">
    <w:abstractNumId w:val="19"/>
  </w:num>
  <w:num w:numId="216" w16cid:durableId="926308783">
    <w:abstractNumId w:val="21"/>
  </w:num>
  <w:num w:numId="217" w16cid:durableId="489566641">
    <w:abstractNumId w:val="21"/>
  </w:num>
  <w:num w:numId="218" w16cid:durableId="1102148130">
    <w:abstractNumId w:val="21"/>
  </w:num>
  <w:num w:numId="219" w16cid:durableId="255871097">
    <w:abstractNumId w:val="21"/>
  </w:num>
  <w:num w:numId="220" w16cid:durableId="1716664220">
    <w:abstractNumId w:val="13"/>
  </w:num>
  <w:num w:numId="221" w16cid:durableId="285896264">
    <w:abstractNumId w:val="31"/>
  </w:num>
  <w:num w:numId="222" w16cid:durableId="1889292531">
    <w:abstractNumId w:val="8"/>
  </w:num>
  <w:num w:numId="223" w16cid:durableId="1952978168">
    <w:abstractNumId w:val="21"/>
  </w:num>
  <w:num w:numId="224" w16cid:durableId="1979803243">
    <w:abstractNumId w:val="21"/>
  </w:num>
  <w:num w:numId="225" w16cid:durableId="227769584">
    <w:abstractNumId w:val="44"/>
  </w:num>
  <w:num w:numId="226" w16cid:durableId="2147044843">
    <w:abstractNumId w:val="13"/>
  </w:num>
  <w:num w:numId="227" w16cid:durableId="1809126690">
    <w:abstractNumId w:val="1"/>
  </w:num>
  <w:num w:numId="228" w16cid:durableId="1810784539">
    <w:abstractNumId w:val="47"/>
  </w:num>
  <w:num w:numId="229" w16cid:durableId="435104036">
    <w:abstractNumId w:val="41"/>
  </w:num>
  <w:num w:numId="230" w16cid:durableId="866719470">
    <w:abstractNumId w:val="19"/>
  </w:num>
  <w:num w:numId="231" w16cid:durableId="62412315">
    <w:abstractNumId w:val="21"/>
  </w:num>
  <w:num w:numId="232" w16cid:durableId="405542360">
    <w:abstractNumId w:val="21"/>
  </w:num>
  <w:num w:numId="233" w16cid:durableId="358244155">
    <w:abstractNumId w:val="34"/>
  </w:num>
  <w:num w:numId="234" w16cid:durableId="396175474">
    <w:abstractNumId w:val="14"/>
  </w:num>
  <w:num w:numId="235" w16cid:durableId="1650212140">
    <w:abstractNumId w:val="21"/>
  </w:num>
  <w:num w:numId="236" w16cid:durableId="1714573892">
    <w:abstractNumId w:val="19"/>
  </w:num>
  <w:num w:numId="237" w16cid:durableId="447823561">
    <w:abstractNumId w:val="39"/>
  </w:num>
  <w:num w:numId="238" w16cid:durableId="1019508189">
    <w:abstractNumId w:val="21"/>
  </w:num>
  <w:num w:numId="239" w16cid:durableId="1496266772">
    <w:abstractNumId w:val="21"/>
  </w:num>
  <w:num w:numId="240" w16cid:durableId="784079702">
    <w:abstractNumId w:val="19"/>
  </w:num>
  <w:num w:numId="241" w16cid:durableId="1577276295">
    <w:abstractNumId w:val="19"/>
  </w:num>
  <w:num w:numId="242" w16cid:durableId="643121559">
    <w:abstractNumId w:val="0"/>
  </w:num>
  <w:num w:numId="243" w16cid:durableId="775634866">
    <w:abstractNumId w:val="21"/>
  </w:num>
  <w:num w:numId="244" w16cid:durableId="759637645">
    <w:abstractNumId w:val="21"/>
  </w:num>
  <w:num w:numId="245" w16cid:durableId="526913805">
    <w:abstractNumId w:val="19"/>
  </w:num>
  <w:num w:numId="246" w16cid:durableId="1569685255">
    <w:abstractNumId w:val="19"/>
  </w:num>
  <w:num w:numId="247" w16cid:durableId="250361990">
    <w:abstractNumId w:val="19"/>
  </w:num>
  <w:num w:numId="248" w16cid:durableId="1100493074">
    <w:abstractNumId w:val="53"/>
  </w:num>
  <w:num w:numId="249" w16cid:durableId="308171885">
    <w:abstractNumId w:val="8"/>
  </w:num>
  <w:num w:numId="250" w16cid:durableId="654067910">
    <w:abstractNumId w:val="7"/>
  </w:num>
  <w:num w:numId="251" w16cid:durableId="1299066135">
    <w:abstractNumId w:val="8"/>
  </w:num>
  <w:num w:numId="252" w16cid:durableId="598493451">
    <w:abstractNumId w:val="1"/>
  </w:num>
  <w:num w:numId="253" w16cid:durableId="606079054">
    <w:abstractNumId w:val="19"/>
  </w:num>
  <w:num w:numId="254" w16cid:durableId="125125832">
    <w:abstractNumId w:val="21"/>
  </w:num>
  <w:num w:numId="255" w16cid:durableId="1915357087">
    <w:abstractNumId w:val="19"/>
  </w:num>
  <w:num w:numId="256" w16cid:durableId="1792704409">
    <w:abstractNumId w:val="21"/>
  </w:num>
  <w:num w:numId="257" w16cid:durableId="841433734">
    <w:abstractNumId w:val="3"/>
  </w:num>
  <w:num w:numId="258" w16cid:durableId="518202870">
    <w:abstractNumId w:val="19"/>
  </w:num>
  <w:num w:numId="259" w16cid:durableId="475685360">
    <w:abstractNumId w:val="10"/>
  </w:num>
  <w:num w:numId="260" w16cid:durableId="1658072125">
    <w:abstractNumId w:val="19"/>
  </w:num>
  <w:num w:numId="261" w16cid:durableId="1348872173">
    <w:abstractNumId w:val="34"/>
  </w:num>
  <w:num w:numId="262" w16cid:durableId="962468727">
    <w:abstractNumId w:val="4"/>
  </w:num>
  <w:num w:numId="263" w16cid:durableId="1686786504">
    <w:abstractNumId w:val="21"/>
  </w:num>
  <w:num w:numId="264" w16cid:durableId="1183282108">
    <w:abstractNumId w:val="17"/>
  </w:num>
  <w:num w:numId="265" w16cid:durableId="350306600">
    <w:abstractNumId w:val="19"/>
  </w:num>
  <w:num w:numId="266" w16cid:durableId="359861647">
    <w:abstractNumId w:val="21"/>
  </w:num>
  <w:num w:numId="267" w16cid:durableId="1494178273">
    <w:abstractNumId w:val="18"/>
  </w:num>
  <w:num w:numId="268" w16cid:durableId="696351274">
    <w:abstractNumId w:val="2"/>
  </w:num>
  <w:num w:numId="269" w16cid:durableId="15934703">
    <w:abstractNumId w:val="53"/>
  </w:num>
  <w:num w:numId="270" w16cid:durableId="696003665">
    <w:abstractNumId w:val="6"/>
  </w:num>
  <w:num w:numId="271" w16cid:durableId="1278411904">
    <w:abstractNumId w:val="42"/>
  </w:num>
  <w:num w:numId="272" w16cid:durableId="207495473">
    <w:abstractNumId w:val="50"/>
  </w:num>
  <w:num w:numId="273" w16cid:durableId="1287852248">
    <w:abstractNumId w:val="21"/>
  </w:num>
  <w:num w:numId="274" w16cid:durableId="249169535">
    <w:abstractNumId w:val="31"/>
  </w:num>
  <w:num w:numId="275" w16cid:durableId="1785342771">
    <w:abstractNumId w:val="21"/>
  </w:num>
  <w:num w:numId="276" w16cid:durableId="1731465344">
    <w:abstractNumId w:val="26"/>
  </w:num>
  <w:num w:numId="277" w16cid:durableId="1341277816">
    <w:abstractNumId w:val="18"/>
  </w:num>
  <w:num w:numId="278" w16cid:durableId="1892107024">
    <w:abstractNumId w:val="49"/>
  </w:num>
  <w:num w:numId="279" w16cid:durableId="1003166909">
    <w:abstractNumId w:val="19"/>
  </w:num>
  <w:num w:numId="280" w16cid:durableId="1105223425">
    <w:abstractNumId w:val="16"/>
  </w:num>
  <w:num w:numId="281" w16cid:durableId="761341878">
    <w:abstractNumId w:val="21"/>
  </w:num>
  <w:num w:numId="282" w16cid:durableId="699163873">
    <w:abstractNumId w:val="19"/>
  </w:num>
  <w:num w:numId="283" w16cid:durableId="947464067">
    <w:abstractNumId w:val="21"/>
  </w:num>
  <w:num w:numId="284" w16cid:durableId="2010135131">
    <w:abstractNumId w:val="21"/>
  </w:num>
  <w:num w:numId="285" w16cid:durableId="614555847">
    <w:abstractNumId w:val="18"/>
  </w:num>
  <w:num w:numId="286" w16cid:durableId="2019575232">
    <w:abstractNumId w:val="21"/>
  </w:num>
  <w:num w:numId="287" w16cid:durableId="1402632374">
    <w:abstractNumId w:val="8"/>
  </w:num>
  <w:num w:numId="288" w16cid:durableId="1898005970">
    <w:abstractNumId w:val="13"/>
  </w:num>
  <w:num w:numId="289" w16cid:durableId="1466968674">
    <w:abstractNumId w:val="21"/>
  </w:num>
  <w:num w:numId="290" w16cid:durableId="1554461008">
    <w:abstractNumId w:val="19"/>
  </w:num>
  <w:num w:numId="291" w16cid:durableId="305940922">
    <w:abstractNumId w:val="19"/>
  </w:num>
  <w:num w:numId="292" w16cid:durableId="2024891318">
    <w:abstractNumId w:val="21"/>
  </w:num>
  <w:num w:numId="293" w16cid:durableId="13656808">
    <w:abstractNumId w:val="3"/>
  </w:num>
  <w:num w:numId="294" w16cid:durableId="231234746">
    <w:abstractNumId w:val="6"/>
  </w:num>
  <w:num w:numId="295" w16cid:durableId="2112504382">
    <w:abstractNumId w:val="1"/>
  </w:num>
  <w:num w:numId="296" w16cid:durableId="1661808160">
    <w:abstractNumId w:val="21"/>
  </w:num>
  <w:num w:numId="297" w16cid:durableId="1623921746">
    <w:abstractNumId w:val="53"/>
  </w:num>
  <w:num w:numId="298" w16cid:durableId="1928466391">
    <w:abstractNumId w:val="47"/>
  </w:num>
  <w:num w:numId="299" w16cid:durableId="858810714">
    <w:abstractNumId w:val="47"/>
  </w:num>
  <w:num w:numId="300" w16cid:durableId="2003702253">
    <w:abstractNumId w:val="11"/>
  </w:num>
  <w:num w:numId="301" w16cid:durableId="2052610869">
    <w:abstractNumId w:val="19"/>
  </w:num>
  <w:num w:numId="302" w16cid:durableId="1692029927">
    <w:abstractNumId w:val="21"/>
  </w:num>
  <w:num w:numId="303" w16cid:durableId="470487886">
    <w:abstractNumId w:val="19"/>
  </w:num>
  <w:num w:numId="304" w16cid:durableId="1449004912">
    <w:abstractNumId w:val="21"/>
  </w:num>
  <w:num w:numId="305" w16cid:durableId="876433872">
    <w:abstractNumId w:val="26"/>
  </w:num>
  <w:num w:numId="306" w16cid:durableId="1135215630">
    <w:abstractNumId w:val="13"/>
  </w:num>
  <w:num w:numId="307" w16cid:durableId="2060469437">
    <w:abstractNumId w:val="34"/>
  </w:num>
  <w:num w:numId="308" w16cid:durableId="111822404">
    <w:abstractNumId w:val="21"/>
  </w:num>
  <w:num w:numId="309" w16cid:durableId="435101947">
    <w:abstractNumId w:val="21"/>
  </w:num>
  <w:num w:numId="310" w16cid:durableId="374700453">
    <w:abstractNumId w:val="32"/>
  </w:num>
  <w:num w:numId="311" w16cid:durableId="120925603">
    <w:abstractNumId w:val="19"/>
  </w:num>
  <w:num w:numId="312" w16cid:durableId="408892834">
    <w:abstractNumId w:val="21"/>
  </w:num>
  <w:num w:numId="313" w16cid:durableId="680788272">
    <w:abstractNumId w:val="21"/>
  </w:num>
  <w:num w:numId="314" w16cid:durableId="1770076456">
    <w:abstractNumId w:val="19"/>
  </w:num>
  <w:num w:numId="315" w16cid:durableId="293996590">
    <w:abstractNumId w:val="21"/>
  </w:num>
  <w:num w:numId="316" w16cid:durableId="426389633">
    <w:abstractNumId w:val="26"/>
  </w:num>
  <w:num w:numId="317" w16cid:durableId="36469283">
    <w:abstractNumId w:val="9"/>
  </w:num>
  <w:num w:numId="318" w16cid:durableId="520826461">
    <w:abstractNumId w:val="19"/>
  </w:num>
  <w:num w:numId="319" w16cid:durableId="1600409545">
    <w:abstractNumId w:val="18"/>
  </w:num>
  <w:num w:numId="320" w16cid:durableId="20937561">
    <w:abstractNumId w:val="21"/>
  </w:num>
  <w:num w:numId="321" w16cid:durableId="1123226608">
    <w:abstractNumId w:val="0"/>
  </w:num>
  <w:num w:numId="322" w16cid:durableId="1539972077">
    <w:abstractNumId w:val="41"/>
  </w:num>
  <w:num w:numId="323" w16cid:durableId="1967078057">
    <w:abstractNumId w:val="47"/>
  </w:num>
  <w:num w:numId="324" w16cid:durableId="1452237964">
    <w:abstractNumId w:val="19"/>
  </w:num>
  <w:num w:numId="325" w16cid:durableId="2065980988">
    <w:abstractNumId w:val="9"/>
  </w:num>
  <w:num w:numId="326" w16cid:durableId="1518731845">
    <w:abstractNumId w:val="6"/>
  </w:num>
  <w:num w:numId="327" w16cid:durableId="1797021315">
    <w:abstractNumId w:val="19"/>
  </w:num>
  <w:num w:numId="328" w16cid:durableId="1699239783">
    <w:abstractNumId w:val="21"/>
  </w:num>
  <w:num w:numId="329" w16cid:durableId="2075230016">
    <w:abstractNumId w:val="21"/>
  </w:num>
  <w:num w:numId="330" w16cid:durableId="1809740831">
    <w:abstractNumId w:val="1"/>
  </w:num>
  <w:num w:numId="331" w16cid:durableId="1416440959">
    <w:abstractNumId w:val="21"/>
  </w:num>
  <w:num w:numId="332" w16cid:durableId="181169244">
    <w:abstractNumId w:val="14"/>
  </w:num>
  <w:num w:numId="333" w16cid:durableId="41638274">
    <w:abstractNumId w:val="19"/>
  </w:num>
  <w:num w:numId="334" w16cid:durableId="2010938230">
    <w:abstractNumId w:val="21"/>
  </w:num>
  <w:num w:numId="335" w16cid:durableId="1627618953">
    <w:abstractNumId w:val="0"/>
  </w:num>
  <w:num w:numId="336" w16cid:durableId="1937516056">
    <w:abstractNumId w:val="19"/>
  </w:num>
  <w:num w:numId="337" w16cid:durableId="52239804">
    <w:abstractNumId w:val="21"/>
  </w:num>
  <w:num w:numId="338" w16cid:durableId="700202466">
    <w:abstractNumId w:val="19"/>
  </w:num>
  <w:num w:numId="339" w16cid:durableId="1687363855">
    <w:abstractNumId w:val="14"/>
  </w:num>
  <w:num w:numId="340" w16cid:durableId="856850272">
    <w:abstractNumId w:val="34"/>
  </w:num>
  <w:num w:numId="341" w16cid:durableId="437533229">
    <w:abstractNumId w:val="2"/>
  </w:num>
  <w:num w:numId="342" w16cid:durableId="1363747017">
    <w:abstractNumId w:val="21"/>
  </w:num>
  <w:num w:numId="343" w16cid:durableId="1394502584">
    <w:abstractNumId w:val="19"/>
  </w:num>
  <w:num w:numId="344" w16cid:durableId="2013677152">
    <w:abstractNumId w:val="21"/>
  </w:num>
  <w:num w:numId="345" w16cid:durableId="1017121139">
    <w:abstractNumId w:val="21"/>
  </w:num>
  <w:num w:numId="346" w16cid:durableId="1600678644">
    <w:abstractNumId w:val="34"/>
  </w:num>
  <w:num w:numId="347" w16cid:durableId="2099665902">
    <w:abstractNumId w:val="21"/>
  </w:num>
  <w:num w:numId="348" w16cid:durableId="1991327126">
    <w:abstractNumId w:val="19"/>
  </w:num>
  <w:num w:numId="349" w16cid:durableId="1549949169">
    <w:abstractNumId w:val="4"/>
  </w:num>
  <w:num w:numId="350" w16cid:durableId="464004621">
    <w:abstractNumId w:val="21"/>
  </w:num>
  <w:num w:numId="351" w16cid:durableId="2085763634">
    <w:abstractNumId w:val="21"/>
  </w:num>
  <w:num w:numId="352" w16cid:durableId="492065166">
    <w:abstractNumId w:val="21"/>
  </w:num>
  <w:num w:numId="353" w16cid:durableId="1463034718">
    <w:abstractNumId w:val="32"/>
  </w:num>
  <w:num w:numId="354" w16cid:durableId="1354771039">
    <w:abstractNumId w:val="21"/>
  </w:num>
  <w:num w:numId="355" w16cid:durableId="1081872185">
    <w:abstractNumId w:val="8"/>
  </w:num>
  <w:num w:numId="356" w16cid:durableId="1787429938">
    <w:abstractNumId w:val="21"/>
  </w:num>
  <w:num w:numId="357" w16cid:durableId="873032953">
    <w:abstractNumId w:val="19"/>
  </w:num>
  <w:num w:numId="358" w16cid:durableId="1041133148">
    <w:abstractNumId w:val="19"/>
  </w:num>
  <w:num w:numId="359" w16cid:durableId="1526794823">
    <w:abstractNumId w:val="19"/>
  </w:num>
  <w:num w:numId="360" w16cid:durableId="549876304">
    <w:abstractNumId w:val="5"/>
  </w:num>
  <w:num w:numId="361" w16cid:durableId="490023696">
    <w:abstractNumId w:val="21"/>
  </w:num>
  <w:num w:numId="362" w16cid:durableId="710498501">
    <w:abstractNumId w:val="42"/>
  </w:num>
  <w:num w:numId="363" w16cid:durableId="491796782">
    <w:abstractNumId w:val="50"/>
  </w:num>
  <w:num w:numId="364" w16cid:durableId="2100445697">
    <w:abstractNumId w:val="6"/>
  </w:num>
  <w:num w:numId="365" w16cid:durableId="940071321">
    <w:abstractNumId w:val="21"/>
  </w:num>
  <w:num w:numId="366" w16cid:durableId="1524128042">
    <w:abstractNumId w:val="34"/>
  </w:num>
  <w:num w:numId="367" w16cid:durableId="1322393907">
    <w:abstractNumId w:val="13"/>
  </w:num>
  <w:num w:numId="368" w16cid:durableId="1059672255">
    <w:abstractNumId w:val="21"/>
  </w:num>
  <w:num w:numId="369" w16cid:durableId="1548762313">
    <w:abstractNumId w:val="41"/>
  </w:num>
  <w:num w:numId="370" w16cid:durableId="1696345209">
    <w:abstractNumId w:val="21"/>
  </w:num>
  <w:num w:numId="371" w16cid:durableId="418722856">
    <w:abstractNumId w:val="19"/>
  </w:num>
  <w:num w:numId="372" w16cid:durableId="592006553">
    <w:abstractNumId w:val="47"/>
  </w:num>
  <w:num w:numId="373" w16cid:durableId="283270008">
    <w:abstractNumId w:val="26"/>
  </w:num>
  <w:num w:numId="374" w16cid:durableId="1904442231">
    <w:abstractNumId w:val="44"/>
  </w:num>
  <w:num w:numId="375" w16cid:durableId="363209513">
    <w:abstractNumId w:val="21"/>
  </w:num>
  <w:num w:numId="376" w16cid:durableId="1728070510">
    <w:abstractNumId w:val="21"/>
  </w:num>
  <w:num w:numId="377" w16cid:durableId="499539825">
    <w:abstractNumId w:val="21"/>
  </w:num>
  <w:num w:numId="378" w16cid:durableId="1258708703">
    <w:abstractNumId w:val="21"/>
  </w:num>
  <w:num w:numId="379" w16cid:durableId="1438330165">
    <w:abstractNumId w:val="19"/>
  </w:num>
  <w:num w:numId="380" w16cid:durableId="682706333">
    <w:abstractNumId w:val="32"/>
  </w:num>
  <w:num w:numId="381" w16cid:durableId="1882476381">
    <w:abstractNumId w:val="26"/>
  </w:num>
  <w:num w:numId="382" w16cid:durableId="700856583">
    <w:abstractNumId w:val="4"/>
  </w:num>
  <w:num w:numId="383" w16cid:durableId="1891304986">
    <w:abstractNumId w:val="9"/>
  </w:num>
  <w:num w:numId="384" w16cid:durableId="503672180">
    <w:abstractNumId w:val="6"/>
  </w:num>
  <w:num w:numId="385" w16cid:durableId="884802673">
    <w:abstractNumId w:val="21"/>
  </w:num>
  <w:num w:numId="386" w16cid:durableId="443574498">
    <w:abstractNumId w:val="21"/>
  </w:num>
  <w:num w:numId="387" w16cid:durableId="420100956">
    <w:abstractNumId w:val="45"/>
  </w:num>
  <w:num w:numId="388" w16cid:durableId="1513647940">
    <w:abstractNumId w:val="50"/>
  </w:num>
  <w:num w:numId="389" w16cid:durableId="1743091951">
    <w:abstractNumId w:val="47"/>
  </w:num>
  <w:num w:numId="390" w16cid:durableId="156651809">
    <w:abstractNumId w:val="21"/>
  </w:num>
  <w:num w:numId="391" w16cid:durableId="120661010">
    <w:abstractNumId w:val="37"/>
  </w:num>
  <w:num w:numId="392" w16cid:durableId="1666279373">
    <w:abstractNumId w:val="13"/>
  </w:num>
  <w:num w:numId="393" w16cid:durableId="1752505617">
    <w:abstractNumId w:val="19"/>
  </w:num>
  <w:num w:numId="394" w16cid:durableId="1872719570">
    <w:abstractNumId w:val="21"/>
  </w:num>
  <w:num w:numId="395" w16cid:durableId="690837432">
    <w:abstractNumId w:val="2"/>
  </w:num>
  <w:num w:numId="396" w16cid:durableId="871528238">
    <w:abstractNumId w:val="21"/>
  </w:num>
  <w:num w:numId="397" w16cid:durableId="1681347168">
    <w:abstractNumId w:val="21"/>
  </w:num>
  <w:num w:numId="398" w16cid:durableId="1670332673">
    <w:abstractNumId w:val="21"/>
  </w:num>
  <w:num w:numId="399" w16cid:durableId="53741950">
    <w:abstractNumId w:val="7"/>
  </w:num>
  <w:num w:numId="400" w16cid:durableId="1256789013">
    <w:abstractNumId w:val="21"/>
  </w:num>
  <w:num w:numId="401" w16cid:durableId="1403799534">
    <w:abstractNumId w:val="14"/>
  </w:num>
  <w:num w:numId="402" w16cid:durableId="2027051310">
    <w:abstractNumId w:val="21"/>
  </w:num>
  <w:num w:numId="403" w16cid:durableId="785395964">
    <w:abstractNumId w:val="32"/>
  </w:num>
  <w:num w:numId="404" w16cid:durableId="1502037923">
    <w:abstractNumId w:val="6"/>
  </w:num>
  <w:num w:numId="405" w16cid:durableId="1066495048">
    <w:abstractNumId w:val="21"/>
  </w:num>
  <w:num w:numId="406" w16cid:durableId="1865554339">
    <w:abstractNumId w:val="21"/>
  </w:num>
  <w:num w:numId="407" w16cid:durableId="1325471064">
    <w:abstractNumId w:val="34"/>
  </w:num>
  <w:num w:numId="408" w16cid:durableId="610207819">
    <w:abstractNumId w:val="21"/>
  </w:num>
  <w:num w:numId="409" w16cid:durableId="1061248917">
    <w:abstractNumId w:val="18"/>
  </w:num>
  <w:num w:numId="410" w16cid:durableId="1507859989">
    <w:abstractNumId w:val="13"/>
  </w:num>
  <w:num w:numId="411" w16cid:durableId="2064481964">
    <w:abstractNumId w:val="21"/>
  </w:num>
  <w:num w:numId="412" w16cid:durableId="1871261671">
    <w:abstractNumId w:val="8"/>
  </w:num>
  <w:num w:numId="413" w16cid:durableId="1998612071">
    <w:abstractNumId w:val="19"/>
  </w:num>
  <w:num w:numId="414" w16cid:durableId="869223100">
    <w:abstractNumId w:val="53"/>
  </w:num>
  <w:num w:numId="415" w16cid:durableId="1939487189">
    <w:abstractNumId w:val="19"/>
  </w:num>
  <w:num w:numId="416" w16cid:durableId="218520517">
    <w:abstractNumId w:val="21"/>
  </w:num>
  <w:num w:numId="417" w16cid:durableId="896624060">
    <w:abstractNumId w:val="21"/>
  </w:num>
  <w:num w:numId="418" w16cid:durableId="319625316">
    <w:abstractNumId w:val="21"/>
  </w:num>
  <w:num w:numId="419" w16cid:durableId="480005349">
    <w:abstractNumId w:val="13"/>
  </w:num>
  <w:num w:numId="420" w16cid:durableId="1257515699">
    <w:abstractNumId w:val="41"/>
  </w:num>
  <w:num w:numId="421" w16cid:durableId="2054307941">
    <w:abstractNumId w:val="26"/>
  </w:num>
  <w:num w:numId="422" w16cid:durableId="804200213">
    <w:abstractNumId w:val="26"/>
  </w:num>
  <w:num w:numId="423" w16cid:durableId="1435901998">
    <w:abstractNumId w:val="21"/>
  </w:num>
  <w:num w:numId="424" w16cid:durableId="530533642">
    <w:abstractNumId w:val="21"/>
  </w:num>
  <w:num w:numId="425" w16cid:durableId="340742532">
    <w:abstractNumId w:val="14"/>
  </w:num>
  <w:num w:numId="426" w16cid:durableId="1730807889">
    <w:abstractNumId w:val="1"/>
  </w:num>
  <w:num w:numId="427" w16cid:durableId="379600245">
    <w:abstractNumId w:val="19"/>
  </w:num>
  <w:num w:numId="428" w16cid:durableId="1301572478">
    <w:abstractNumId w:val="31"/>
  </w:num>
  <w:num w:numId="429" w16cid:durableId="1882747439">
    <w:abstractNumId w:val="18"/>
  </w:num>
  <w:num w:numId="430" w16cid:durableId="1110584823">
    <w:abstractNumId w:val="19"/>
  </w:num>
  <w:num w:numId="431" w16cid:durableId="2037923525">
    <w:abstractNumId w:val="27"/>
  </w:num>
  <w:num w:numId="432" w16cid:durableId="1997218135">
    <w:abstractNumId w:val="19"/>
  </w:num>
  <w:num w:numId="433" w16cid:durableId="1788429878">
    <w:abstractNumId w:val="21"/>
  </w:num>
  <w:num w:numId="434" w16cid:durableId="1450513638">
    <w:abstractNumId w:val="1"/>
  </w:num>
  <w:num w:numId="435" w16cid:durableId="2137719675">
    <w:abstractNumId w:val="19"/>
  </w:num>
  <w:num w:numId="436" w16cid:durableId="1629626543">
    <w:abstractNumId w:val="21"/>
  </w:num>
  <w:num w:numId="437" w16cid:durableId="490755359">
    <w:abstractNumId w:val="21"/>
  </w:num>
  <w:num w:numId="438" w16cid:durableId="1670250745">
    <w:abstractNumId w:val="21"/>
  </w:num>
  <w:num w:numId="439" w16cid:durableId="1107888126">
    <w:abstractNumId w:val="19"/>
  </w:num>
  <w:num w:numId="440" w16cid:durableId="1413967851">
    <w:abstractNumId w:val="19"/>
  </w:num>
  <w:num w:numId="441" w16cid:durableId="1540162506">
    <w:abstractNumId w:val="21"/>
  </w:num>
  <w:num w:numId="442" w16cid:durableId="2083139420">
    <w:abstractNumId w:val="19"/>
  </w:num>
  <w:num w:numId="443" w16cid:durableId="835807136">
    <w:abstractNumId w:val="37"/>
  </w:num>
  <w:num w:numId="444" w16cid:durableId="836383340">
    <w:abstractNumId w:val="21"/>
  </w:num>
  <w:num w:numId="445" w16cid:durableId="1363751660">
    <w:abstractNumId w:val="0"/>
  </w:num>
  <w:num w:numId="446" w16cid:durableId="464007908">
    <w:abstractNumId w:val="3"/>
  </w:num>
  <w:num w:numId="447" w16cid:durableId="2012678344">
    <w:abstractNumId w:val="10"/>
  </w:num>
  <w:num w:numId="448" w16cid:durableId="315493927">
    <w:abstractNumId w:val="21"/>
  </w:num>
  <w:num w:numId="449" w16cid:durableId="1894386785">
    <w:abstractNumId w:val="21"/>
  </w:num>
  <w:num w:numId="450" w16cid:durableId="1529837223">
    <w:abstractNumId w:val="21"/>
  </w:num>
  <w:num w:numId="451" w16cid:durableId="1378314274">
    <w:abstractNumId w:val="21"/>
  </w:num>
  <w:num w:numId="452" w16cid:durableId="351420587">
    <w:abstractNumId w:val="21"/>
  </w:num>
  <w:num w:numId="453" w16cid:durableId="1175920836">
    <w:abstractNumId w:val="53"/>
  </w:num>
  <w:num w:numId="454" w16cid:durableId="229534589">
    <w:abstractNumId w:val="53"/>
  </w:num>
  <w:num w:numId="455" w16cid:durableId="619074795">
    <w:abstractNumId w:val="9"/>
  </w:num>
  <w:num w:numId="456" w16cid:durableId="588002076">
    <w:abstractNumId w:val="31"/>
  </w:num>
  <w:num w:numId="457" w16cid:durableId="412048858">
    <w:abstractNumId w:val="21"/>
  </w:num>
  <w:num w:numId="458" w16cid:durableId="1226797299">
    <w:abstractNumId w:val="1"/>
  </w:num>
  <w:num w:numId="459" w16cid:durableId="1809397919">
    <w:abstractNumId w:val="21"/>
  </w:num>
  <w:num w:numId="460" w16cid:durableId="1987196827">
    <w:abstractNumId w:val="21"/>
  </w:num>
  <w:num w:numId="461" w16cid:durableId="1735156954">
    <w:abstractNumId w:val="21"/>
  </w:num>
  <w:num w:numId="462" w16cid:durableId="2049529238">
    <w:abstractNumId w:val="13"/>
  </w:num>
  <w:num w:numId="463" w16cid:durableId="626859906">
    <w:abstractNumId w:val="21"/>
  </w:num>
  <w:num w:numId="464" w16cid:durableId="2087728226">
    <w:abstractNumId w:val="0"/>
  </w:num>
  <w:num w:numId="465" w16cid:durableId="1344867351">
    <w:abstractNumId w:val="50"/>
  </w:num>
  <w:num w:numId="466" w16cid:durableId="474034931">
    <w:abstractNumId w:val="21"/>
  </w:num>
  <w:num w:numId="467" w16cid:durableId="1069155582">
    <w:abstractNumId w:val="9"/>
  </w:num>
  <w:num w:numId="468" w16cid:durableId="2059473747">
    <w:abstractNumId w:val="16"/>
  </w:num>
  <w:num w:numId="469" w16cid:durableId="874317684">
    <w:abstractNumId w:val="2"/>
  </w:num>
  <w:num w:numId="470" w16cid:durableId="1015576462">
    <w:abstractNumId w:val="53"/>
  </w:num>
  <w:num w:numId="471" w16cid:durableId="2027054761">
    <w:abstractNumId w:val="21"/>
  </w:num>
  <w:num w:numId="472" w16cid:durableId="28187277">
    <w:abstractNumId w:val="21"/>
  </w:num>
  <w:num w:numId="473" w16cid:durableId="850072220">
    <w:abstractNumId w:val="19"/>
  </w:num>
  <w:num w:numId="474" w16cid:durableId="1141536611">
    <w:abstractNumId w:val="47"/>
  </w:num>
  <w:num w:numId="475" w16cid:durableId="415368114">
    <w:abstractNumId w:val="21"/>
  </w:num>
  <w:num w:numId="476" w16cid:durableId="515580461">
    <w:abstractNumId w:val="7"/>
  </w:num>
  <w:num w:numId="477" w16cid:durableId="174661327">
    <w:abstractNumId w:val="16"/>
  </w:num>
  <w:num w:numId="478" w16cid:durableId="1193567566">
    <w:abstractNumId w:val="21"/>
  </w:num>
  <w:num w:numId="479" w16cid:durableId="46875373">
    <w:abstractNumId w:val="19"/>
  </w:num>
  <w:num w:numId="480" w16cid:durableId="2126491">
    <w:abstractNumId w:val="19"/>
  </w:num>
  <w:num w:numId="481" w16cid:durableId="1159543334">
    <w:abstractNumId w:val="19"/>
  </w:num>
  <w:num w:numId="482" w16cid:durableId="44958234">
    <w:abstractNumId w:val="31"/>
  </w:num>
  <w:num w:numId="483" w16cid:durableId="423958469">
    <w:abstractNumId w:val="21"/>
  </w:num>
  <w:num w:numId="484" w16cid:durableId="130442837">
    <w:abstractNumId w:val="21"/>
  </w:num>
  <w:num w:numId="485" w16cid:durableId="492062018">
    <w:abstractNumId w:val="21"/>
  </w:num>
  <w:num w:numId="486" w16cid:durableId="1564676186">
    <w:abstractNumId w:val="14"/>
  </w:num>
  <w:num w:numId="487" w16cid:durableId="1635913522">
    <w:abstractNumId w:val="21"/>
  </w:num>
  <w:num w:numId="488" w16cid:durableId="1016806169">
    <w:abstractNumId w:val="21"/>
  </w:num>
  <w:num w:numId="489" w16cid:durableId="544753973">
    <w:abstractNumId w:val="21"/>
  </w:num>
  <w:num w:numId="490" w16cid:durableId="1982732734">
    <w:abstractNumId w:val="21"/>
  </w:num>
  <w:num w:numId="491" w16cid:durableId="1591233790">
    <w:abstractNumId w:val="19"/>
  </w:num>
  <w:num w:numId="492" w16cid:durableId="387383681">
    <w:abstractNumId w:val="21"/>
  </w:num>
  <w:num w:numId="493" w16cid:durableId="2097700338">
    <w:abstractNumId w:val="19"/>
  </w:num>
  <w:num w:numId="494" w16cid:durableId="1174951921">
    <w:abstractNumId w:val="21"/>
  </w:num>
  <w:num w:numId="495" w16cid:durableId="932474057">
    <w:abstractNumId w:val="47"/>
  </w:num>
  <w:num w:numId="496" w16cid:durableId="1011954244">
    <w:abstractNumId w:val="21"/>
  </w:num>
  <w:num w:numId="497" w16cid:durableId="115759771">
    <w:abstractNumId w:val="19"/>
  </w:num>
  <w:num w:numId="498" w16cid:durableId="1164779819">
    <w:abstractNumId w:val="31"/>
  </w:num>
  <w:num w:numId="499" w16cid:durableId="1200044690">
    <w:abstractNumId w:val="31"/>
  </w:num>
  <w:num w:numId="500" w16cid:durableId="2120293666">
    <w:abstractNumId w:val="18"/>
  </w:num>
  <w:num w:numId="501" w16cid:durableId="746848607">
    <w:abstractNumId w:val="5"/>
  </w:num>
  <w:num w:numId="502" w16cid:durableId="1408846097">
    <w:abstractNumId w:val="41"/>
  </w:num>
  <w:num w:numId="503" w16cid:durableId="706180676">
    <w:abstractNumId w:val="43"/>
  </w:num>
  <w:num w:numId="504" w16cid:durableId="456072494">
    <w:abstractNumId w:val="21"/>
  </w:num>
  <w:num w:numId="505" w16cid:durableId="454056285">
    <w:abstractNumId w:val="32"/>
  </w:num>
  <w:num w:numId="506" w16cid:durableId="1291590762">
    <w:abstractNumId w:val="21"/>
  </w:num>
  <w:num w:numId="507" w16cid:durableId="1775318559">
    <w:abstractNumId w:val="13"/>
  </w:num>
  <w:num w:numId="508" w16cid:durableId="1259631127">
    <w:abstractNumId w:val="21"/>
  </w:num>
  <w:num w:numId="509" w16cid:durableId="503861714">
    <w:abstractNumId w:val="10"/>
  </w:num>
  <w:num w:numId="510" w16cid:durableId="221521441">
    <w:abstractNumId w:val="21"/>
  </w:num>
  <w:num w:numId="511" w16cid:durableId="434521124">
    <w:abstractNumId w:val="19"/>
  </w:num>
  <w:num w:numId="512" w16cid:durableId="868296230">
    <w:abstractNumId w:val="10"/>
  </w:num>
  <w:num w:numId="513" w16cid:durableId="1249071982">
    <w:abstractNumId w:val="20"/>
  </w:num>
  <w:num w:numId="514" w16cid:durableId="539635090">
    <w:abstractNumId w:val="21"/>
  </w:num>
  <w:num w:numId="515" w16cid:durableId="531185616">
    <w:abstractNumId w:val="47"/>
  </w:num>
  <w:num w:numId="516" w16cid:durableId="801702286">
    <w:abstractNumId w:val="5"/>
  </w:num>
  <w:num w:numId="517" w16cid:durableId="668024248">
    <w:abstractNumId w:val="21"/>
  </w:num>
  <w:num w:numId="518" w16cid:durableId="602539531">
    <w:abstractNumId w:val="41"/>
  </w:num>
  <w:num w:numId="519" w16cid:durableId="382559248">
    <w:abstractNumId w:val="21"/>
  </w:num>
  <w:num w:numId="520" w16cid:durableId="441808563">
    <w:abstractNumId w:val="19"/>
  </w:num>
  <w:num w:numId="521" w16cid:durableId="991371783">
    <w:abstractNumId w:val="26"/>
  </w:num>
  <w:num w:numId="522" w16cid:durableId="1168592676">
    <w:abstractNumId w:val="46"/>
  </w:num>
  <w:num w:numId="523" w16cid:durableId="1519544119">
    <w:abstractNumId w:val="14"/>
  </w:num>
  <w:num w:numId="524" w16cid:durableId="1431199519">
    <w:abstractNumId w:val="21"/>
  </w:num>
  <w:num w:numId="525" w16cid:durableId="456459090">
    <w:abstractNumId w:val="21"/>
  </w:num>
  <w:num w:numId="526" w16cid:durableId="1584415715">
    <w:abstractNumId w:val="41"/>
  </w:num>
  <w:num w:numId="527" w16cid:durableId="488136030">
    <w:abstractNumId w:val="10"/>
  </w:num>
  <w:num w:numId="528" w16cid:durableId="81730064">
    <w:abstractNumId w:val="6"/>
  </w:num>
  <w:num w:numId="529" w16cid:durableId="1216506503">
    <w:abstractNumId w:val="21"/>
  </w:num>
  <w:num w:numId="530" w16cid:durableId="1841962519">
    <w:abstractNumId w:val="21"/>
  </w:num>
  <w:num w:numId="531" w16cid:durableId="1977291992">
    <w:abstractNumId w:val="21"/>
  </w:num>
  <w:num w:numId="532" w16cid:durableId="667056297">
    <w:abstractNumId w:val="21"/>
  </w:num>
  <w:num w:numId="533" w16cid:durableId="628441717">
    <w:abstractNumId w:val="9"/>
  </w:num>
  <w:num w:numId="534" w16cid:durableId="1249077171">
    <w:abstractNumId w:val="31"/>
  </w:num>
  <w:num w:numId="535" w16cid:durableId="287468816">
    <w:abstractNumId w:val="14"/>
  </w:num>
  <w:num w:numId="536" w16cid:durableId="574512069">
    <w:abstractNumId w:val="21"/>
  </w:num>
  <w:num w:numId="537" w16cid:durableId="844830206">
    <w:abstractNumId w:val="19"/>
  </w:num>
  <w:num w:numId="538" w16cid:durableId="1723862772">
    <w:abstractNumId w:val="34"/>
  </w:num>
  <w:num w:numId="539" w16cid:durableId="365759345">
    <w:abstractNumId w:val="0"/>
  </w:num>
  <w:num w:numId="540" w16cid:durableId="978269513">
    <w:abstractNumId w:val="50"/>
  </w:num>
  <w:num w:numId="541" w16cid:durableId="1589731219">
    <w:abstractNumId w:val="19"/>
  </w:num>
  <w:num w:numId="542" w16cid:durableId="1780880197">
    <w:abstractNumId w:val="14"/>
  </w:num>
  <w:num w:numId="543" w16cid:durableId="1751268593">
    <w:abstractNumId w:val="21"/>
  </w:num>
  <w:num w:numId="544" w16cid:durableId="1505827090">
    <w:abstractNumId w:val="21"/>
  </w:num>
  <w:num w:numId="545" w16cid:durableId="780225860">
    <w:abstractNumId w:val="16"/>
  </w:num>
  <w:num w:numId="546" w16cid:durableId="1387340498">
    <w:abstractNumId w:val="19"/>
  </w:num>
  <w:num w:numId="547" w16cid:durableId="1819613948">
    <w:abstractNumId w:val="32"/>
  </w:num>
  <w:num w:numId="548" w16cid:durableId="388765735">
    <w:abstractNumId w:val="21"/>
  </w:num>
  <w:num w:numId="549" w16cid:durableId="618757980">
    <w:abstractNumId w:val="30"/>
  </w:num>
  <w:num w:numId="550" w16cid:durableId="291595923">
    <w:abstractNumId w:val="21"/>
  </w:num>
  <w:num w:numId="551" w16cid:durableId="167789924">
    <w:abstractNumId w:val="48"/>
  </w:num>
  <w:num w:numId="552" w16cid:durableId="369033758">
    <w:abstractNumId w:val="19"/>
  </w:num>
  <w:num w:numId="553" w16cid:durableId="1088041101">
    <w:abstractNumId w:val="10"/>
  </w:num>
  <w:num w:numId="554" w16cid:durableId="2062435404">
    <w:abstractNumId w:val="21"/>
  </w:num>
  <w:num w:numId="555" w16cid:durableId="841627446">
    <w:abstractNumId w:val="21"/>
  </w:num>
  <w:num w:numId="556" w16cid:durableId="597983035">
    <w:abstractNumId w:val="16"/>
  </w:num>
  <w:num w:numId="557" w16cid:durableId="1914192820">
    <w:abstractNumId w:val="13"/>
  </w:num>
  <w:num w:numId="558" w16cid:durableId="1383093490">
    <w:abstractNumId w:val="21"/>
  </w:num>
  <w:num w:numId="559" w16cid:durableId="1315453477">
    <w:abstractNumId w:val="16"/>
  </w:num>
  <w:num w:numId="560" w16cid:durableId="2073000291">
    <w:abstractNumId w:val="18"/>
  </w:num>
  <w:num w:numId="561" w16cid:durableId="1002701285">
    <w:abstractNumId w:val="21"/>
  </w:num>
  <w:num w:numId="562" w16cid:durableId="1401946546">
    <w:abstractNumId w:val="18"/>
  </w:num>
  <w:num w:numId="563" w16cid:durableId="308483257">
    <w:abstractNumId w:val="21"/>
  </w:num>
  <w:num w:numId="564" w16cid:durableId="820002066">
    <w:abstractNumId w:val="21"/>
  </w:num>
  <w:num w:numId="565" w16cid:durableId="1765569205">
    <w:abstractNumId w:val="2"/>
  </w:num>
  <w:num w:numId="566" w16cid:durableId="635525923">
    <w:abstractNumId w:val="21"/>
  </w:num>
  <w:num w:numId="567" w16cid:durableId="301693267">
    <w:abstractNumId w:val="26"/>
  </w:num>
  <w:num w:numId="568" w16cid:durableId="2020351753">
    <w:abstractNumId w:val="31"/>
  </w:num>
  <w:num w:numId="569" w16cid:durableId="379861306">
    <w:abstractNumId w:val="8"/>
  </w:num>
  <w:num w:numId="570" w16cid:durableId="324364699">
    <w:abstractNumId w:val="21"/>
  </w:num>
  <w:num w:numId="571" w16cid:durableId="1826895809">
    <w:abstractNumId w:val="47"/>
  </w:num>
  <w:num w:numId="572" w16cid:durableId="228225935">
    <w:abstractNumId w:val="6"/>
  </w:num>
  <w:num w:numId="573" w16cid:durableId="250705755">
    <w:abstractNumId w:val="21"/>
  </w:num>
  <w:num w:numId="574" w16cid:durableId="138038529">
    <w:abstractNumId w:val="21"/>
  </w:num>
  <w:num w:numId="575" w16cid:durableId="1814056452">
    <w:abstractNumId w:val="19"/>
  </w:num>
  <w:num w:numId="576" w16cid:durableId="1822699334">
    <w:abstractNumId w:val="19"/>
  </w:num>
  <w:num w:numId="577" w16cid:durableId="569073765">
    <w:abstractNumId w:val="19"/>
  </w:num>
  <w:num w:numId="578" w16cid:durableId="1743290273">
    <w:abstractNumId w:val="21"/>
  </w:num>
  <w:num w:numId="579" w16cid:durableId="1270043087">
    <w:abstractNumId w:val="51"/>
  </w:num>
  <w:num w:numId="580" w16cid:durableId="852574063">
    <w:abstractNumId w:val="21"/>
  </w:num>
  <w:num w:numId="581" w16cid:durableId="1907566825">
    <w:abstractNumId w:val="5"/>
  </w:num>
  <w:num w:numId="582" w16cid:durableId="964434792">
    <w:abstractNumId w:val="14"/>
  </w:num>
  <w:num w:numId="583" w16cid:durableId="504634244">
    <w:abstractNumId w:val="21"/>
  </w:num>
  <w:num w:numId="584" w16cid:durableId="1547646012">
    <w:abstractNumId w:val="21"/>
  </w:num>
  <w:num w:numId="585" w16cid:durableId="944772171">
    <w:abstractNumId w:val="11"/>
  </w:num>
  <w:num w:numId="586" w16cid:durableId="1401094218">
    <w:abstractNumId w:val="16"/>
  </w:num>
  <w:num w:numId="587" w16cid:durableId="30542392">
    <w:abstractNumId w:val="32"/>
  </w:num>
  <w:num w:numId="588" w16cid:durableId="1490056210">
    <w:abstractNumId w:val="19"/>
  </w:num>
  <w:num w:numId="589" w16cid:durableId="1164054720">
    <w:abstractNumId w:val="50"/>
  </w:num>
  <w:num w:numId="590" w16cid:durableId="1459683966">
    <w:abstractNumId w:val="19"/>
  </w:num>
  <w:num w:numId="591" w16cid:durableId="1781991828">
    <w:abstractNumId w:val="41"/>
  </w:num>
  <w:num w:numId="592" w16cid:durableId="1135835457">
    <w:abstractNumId w:val="53"/>
  </w:num>
  <w:num w:numId="593" w16cid:durableId="1662779958">
    <w:abstractNumId w:val="7"/>
  </w:num>
  <w:num w:numId="594" w16cid:durableId="727076301">
    <w:abstractNumId w:val="21"/>
  </w:num>
  <w:num w:numId="595" w16cid:durableId="1736395979">
    <w:abstractNumId w:val="21"/>
  </w:num>
  <w:num w:numId="596" w16cid:durableId="135874861">
    <w:abstractNumId w:val="21"/>
  </w:num>
  <w:num w:numId="597" w16cid:durableId="1003363615">
    <w:abstractNumId w:val="19"/>
  </w:num>
  <w:num w:numId="598" w16cid:durableId="236283686">
    <w:abstractNumId w:val="21"/>
  </w:num>
  <w:num w:numId="599" w16cid:durableId="406005030">
    <w:abstractNumId w:val="21"/>
  </w:num>
  <w:num w:numId="600" w16cid:durableId="602222336">
    <w:abstractNumId w:val="21"/>
  </w:num>
  <w:num w:numId="601" w16cid:durableId="2133284026">
    <w:abstractNumId w:val="21"/>
  </w:num>
  <w:num w:numId="602" w16cid:durableId="1162820231">
    <w:abstractNumId w:val="16"/>
  </w:num>
  <w:num w:numId="603" w16cid:durableId="1003046409">
    <w:abstractNumId w:val="6"/>
  </w:num>
  <w:num w:numId="604" w16cid:durableId="840238338">
    <w:abstractNumId w:val="35"/>
  </w:num>
  <w:num w:numId="605" w16cid:durableId="1938903311">
    <w:abstractNumId w:val="53"/>
  </w:num>
  <w:num w:numId="606" w16cid:durableId="795293127">
    <w:abstractNumId w:val="19"/>
  </w:num>
  <w:num w:numId="607" w16cid:durableId="823621708">
    <w:abstractNumId w:val="21"/>
  </w:num>
  <w:num w:numId="608" w16cid:durableId="1461875568">
    <w:abstractNumId w:val="19"/>
  </w:num>
  <w:num w:numId="609" w16cid:durableId="150870897">
    <w:abstractNumId w:val="5"/>
  </w:num>
  <w:num w:numId="610" w16cid:durableId="1274435095">
    <w:abstractNumId w:val="21"/>
  </w:num>
  <w:num w:numId="611" w16cid:durableId="1893032270">
    <w:abstractNumId w:val="31"/>
  </w:num>
  <w:num w:numId="612" w16cid:durableId="225186759">
    <w:abstractNumId w:val="50"/>
  </w:num>
  <w:num w:numId="613" w16cid:durableId="132255957">
    <w:abstractNumId w:val="21"/>
  </w:num>
  <w:num w:numId="614" w16cid:durableId="2141143404">
    <w:abstractNumId w:val="21"/>
  </w:num>
  <w:num w:numId="615" w16cid:durableId="1542741894">
    <w:abstractNumId w:val="19"/>
  </w:num>
  <w:num w:numId="616" w16cid:durableId="1438984066">
    <w:abstractNumId w:val="4"/>
  </w:num>
  <w:num w:numId="617" w16cid:durableId="214660321">
    <w:abstractNumId w:val="19"/>
  </w:num>
  <w:num w:numId="618" w16cid:durableId="614755487">
    <w:abstractNumId w:val="21"/>
  </w:num>
  <w:num w:numId="619" w16cid:durableId="1367834007">
    <w:abstractNumId w:val="26"/>
  </w:num>
  <w:num w:numId="620" w16cid:durableId="158007573">
    <w:abstractNumId w:val="6"/>
  </w:num>
  <w:num w:numId="621" w16cid:durableId="495809301">
    <w:abstractNumId w:val="14"/>
  </w:num>
  <w:num w:numId="622" w16cid:durableId="1362239287">
    <w:abstractNumId w:val="21"/>
  </w:num>
  <w:num w:numId="623" w16cid:durableId="201794657">
    <w:abstractNumId w:val="7"/>
  </w:num>
  <w:num w:numId="624" w16cid:durableId="761493033">
    <w:abstractNumId w:val="21"/>
  </w:num>
  <w:num w:numId="625" w16cid:durableId="1017928862">
    <w:abstractNumId w:val="34"/>
  </w:num>
  <w:num w:numId="626" w16cid:durableId="953513076">
    <w:abstractNumId w:val="4"/>
  </w:num>
  <w:num w:numId="627" w16cid:durableId="1554082137">
    <w:abstractNumId w:val="21"/>
  </w:num>
  <w:num w:numId="628" w16cid:durableId="1841891512">
    <w:abstractNumId w:val="3"/>
  </w:num>
  <w:num w:numId="629" w16cid:durableId="408620816">
    <w:abstractNumId w:val="50"/>
  </w:num>
  <w:num w:numId="630" w16cid:durableId="2029716650">
    <w:abstractNumId w:val="19"/>
  </w:num>
  <w:num w:numId="631" w16cid:durableId="1933077296">
    <w:abstractNumId w:val="47"/>
  </w:num>
  <w:num w:numId="632" w16cid:durableId="1859853976">
    <w:abstractNumId w:val="21"/>
  </w:num>
  <w:num w:numId="633" w16cid:durableId="1834292635">
    <w:abstractNumId w:val="21"/>
  </w:num>
  <w:num w:numId="634" w16cid:durableId="1995327454">
    <w:abstractNumId w:val="19"/>
  </w:num>
  <w:num w:numId="635" w16cid:durableId="1071998275">
    <w:abstractNumId w:val="47"/>
  </w:num>
  <w:num w:numId="636" w16cid:durableId="351299646">
    <w:abstractNumId w:val="5"/>
  </w:num>
  <w:num w:numId="637" w16cid:durableId="1276909349">
    <w:abstractNumId w:val="21"/>
  </w:num>
  <w:num w:numId="638" w16cid:durableId="77022711">
    <w:abstractNumId w:val="21"/>
  </w:num>
  <w:num w:numId="639" w16cid:durableId="614874651">
    <w:abstractNumId w:val="9"/>
  </w:num>
  <w:num w:numId="640" w16cid:durableId="1667589469">
    <w:abstractNumId w:val="3"/>
  </w:num>
  <w:num w:numId="641" w16cid:durableId="2076465324">
    <w:abstractNumId w:val="41"/>
  </w:num>
  <w:num w:numId="642" w16cid:durableId="284700857">
    <w:abstractNumId w:val="23"/>
  </w:num>
  <w:num w:numId="643" w16cid:durableId="1823038307">
    <w:abstractNumId w:val="8"/>
  </w:num>
  <w:num w:numId="644" w16cid:durableId="335499422">
    <w:abstractNumId w:val="50"/>
  </w:num>
  <w:num w:numId="645" w16cid:durableId="595553007">
    <w:abstractNumId w:val="21"/>
  </w:num>
  <w:num w:numId="646" w16cid:durableId="999037314">
    <w:abstractNumId w:val="2"/>
  </w:num>
  <w:num w:numId="647" w16cid:durableId="815414559">
    <w:abstractNumId w:val="25"/>
  </w:num>
  <w:num w:numId="648" w16cid:durableId="682364134">
    <w:abstractNumId w:val="33"/>
  </w:num>
  <w:num w:numId="649" w16cid:durableId="4796371">
    <w:abstractNumId w:val="3"/>
  </w:num>
  <w:num w:numId="650" w16cid:durableId="166332807">
    <w:abstractNumId w:val="7"/>
  </w:num>
  <w:num w:numId="651" w16cid:durableId="565340237">
    <w:abstractNumId w:val="3"/>
  </w:num>
  <w:num w:numId="652" w16cid:durableId="1539010809">
    <w:abstractNumId w:val="21"/>
  </w:num>
  <w:num w:numId="653" w16cid:durableId="657850788">
    <w:abstractNumId w:val="21"/>
  </w:num>
  <w:num w:numId="654" w16cid:durableId="2009941950">
    <w:abstractNumId w:val="10"/>
  </w:num>
  <w:num w:numId="655" w16cid:durableId="895356167">
    <w:abstractNumId w:val="26"/>
  </w:num>
  <w:num w:numId="656" w16cid:durableId="209150057">
    <w:abstractNumId w:val="19"/>
  </w:num>
  <w:num w:numId="657" w16cid:durableId="1008219699">
    <w:abstractNumId w:val="21"/>
  </w:num>
  <w:num w:numId="658" w16cid:durableId="1450583623">
    <w:abstractNumId w:val="21"/>
  </w:num>
  <w:num w:numId="659" w16cid:durableId="885024715">
    <w:abstractNumId w:val="21"/>
  </w:num>
  <w:num w:numId="660" w16cid:durableId="153760617">
    <w:abstractNumId w:val="21"/>
  </w:num>
  <w:num w:numId="661" w16cid:durableId="342322404">
    <w:abstractNumId w:val="32"/>
  </w:num>
  <w:num w:numId="662" w16cid:durableId="745106412">
    <w:abstractNumId w:val="20"/>
  </w:num>
  <w:num w:numId="663" w16cid:durableId="457338725">
    <w:abstractNumId w:val="21"/>
  </w:num>
  <w:num w:numId="664" w16cid:durableId="400375828">
    <w:abstractNumId w:val="47"/>
  </w:num>
  <w:num w:numId="665" w16cid:durableId="1139766216">
    <w:abstractNumId w:val="24"/>
  </w:num>
  <w:num w:numId="666" w16cid:durableId="5655297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E9"/>
    <w:rsid w:val="0000131D"/>
    <w:rsid w:val="002969E9"/>
    <w:rsid w:val="004E4096"/>
    <w:rsid w:val="006C0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867B1"/>
  <w15:docId w15:val="{8299E9F2-68E1-4ECF-9F2E-E19625E91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096"/>
    <w:rPr>
      <w:sz w:val="24"/>
      <w:szCs w:val="24"/>
    </w:rPr>
  </w:style>
  <w:style w:type="paragraph" w:styleId="Heading1">
    <w:name w:val="heading 1"/>
    <w:next w:val="TextHeading2"/>
    <w:link w:val="Heading1Char"/>
    <w:qFormat/>
    <w:rsid w:val="004E4096"/>
    <w:pPr>
      <w:keepNext/>
      <w:keepLines/>
      <w:numPr>
        <w:ilvl w:val="1"/>
        <w:numId w:val="37"/>
      </w:numPr>
      <w:spacing w:after="360" w:line="400" w:lineRule="exact"/>
      <w:jc w:val="center"/>
      <w:outlineLvl w:val="0"/>
    </w:pPr>
    <w:rPr>
      <w:rFonts w:ascii="Arial" w:hAnsi="Arial"/>
      <w:b/>
      <w:sz w:val="32"/>
    </w:rPr>
  </w:style>
  <w:style w:type="paragraph" w:styleId="Heading2">
    <w:name w:val="heading 2"/>
    <w:next w:val="TextHeading2"/>
    <w:link w:val="Heading2Char"/>
    <w:qFormat/>
    <w:rsid w:val="004E4096"/>
    <w:pPr>
      <w:keepNext/>
      <w:keepLines/>
      <w:numPr>
        <w:ilvl w:val="2"/>
        <w:numId w:val="37"/>
      </w:numPr>
      <w:spacing w:before="240" w:after="120"/>
      <w:outlineLvl w:val="1"/>
    </w:pPr>
    <w:rPr>
      <w:rFonts w:ascii="Arial" w:hAnsi="Arial"/>
      <w:b/>
      <w:sz w:val="24"/>
    </w:rPr>
  </w:style>
  <w:style w:type="paragraph" w:styleId="Heading3">
    <w:name w:val="heading 3"/>
    <w:next w:val="TextHeading3"/>
    <w:link w:val="Heading3Char"/>
    <w:qFormat/>
    <w:rsid w:val="004E4096"/>
    <w:pPr>
      <w:keepNext/>
      <w:keepLines/>
      <w:numPr>
        <w:ilvl w:val="3"/>
        <w:numId w:val="37"/>
      </w:numPr>
      <w:spacing w:before="120" w:after="120"/>
      <w:ind w:right="720"/>
      <w:outlineLvl w:val="2"/>
    </w:pPr>
    <w:rPr>
      <w:rFonts w:ascii="Arial" w:hAnsi="Arial"/>
      <w:b/>
      <w:sz w:val="24"/>
    </w:rPr>
  </w:style>
  <w:style w:type="paragraph" w:styleId="Heading4">
    <w:name w:val="heading 4"/>
    <w:next w:val="TextHeading4"/>
    <w:link w:val="Heading4Char"/>
    <w:qFormat/>
    <w:rsid w:val="004E4096"/>
    <w:pPr>
      <w:keepNext/>
      <w:keepLines/>
      <w:numPr>
        <w:ilvl w:val="4"/>
        <w:numId w:val="37"/>
      </w:numPr>
      <w:spacing w:before="120" w:after="120"/>
      <w:ind w:right="1440"/>
      <w:outlineLvl w:val="3"/>
    </w:pPr>
    <w:rPr>
      <w:rFonts w:ascii="Arial" w:hAnsi="Arial"/>
      <w:b/>
      <w:sz w:val="24"/>
    </w:rPr>
  </w:style>
  <w:style w:type="paragraph" w:styleId="Heading5">
    <w:name w:val="heading 5"/>
    <w:next w:val="TextHeading5"/>
    <w:link w:val="Heading5Char"/>
    <w:qFormat/>
    <w:rsid w:val="004E4096"/>
    <w:pPr>
      <w:keepNext/>
      <w:keepLines/>
      <w:numPr>
        <w:ilvl w:val="5"/>
        <w:numId w:val="37"/>
      </w:numPr>
      <w:spacing w:before="120" w:after="120"/>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20"/>
      </w:numPr>
      <w:spacing w:before="240" w:after="60"/>
      <w:outlineLvl w:val="5"/>
    </w:pPr>
    <w:rPr>
      <w:b/>
      <w:sz w:val="22"/>
    </w:rPr>
  </w:style>
  <w:style w:type="paragraph" w:styleId="Heading7">
    <w:name w:val="heading 7"/>
    <w:basedOn w:val="Normal"/>
    <w:next w:val="Normal"/>
    <w:link w:val="Heading7Char"/>
    <w:pPr>
      <w:numPr>
        <w:ilvl w:val="6"/>
        <w:numId w:val="20"/>
      </w:numPr>
      <w:spacing w:before="240" w:after="60"/>
      <w:outlineLvl w:val="6"/>
    </w:pPr>
  </w:style>
  <w:style w:type="paragraph" w:styleId="Heading8">
    <w:name w:val="heading 8"/>
    <w:basedOn w:val="Normal"/>
    <w:next w:val="Normal"/>
    <w:link w:val="Heading8Char"/>
    <w:pPr>
      <w:numPr>
        <w:ilvl w:val="7"/>
        <w:numId w:val="20"/>
      </w:numPr>
      <w:spacing w:before="240" w:after="60"/>
      <w:outlineLvl w:val="7"/>
    </w:pPr>
    <w:rPr>
      <w:i/>
    </w:rPr>
  </w:style>
  <w:style w:type="paragraph" w:styleId="Heading9">
    <w:name w:val="heading 9"/>
    <w:basedOn w:val="Normal"/>
    <w:next w:val="Normal"/>
    <w:link w:val="Heading9Char"/>
    <w:pPr>
      <w:numPr>
        <w:ilvl w:val="8"/>
        <w:numId w:val="20"/>
      </w:numPr>
      <w:spacing w:before="240" w:after="60"/>
      <w:outlineLvl w:val="8"/>
    </w:pPr>
    <w:rPr>
      <w:rFonts w:ascii="Arial" w:hAnsi="Arial" w:cs="Arial"/>
      <w:sz w:val="22"/>
    </w:rPr>
  </w:style>
  <w:style w:type="character" w:default="1" w:styleId="DefaultParagraphFont">
    <w:name w:val="Default Paragraph Font"/>
    <w:semiHidden/>
    <w:rsid w:val="004E40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4E4096"/>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4E4096"/>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4E4096"/>
    <w:pPr>
      <w:keepNext/>
      <w:keepLines/>
      <w:numPr>
        <w:numId w:val="37"/>
      </w:numPr>
      <w:spacing w:after="480" w:line="400" w:lineRule="exact"/>
      <w:jc w:val="center"/>
      <w:outlineLvl w:val="0"/>
    </w:pPr>
    <w:rPr>
      <w:rFonts w:ascii="Arial" w:hAnsi="Arial"/>
      <w:b/>
      <w:sz w:val="36"/>
    </w:rPr>
  </w:style>
  <w:style w:type="paragraph" w:customStyle="1" w:styleId="DocumentTOC">
    <w:name w:val="Document TOC"/>
    <w:next w:val="TextHeading2"/>
    <w:rsid w:val="004E4096"/>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4E4096"/>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4E4096"/>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paragraph" w:customStyle="1" w:styleId="Level1Text">
    <w:name w:val="Level 1 Text"/>
    <w:basedOn w:val="Normal"/>
    <w:pPr>
      <w:spacing w:before="120" w:after="120"/>
      <w:jc w:val="both"/>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4E4096"/>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4E4096"/>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4E4096"/>
    <w:pPr>
      <w:spacing w:before="120" w:after="12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4E4096"/>
    <w:pPr>
      <w:spacing w:before="120" w:after="120"/>
      <w:ind w:left="720" w:righ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4E4096"/>
    <w:pPr>
      <w:spacing w:before="120" w:after="120"/>
      <w:ind w:left="1440" w:right="1440"/>
      <w:jc w:val="both"/>
    </w:pPr>
    <w:rPr>
      <w:sz w:val="24"/>
    </w:rPr>
  </w:style>
  <w:style w:type="paragraph" w:customStyle="1" w:styleId="TextHeading5">
    <w:name w:val="Text Heading 5"/>
    <w:rsid w:val="004E4096"/>
    <w:pPr>
      <w:spacing w:before="120" w:after="120"/>
      <w:ind w:left="2160" w:right="2160"/>
      <w:jc w:val="both"/>
    </w:pPr>
    <w:rPr>
      <w:sz w:val="24"/>
    </w:rPr>
  </w:style>
  <w:style w:type="paragraph" w:styleId="Title">
    <w:name w:val="Title"/>
    <w:basedOn w:val="Normal"/>
    <w:next w:val="Normal"/>
    <w:link w:val="TitleChar"/>
    <w:qFormat/>
    <w:rsid w:val="004E4096"/>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4E4096"/>
    <w:pPr>
      <w:spacing w:line="400" w:lineRule="exact"/>
      <w:jc w:val="center"/>
    </w:pPr>
    <w:rPr>
      <w:rFonts w:ascii="Arial" w:hAnsi="Arial"/>
      <w:b/>
      <w:sz w:val="36"/>
    </w:rPr>
  </w:style>
  <w:style w:type="paragraph" w:customStyle="1" w:styleId="TitleDocumentCenter">
    <w:name w:val="Title Document Center"/>
    <w:next w:val="TextHeading2"/>
    <w:rsid w:val="004E4096"/>
    <w:pPr>
      <w:spacing w:before="120" w:line="400" w:lineRule="atLeast"/>
      <w:jc w:val="center"/>
    </w:pPr>
    <w:rPr>
      <w:rFonts w:ascii="Arial" w:hAnsi="Arial"/>
      <w:b/>
      <w:noProof/>
      <w:sz w:val="36"/>
    </w:rPr>
  </w:style>
  <w:style w:type="paragraph" w:customStyle="1" w:styleId="TitlePage">
    <w:name w:val="Title Page"/>
    <w:rsid w:val="004E4096"/>
    <w:pPr>
      <w:keepNext/>
      <w:keepLines/>
      <w:spacing w:after="480" w:line="400" w:lineRule="exact"/>
      <w:jc w:val="center"/>
    </w:pPr>
    <w:rPr>
      <w:rFonts w:ascii="Arial" w:hAnsi="Arial"/>
      <w:b/>
      <w:sz w:val="36"/>
    </w:rPr>
  </w:style>
  <w:style w:type="paragraph" w:styleId="TOC1">
    <w:name w:val="toc 1"/>
    <w:next w:val="Normal"/>
    <w:rsid w:val="004E4096"/>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4E4096"/>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1</TotalTime>
  <Pages>7</Pages>
  <Words>1842</Words>
  <Characters>10505</Characters>
  <Application>Microsoft Office Word</Application>
  <DocSecurity>0</DocSecurity>
  <Lines>87</Lines>
  <Paragraphs>24</Paragraphs>
  <ScaleCrop>false</ScaleCrop>
  <Company>WealthCounsel, LLC</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rlt_ancillary_pourOverWill</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