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9E5F4" w14:textId="77777777" w:rsidR="00BC3519" w:rsidRDefault="00357E6E" w:rsidP="006272D3">
      <w:pPr>
        <w:pStyle w:val="DocumentTitle"/>
      </w:pPr>
      <w:r>
        <w:t>Summary of the Pawar and Kadam Living Trust</w:t>
      </w:r>
    </w:p>
    <w:p w14:paraId="3D29E5F5" w14:textId="77777777" w:rsidR="00BC3519" w:rsidRDefault="00357E6E">
      <w:pPr>
        <w:pStyle w:val="TextHeading2"/>
      </w:pPr>
      <w:r>
        <w:t xml:space="preserve">This article-by-article explanation is </w:t>
      </w:r>
      <w:proofErr w:type="gramStart"/>
      <w:r>
        <w:t>a brief summary</w:t>
      </w:r>
      <w:proofErr w:type="gramEnd"/>
      <w:r>
        <w:t xml:space="preserve"> of the provisions of </w:t>
      </w:r>
      <w:proofErr w:type="gramStart"/>
      <w:r>
        <w:t>your trust</w:t>
      </w:r>
      <w:proofErr w:type="gramEnd"/>
      <w:r>
        <w:t xml:space="preserve"> agreement.  It is not a legal document.  You should read the actual trust agreement carefully.  In the event of a conflict, the terms of the actual trust agreement </w:t>
      </w:r>
      <w:proofErr w:type="gramStart"/>
      <w:r>
        <w:t>control</w:t>
      </w:r>
      <w:proofErr w:type="gramEnd"/>
      <w:r>
        <w:t>.</w:t>
      </w:r>
    </w:p>
    <w:p w14:paraId="3D29E5F6" w14:textId="77777777" w:rsidR="00BC3519" w:rsidRDefault="00BC3519">
      <w:pPr>
        <w:pStyle w:val="TextHeading2"/>
      </w:pPr>
    </w:p>
    <w:p w14:paraId="3D29E5F7" w14:textId="77777777" w:rsidR="00BC3519" w:rsidRDefault="00357E6E" w:rsidP="006272D3">
      <w:pPr>
        <w:pStyle w:val="Heading1"/>
      </w:pPr>
      <w:bookmarkStart w:id="0" w:name="609719704382713181"/>
      <w:bookmarkStart w:id="1" w:name="_Ref514766300"/>
      <w:r>
        <w:br/>
        <w:t>Establishing Our Trust</w:t>
      </w:r>
      <w:bookmarkEnd w:id="0"/>
      <w:bookmarkEnd w:id="1"/>
    </w:p>
    <w:bookmarkStart w:id="2" w:name="_Hlk504633021"/>
    <w:p w14:paraId="3D29E5F8" w14:textId="22C00C34" w:rsidR="00BC3519" w:rsidRDefault="00357E6E">
      <w:pPr>
        <w:pStyle w:val="TextHeading2"/>
      </w:pPr>
      <w:r>
        <w:fldChar w:fldCharType="begin"/>
      </w:r>
      <w:r>
        <w:instrText xml:space="preserve"> REF 609719704382713181 \r \h </w:instrText>
      </w:r>
      <w:r>
        <w:fldChar w:fldCharType="separate"/>
      </w:r>
      <w:r w:rsidR="006272D3">
        <w:t>Article One</w:t>
      </w:r>
      <w:r>
        <w:fldChar w:fldCharType="end"/>
      </w:r>
      <w:r>
        <w:t xml:space="preserve"> creates your trust and identifies you as the initial Trustees.  </w:t>
      </w:r>
      <w:bookmarkEnd w:id="2"/>
    </w:p>
    <w:p w14:paraId="3D29E5F9" w14:textId="77777777" w:rsidR="00BC3519" w:rsidRDefault="00357E6E">
      <w:pPr>
        <w:pStyle w:val="TextHeading2"/>
      </w:pPr>
      <w:r>
        <w:t xml:space="preserve">The name of your trust is the </w:t>
      </w:r>
      <w:r>
        <w:rPr>
          <w:b/>
        </w:rPr>
        <w:t>Pawar and Kadam Living Trust dated February 9, 2026</w:t>
      </w:r>
      <w:r>
        <w:t>.</w:t>
      </w:r>
    </w:p>
    <w:p w14:paraId="3D29E5FA" w14:textId="77777777" w:rsidR="00BC3519" w:rsidRDefault="00357E6E">
      <w:pPr>
        <w:pStyle w:val="TextHeading2"/>
      </w:pPr>
      <w:r>
        <w:t xml:space="preserve">A more formal name for your trust is </w:t>
      </w:r>
      <w:r>
        <w:rPr>
          <w:b/>
        </w:rPr>
        <w:t>“Avinash Sudhakar Pawar</w:t>
      </w:r>
      <w:r>
        <w:t xml:space="preserve"> and </w:t>
      </w:r>
      <w:r>
        <w:rPr>
          <w:b/>
        </w:rPr>
        <w:t>Shweta Pramod Kadam, Trustees of the Pawar and Kadam Living Trust dated February 9, 2026, and any amendments thereto.”</w:t>
      </w:r>
      <w:r>
        <w:t xml:space="preserve">  But for purposes of transferring property to your trust or to identify your trust in any beneficiary or pay-on-death designation, any description permitted by law referring to your trust will be effective.  A description may refer either to the name of your trust or to the name of at least one Trustee, with an indication that the Trustee holds the property as Trustee.</w:t>
      </w:r>
    </w:p>
    <w:p w14:paraId="3D29E5FB" w14:textId="77777777" w:rsidR="00BC3519" w:rsidRDefault="00357E6E">
      <w:pPr>
        <w:pStyle w:val="TextHeading2"/>
      </w:pPr>
      <w:r>
        <w:t>This Article also contains language allowing you or a Trustee to prove the existence of your trust through use of a Certification of Trust.  This provision protects the privacy of your trust, by allowing third parties to rely on the Certification of Trust, rather than needing a copy of the whole trust agreement.</w:t>
      </w:r>
    </w:p>
    <w:p w14:paraId="3D29E5FC" w14:textId="77777777" w:rsidR="00BC3519" w:rsidRDefault="00357E6E">
      <w:pPr>
        <w:pStyle w:val="TextHeading2"/>
      </w:pPr>
      <w:r>
        <w:t xml:space="preserve">To ensure that your trust is valid, the trust is initially funded with the assets listed on the schedules attached to your trust agreement.  </w:t>
      </w:r>
    </w:p>
    <w:p w14:paraId="3D29E5FD" w14:textId="77777777" w:rsidR="00BC3519" w:rsidRDefault="00357E6E">
      <w:pPr>
        <w:pStyle w:val="TextHeading2"/>
      </w:pPr>
      <w:r>
        <w:t>Whenever both of you are serving as Trustee, either or both of you may act for and conduct business on behalf of your trust without the consent of any other Trustee.</w:t>
      </w:r>
    </w:p>
    <w:p w14:paraId="3D29E5FE" w14:textId="77777777" w:rsidR="00BC3519" w:rsidRDefault="00357E6E">
      <w:pPr>
        <w:pStyle w:val="TextHeading3"/>
        <w:ind w:left="0" w:right="0"/>
      </w:pPr>
      <w:r>
        <w:rPr>
          <w:rStyle w:val="TextHeading2Char"/>
        </w:rPr>
        <w:t xml:space="preserve">Because you retain the right to amend and revoke your trust, the trust is classified as a </w:t>
      </w:r>
      <w:r>
        <w:rPr>
          <w:rStyle w:val="TextHeading2Char"/>
          <w:i/>
        </w:rPr>
        <w:t>Grantor Trust</w:t>
      </w:r>
      <w:r>
        <w:rPr>
          <w:rStyle w:val="TextHeading2Char"/>
        </w:rPr>
        <w:t xml:space="preserve"> under the Internal Revenue Code.  For this reason, you will be treated as the owner of all the assets held in your trust as though you owned them in your own name.  While your trust is a Grantor Trust, the taxpayer identification number of your trust will be either Avinash Sudhakar Pawar’s or Shweta Pramod Kadam’s Social Security number.</w:t>
      </w:r>
    </w:p>
    <w:p w14:paraId="3D29E5FF" w14:textId="77777777" w:rsidR="00BC3519" w:rsidRDefault="00BC3519">
      <w:pPr>
        <w:pStyle w:val="TextHeading2"/>
      </w:pPr>
    </w:p>
    <w:p w14:paraId="3D29E600" w14:textId="77777777" w:rsidR="00BC3519" w:rsidRDefault="00357E6E" w:rsidP="006272D3">
      <w:pPr>
        <w:pStyle w:val="Heading1"/>
      </w:pPr>
      <w:r>
        <w:lastRenderedPageBreak/>
        <w:br/>
        <w:t>Family Information</w:t>
      </w:r>
      <w:bookmarkStart w:id="3" w:name="13902216933388047866"/>
      <w:bookmarkStart w:id="4" w:name="_Ref513716767"/>
      <w:bookmarkEnd w:id="3"/>
      <w:bookmarkEnd w:id="4"/>
    </w:p>
    <w:p w14:paraId="3D29E601" w14:textId="71DBEFC2" w:rsidR="00BC3519" w:rsidRDefault="00357E6E">
      <w:pPr>
        <w:pStyle w:val="TextHeading2"/>
      </w:pPr>
      <w:r>
        <w:fldChar w:fldCharType="begin"/>
      </w:r>
      <w:r>
        <w:instrText xml:space="preserve"> REF 13902216933388047866 \r \h </w:instrText>
      </w:r>
      <w:r>
        <w:fldChar w:fldCharType="separate"/>
      </w:r>
      <w:r w:rsidR="006272D3">
        <w:t>Article Two</w:t>
      </w:r>
      <w:r>
        <w:fldChar w:fldCharType="end"/>
      </w:r>
      <w:r>
        <w:t xml:space="preserve"> contains information about family members or other </w:t>
      </w:r>
      <w:proofErr w:type="gramStart"/>
      <w:r>
        <w:t>persons</w:t>
      </w:r>
      <w:proofErr w:type="gramEnd"/>
      <w:r>
        <w:t xml:space="preserve"> important to you.</w:t>
      </w:r>
    </w:p>
    <w:p w14:paraId="3D29E602" w14:textId="77777777" w:rsidR="00BC3519" w:rsidRDefault="00357E6E">
      <w:pPr>
        <w:pStyle w:val="TextHeading2"/>
      </w:pPr>
      <w:r>
        <w:t>The Article mentions that you were married on December 10, 2020.</w:t>
      </w:r>
    </w:p>
    <w:p w14:paraId="3D29E603" w14:textId="77777777" w:rsidR="00BC3519" w:rsidRDefault="00357E6E">
      <w:pPr>
        <w:pStyle w:val="TextHeading2"/>
      </w:pPr>
      <w:r>
        <w:t>Your child is Anvisha Avinash Pawar.</w:t>
      </w:r>
    </w:p>
    <w:p w14:paraId="3D29E604" w14:textId="77777777" w:rsidR="00BC3519" w:rsidRDefault="00BC3519">
      <w:pPr>
        <w:pStyle w:val="TextHeading2"/>
      </w:pPr>
    </w:p>
    <w:p w14:paraId="3D29E605" w14:textId="77777777" w:rsidR="00BC3519" w:rsidRDefault="00357E6E" w:rsidP="006272D3">
      <w:pPr>
        <w:pStyle w:val="Heading1"/>
      </w:pPr>
      <w:r>
        <w:br/>
        <w:t>Trustee Succession</w:t>
      </w:r>
      <w:bookmarkStart w:id="5" w:name="8471567702765761239"/>
      <w:bookmarkStart w:id="6" w:name="_Ref514329547"/>
      <w:r>
        <w:t xml:space="preserve"> and Trust Protector Provisions</w:t>
      </w:r>
      <w:bookmarkEnd w:id="5"/>
      <w:bookmarkEnd w:id="6"/>
    </w:p>
    <w:p w14:paraId="3D29E606" w14:textId="4DFDD8CD" w:rsidR="00BC3519" w:rsidRDefault="00357E6E">
      <w:pPr>
        <w:pStyle w:val="TextHeading2"/>
      </w:pPr>
      <w:r>
        <w:fldChar w:fldCharType="begin"/>
      </w:r>
      <w:r>
        <w:instrText xml:space="preserve"> REF 8471567702765761239 \r \h \* MERGEFORMAT </w:instrText>
      </w:r>
      <w:r>
        <w:fldChar w:fldCharType="separate"/>
      </w:r>
      <w:r w:rsidR="006272D3">
        <w:t>Article Three</w:t>
      </w:r>
      <w:r>
        <w:fldChar w:fldCharType="end"/>
      </w:r>
      <w:r>
        <w:t xml:space="preserve"> contains provisions for the removal and replacement of Trustees, referred to as Trustee Succession.  Trustee Succession provisions are a very personal and important issue.  </w:t>
      </w:r>
      <w:proofErr w:type="gramStart"/>
      <w:r>
        <w:t>After all</w:t>
      </w:r>
      <w:proofErr w:type="gramEnd"/>
      <w:r>
        <w:t>, your Trustee must carry out your instructions.  You should review the provisions of this Article frequently, to make sure they are consistent with your current wishes.</w:t>
      </w:r>
    </w:p>
    <w:p w14:paraId="3D29E607" w14:textId="41702D6E" w:rsidR="00BC3519" w:rsidRDefault="00357E6E">
      <w:pPr>
        <w:pStyle w:val="TextHeading2"/>
      </w:pPr>
      <w:r>
        <w:fldChar w:fldCharType="begin"/>
      </w:r>
      <w:r>
        <w:instrText xml:space="preserve"> REF 8471567702765761239 \r \h \* MERGEFORMAT </w:instrText>
      </w:r>
      <w:r>
        <w:fldChar w:fldCharType="separate"/>
      </w:r>
      <w:r w:rsidR="006272D3">
        <w:t>Article Three</w:t>
      </w:r>
      <w:r>
        <w:fldChar w:fldCharType="end"/>
      </w:r>
      <w:r>
        <w:t xml:space="preserve"> also lists the Trustees to serve for the other trusts created upon your death.</w:t>
      </w:r>
    </w:p>
    <w:bookmarkStart w:id="7" w:name="_Hlk513116515"/>
    <w:p w14:paraId="3D29E608" w14:textId="12CC7685" w:rsidR="00BC3519" w:rsidRDefault="00357E6E">
      <w:pPr>
        <w:pStyle w:val="TextHeading2"/>
      </w:pPr>
      <w:r>
        <w:fldChar w:fldCharType="begin"/>
      </w:r>
      <w:r>
        <w:instrText xml:space="preserve"> REF 8471567702765761239 \r \h \* MERGEFORMAT </w:instrText>
      </w:r>
      <w:r>
        <w:fldChar w:fldCharType="separate"/>
      </w:r>
      <w:r w:rsidR="006272D3">
        <w:t>Article Three</w:t>
      </w:r>
      <w:r>
        <w:fldChar w:fldCharType="end"/>
      </w:r>
      <w:r>
        <w:t xml:space="preserve"> also describes how Trustee vacancies are to be filled in the event there is no successor Trustee named in the agreement.</w:t>
      </w:r>
      <w:bookmarkEnd w:id="7"/>
    </w:p>
    <w:p w14:paraId="3D29E609" w14:textId="77777777" w:rsidR="00BC3519" w:rsidRDefault="00357E6E">
      <w:pPr>
        <w:pStyle w:val="TextHeading2"/>
      </w:pPr>
      <w:r>
        <w:t>While you are alive, you have the right to remove and replace Trustees as you choose.</w:t>
      </w:r>
    </w:p>
    <w:p w14:paraId="3D29E60A" w14:textId="77777777" w:rsidR="00BC3519" w:rsidRDefault="00357E6E">
      <w:pPr>
        <w:pStyle w:val="TextHeading2"/>
      </w:pPr>
      <w:r>
        <w:t>If one of you is incapacitated, the other may serve as sole Trustee.  If the other of you is unable to serve for any reason, then Gauri Anil Nare, then Aditya Sanjay Sangawar, then Akash Sudhakar Pawar, and then Shreyas Pramod Kadam will serve as successor Trustee, in the order named.</w:t>
      </w:r>
    </w:p>
    <w:p w14:paraId="3D29E60B" w14:textId="77777777" w:rsidR="00BC3519" w:rsidRDefault="00357E6E">
      <w:pPr>
        <w:pStyle w:val="TextHeading2"/>
      </w:pPr>
      <w:r>
        <w:t>If either of you is incapacitated, the other may remove any Trustee.  If both of you are incapacitated, a Trustee may be removed only for cause, which must be approved by a court of competent jurisdiction.</w:t>
      </w:r>
    </w:p>
    <w:p w14:paraId="3D29E60C" w14:textId="77777777" w:rsidR="00BC3519" w:rsidRDefault="00357E6E">
      <w:pPr>
        <w:pStyle w:val="TextHeading2"/>
      </w:pPr>
      <w:r>
        <w:t>All appointments, removals, and revocations must be completed by signed written instrument.</w:t>
      </w:r>
    </w:p>
    <w:p w14:paraId="3D29E60D" w14:textId="77777777" w:rsidR="00BC3519" w:rsidRDefault="00357E6E">
      <w:pPr>
        <w:pStyle w:val="TextHeading2"/>
      </w:pPr>
      <w:r>
        <w:t>When the first of you dies, the survivor may serve as sole Trustee of all trusts.  If the survivor is unable to serve, then Gauri Anil Nare, then Aditya Sanjay Sangawar, then Akash Sudhakar Pawar, and then Shreyas Pramod Kadam, in the order named, will serve as successor Trustee.</w:t>
      </w:r>
    </w:p>
    <w:p w14:paraId="3D29E60E" w14:textId="77777777" w:rsidR="00BC3519" w:rsidRDefault="00357E6E">
      <w:pPr>
        <w:pStyle w:val="TextHeading2"/>
      </w:pPr>
      <w:r>
        <w:t>After one of you dies, the survivor may remove any Trustee for any reason.</w:t>
      </w:r>
    </w:p>
    <w:p w14:paraId="3D29E60F" w14:textId="77777777" w:rsidR="00BC3519" w:rsidRDefault="00357E6E">
      <w:pPr>
        <w:pStyle w:val="TextHeading2"/>
      </w:pPr>
      <w:r>
        <w:lastRenderedPageBreak/>
        <w:t>If a beneficiary is a minor or incapacitated, the legal representative of such beneficiary may act on behalf of such beneficiary.</w:t>
      </w:r>
    </w:p>
    <w:p w14:paraId="3D29E610" w14:textId="77777777" w:rsidR="00BC3519" w:rsidRDefault="00357E6E">
      <w:pPr>
        <w:pStyle w:val="TextHeading2"/>
      </w:pPr>
      <w:r>
        <w:t>Any individual Trustee may appoint a Co-Trustee.  An individual Trustee may want to appoint a Co-Trustee if the responsibilities of serving as Trustee are too burdensome.</w:t>
      </w:r>
    </w:p>
    <w:p w14:paraId="3D29E611" w14:textId="77777777" w:rsidR="00BC3519" w:rsidRDefault="00357E6E">
      <w:pPr>
        <w:pStyle w:val="TextHeading2"/>
      </w:pPr>
      <w:r>
        <w:t xml:space="preserve">If there is a need for an Independent Trustee for any specific purpose, a provision is included allowing a Trustee to appoint an Independent Special Trustee for that purpose.  </w:t>
      </w:r>
    </w:p>
    <w:p w14:paraId="3D29E612" w14:textId="566E88BB" w:rsidR="00BC3519" w:rsidRDefault="00357E6E">
      <w:pPr>
        <w:pStyle w:val="TextHeading2"/>
      </w:pPr>
      <w:r>
        <w:fldChar w:fldCharType="begin"/>
      </w:r>
      <w:r>
        <w:instrText xml:space="preserve"> REF 8471567702765761239 \r \h \* MERGEFORMAT </w:instrText>
      </w:r>
      <w:r>
        <w:fldChar w:fldCharType="separate"/>
      </w:r>
      <w:r w:rsidR="006272D3">
        <w:t>Article Three</w:t>
      </w:r>
      <w:r>
        <w:fldChar w:fldCharType="end"/>
      </w:r>
      <w:r>
        <w:t xml:space="preserve"> also includes provisions for the appointment of a Trust Protector.</w:t>
      </w:r>
    </w:p>
    <w:p w14:paraId="3D29E613" w14:textId="77777777" w:rsidR="00BC3519" w:rsidRDefault="00357E6E">
      <w:pPr>
        <w:pStyle w:val="TextHeading2"/>
      </w:pPr>
      <w:r>
        <w:t xml:space="preserve">The Trust Protector is specifically empowered to correct any errors or ambiguities found in the trust agreement and to respond to changes in the law that affect any </w:t>
      </w:r>
      <w:proofErr w:type="gramStart"/>
      <w:r>
        <w:t>trusts</w:t>
      </w:r>
      <w:proofErr w:type="gramEnd"/>
      <w:r>
        <w:t xml:space="preserve"> created under the agreement.</w:t>
      </w:r>
    </w:p>
    <w:p w14:paraId="3D29E614" w14:textId="77777777" w:rsidR="00BC3519" w:rsidRDefault="00BC3519">
      <w:pPr>
        <w:pStyle w:val="TextHeading2"/>
      </w:pPr>
    </w:p>
    <w:p w14:paraId="3D29E615" w14:textId="77777777" w:rsidR="00BC3519" w:rsidRDefault="00357E6E" w:rsidP="006272D3">
      <w:pPr>
        <w:pStyle w:val="Heading1"/>
      </w:pPr>
      <w:r>
        <w:br/>
      </w:r>
      <w:bookmarkStart w:id="8" w:name="7031299072020015174"/>
      <w:bookmarkStart w:id="9" w:name="_Toc519541199"/>
      <w:bookmarkStart w:id="10" w:name="_Toc520529437"/>
      <w:bookmarkStart w:id="11" w:name="_Toc528548713"/>
      <w:bookmarkStart w:id="12" w:name="_Toc533030240"/>
      <w:bookmarkStart w:id="13" w:name="_Ref514332360"/>
      <w:r>
        <w:t>Administration of Our Trust During a Grantor’s Incapacity</w:t>
      </w:r>
      <w:bookmarkEnd w:id="8"/>
      <w:bookmarkEnd w:id="9"/>
      <w:bookmarkEnd w:id="10"/>
      <w:bookmarkEnd w:id="11"/>
      <w:bookmarkEnd w:id="12"/>
      <w:bookmarkEnd w:id="13"/>
    </w:p>
    <w:p w14:paraId="3D29E616" w14:textId="78EC8CFF" w:rsidR="00BC3519" w:rsidRDefault="00357E6E">
      <w:pPr>
        <w:pStyle w:val="TextHeading2"/>
      </w:pPr>
      <w:r>
        <w:fldChar w:fldCharType="begin"/>
      </w:r>
      <w:r>
        <w:instrText xml:space="preserve"> REF 7031299072020015174 \r \h </w:instrText>
      </w:r>
      <w:r>
        <w:fldChar w:fldCharType="separate"/>
      </w:r>
      <w:r w:rsidR="006272D3">
        <w:t>Article Four</w:t>
      </w:r>
      <w:r>
        <w:fldChar w:fldCharType="end"/>
      </w:r>
      <w:r>
        <w:t xml:space="preserve"> contains the instructions on how your Trustee is to manage your trust during any </w:t>
      </w:r>
      <w:proofErr w:type="gramStart"/>
      <w:r>
        <w:t>period of time</w:t>
      </w:r>
      <w:proofErr w:type="gramEnd"/>
      <w:r>
        <w:t xml:space="preserve"> you are incapacitated.  This Article ensures that your Trustee has the discretion and authority to manage your affairs the way you want them managed.</w:t>
      </w:r>
    </w:p>
    <w:p w14:paraId="3D29E617" w14:textId="77777777" w:rsidR="00BC3519" w:rsidRDefault="00357E6E">
      <w:pPr>
        <w:pStyle w:val="TextHeading2"/>
      </w:pPr>
      <w:r>
        <w:t xml:space="preserve">You are deemed incapacitated if </w:t>
      </w:r>
      <w:r>
        <w:rPr>
          <w:color w:val="000000"/>
        </w:rPr>
        <w:t>t</w:t>
      </w:r>
      <w:r>
        <w:t>wo licensed physicians give the medical opinion that you are unable to effectively manage your property or financial affairs, whether as a result of age, illness, use of prescription medications, drugs, or other substances, or any other medical cause; or a court has declared you to be disabled, incompetent, or legally incapacitated; or you cannot effectively manage your property or financial affairs due to your unexplained disappearance or absence for more than 30 days, or whenever you are detained under duress.</w:t>
      </w:r>
    </w:p>
    <w:p w14:paraId="3D29E618" w14:textId="77777777" w:rsidR="00BC3519" w:rsidRDefault="00357E6E">
      <w:pPr>
        <w:pStyle w:val="TextHeading2"/>
        <w:keepNext/>
        <w:tabs>
          <w:tab w:val="left" w:pos="2160"/>
        </w:tabs>
      </w:pPr>
      <w:bookmarkStart w:id="14" w:name="_Hlk511063368"/>
      <w:r>
        <w:t>Your Trustee must make distributions for the benefit of the incapacitated Grantor under the circumstances existing at the time the Trustee makes each distribution.</w:t>
      </w:r>
      <w:bookmarkEnd w:id="14"/>
    </w:p>
    <w:p w14:paraId="3D29E619" w14:textId="77777777" w:rsidR="00BC3519" w:rsidRDefault="00357E6E">
      <w:pPr>
        <w:pStyle w:val="TextHeading2"/>
        <w:keepNext/>
        <w:tabs>
          <w:tab w:val="left" w:pos="2160"/>
        </w:tabs>
      </w:pPr>
      <w:r>
        <w:t>The Trustee may make distributions for the other Grantor’s health, education, maintenance, or support.  In making distributions, the Trustee must consider your needs first, and only then the needs of the other Grantor.</w:t>
      </w:r>
    </w:p>
    <w:p w14:paraId="3D29E61A" w14:textId="77777777" w:rsidR="00BC3519" w:rsidRDefault="00BC3519">
      <w:pPr>
        <w:pStyle w:val="TextHeading2"/>
      </w:pPr>
    </w:p>
    <w:p w14:paraId="3D29E61B" w14:textId="77777777" w:rsidR="00BC3519" w:rsidRDefault="00357E6E" w:rsidP="006272D3">
      <w:pPr>
        <w:pStyle w:val="Heading1"/>
      </w:pPr>
      <w:r>
        <w:lastRenderedPageBreak/>
        <w:br/>
        <w:t xml:space="preserve">Administration of </w:t>
      </w:r>
      <w:bookmarkStart w:id="15" w:name="13923668377457030925"/>
      <w:bookmarkStart w:id="16" w:name="_Ref514056431"/>
      <w:r>
        <w:t>Our Trust Upon the Death of a Grantor</w:t>
      </w:r>
      <w:bookmarkEnd w:id="15"/>
      <w:bookmarkEnd w:id="16"/>
    </w:p>
    <w:p w14:paraId="3D29E61C" w14:textId="1D195662" w:rsidR="00BC3519" w:rsidRDefault="00357E6E">
      <w:pPr>
        <w:pStyle w:val="TextHeading2"/>
      </w:pPr>
      <w:r>
        <w:t xml:space="preserve">Upon the death of the first of you to die, </w:t>
      </w:r>
      <w:proofErr w:type="gramStart"/>
      <w:r>
        <w:t>all of</w:t>
      </w:r>
      <w:proofErr w:type="gramEnd"/>
      <w:r>
        <w:t xml:space="preserve"> the survivor’s trust property shall be allocated to the Survivor’s Trust to be held and administered under the provisions of </w:t>
      </w:r>
      <w:r>
        <w:fldChar w:fldCharType="begin"/>
      </w:r>
      <w:r>
        <w:instrText xml:space="preserve"> REF 8650307006653637153 \r \h </w:instrText>
      </w:r>
      <w:r>
        <w:fldChar w:fldCharType="separate"/>
      </w:r>
      <w:r w:rsidR="006272D3">
        <w:t>Article Eight</w:t>
      </w:r>
      <w:r>
        <w:fldChar w:fldCharType="end"/>
      </w:r>
      <w:r>
        <w:t xml:space="preserve">.  The trust becomes irrevocable as it pertains to the deceased’s trust property and may have its own Tax ID number.  </w:t>
      </w:r>
      <w:r>
        <w:fldChar w:fldCharType="begin"/>
      </w:r>
      <w:r>
        <w:instrText xml:space="preserve"> REF 13923668377457030925 \r \h </w:instrText>
      </w:r>
      <w:r>
        <w:fldChar w:fldCharType="separate"/>
      </w:r>
      <w:r w:rsidR="006272D3">
        <w:t>Article Five</w:t>
      </w:r>
      <w:r>
        <w:fldChar w:fldCharType="end"/>
      </w:r>
      <w:r>
        <w:t xml:space="preserve"> contains the instructions for the payment of debts, administrative expenses, and taxes.  This procedure is commonly referred to as trust administration and the deceased’s trust property is sometimes referred to as an </w:t>
      </w:r>
      <w:r>
        <w:rPr>
          <w:i/>
        </w:rPr>
        <w:t>Administrative Trust</w:t>
      </w:r>
      <w:r>
        <w:t xml:space="preserve"> during this period.  For convenience however, your trust will continue to be referred to as the Pawar and Kadam Living Trust.</w:t>
      </w:r>
    </w:p>
    <w:p w14:paraId="3D29E61D" w14:textId="3F280AA2" w:rsidR="00BC3519" w:rsidRDefault="00357E6E">
      <w:pPr>
        <w:pStyle w:val="TextHeading2"/>
      </w:pPr>
      <w:r>
        <w:t xml:space="preserve">Because of the possibility of a probate estate to handle assets not owned by your trust at the time of your death, </w:t>
      </w:r>
      <w:r>
        <w:fldChar w:fldCharType="begin"/>
      </w:r>
      <w:r>
        <w:instrText xml:space="preserve"> REF 13923668377457030925 \r \h </w:instrText>
      </w:r>
      <w:r>
        <w:fldChar w:fldCharType="separate"/>
      </w:r>
      <w:r w:rsidR="006272D3">
        <w:t>Article Five</w:t>
      </w:r>
      <w:r>
        <w:fldChar w:fldCharType="end"/>
      </w:r>
      <w:r>
        <w:t xml:space="preserve"> contains provisions for the coordination of your probate estate administration and the administration of your trust.</w:t>
      </w:r>
    </w:p>
    <w:p w14:paraId="3D29E61E" w14:textId="77777777" w:rsidR="00BC3519" w:rsidRDefault="00BC3519">
      <w:pPr>
        <w:pStyle w:val="TextHeading2"/>
        <w:rPr>
          <w:color w:val="000000"/>
        </w:rPr>
      </w:pPr>
    </w:p>
    <w:p w14:paraId="3D29E61F" w14:textId="77777777" w:rsidR="00BC3519" w:rsidRDefault="00357E6E" w:rsidP="006272D3">
      <w:pPr>
        <w:pStyle w:val="Heading1"/>
      </w:pPr>
      <w:bookmarkStart w:id="17" w:name="6982893034556254158"/>
      <w:bookmarkStart w:id="18" w:name="_Hlk4057597"/>
      <w:bookmarkStart w:id="19" w:name="_Ref510525647"/>
      <w:bookmarkStart w:id="20" w:name="_Ref5900479"/>
      <w:bookmarkStart w:id="21" w:name="_Hlk6238259"/>
      <w:r>
        <w:br/>
        <w:t xml:space="preserve"> Disposition of Tangible Personal Property</w:t>
      </w:r>
      <w:bookmarkEnd w:id="17"/>
      <w:bookmarkEnd w:id="18"/>
      <w:bookmarkEnd w:id="19"/>
      <w:bookmarkEnd w:id="20"/>
      <w:bookmarkEnd w:id="21"/>
    </w:p>
    <w:p w14:paraId="3D29E620" w14:textId="14476838" w:rsidR="00BC3519" w:rsidRDefault="00357E6E">
      <w:pPr>
        <w:pStyle w:val="TextHeading2"/>
      </w:pPr>
      <w:r>
        <w:fldChar w:fldCharType="begin"/>
      </w:r>
      <w:r>
        <w:instrText xml:space="preserve"> REF 6982893034556254158 \r \h </w:instrText>
      </w:r>
      <w:r>
        <w:fldChar w:fldCharType="separate"/>
      </w:r>
      <w:r w:rsidR="006272D3">
        <w:t>Article Six</w:t>
      </w:r>
      <w:r>
        <w:fldChar w:fldCharType="end"/>
      </w:r>
      <w:r>
        <w:t xml:space="preserve"> includes provisions for you to use a written memorandum to provide for the distribution of tangible personal property.  If you decide to use a written memorandum for this purpose it must be signed and dated by you.  It should list the items of tangible personal property designating who is to receive such property.  Your Estate Planning Portfolio includes a form for you to use to create such a written memorandum.</w:t>
      </w:r>
    </w:p>
    <w:p w14:paraId="3D29E621" w14:textId="77777777" w:rsidR="00BC3519" w:rsidRDefault="00357E6E">
      <w:pPr>
        <w:pStyle w:val="TextHeading2"/>
      </w:pPr>
      <w:bookmarkStart w:id="22" w:name="_Hlk509928502"/>
      <w:r>
        <w:t>Should you leave multiple written memoranda, the last dated memorandum shall control any items that are in conflict.  If the memorandum with the most recent date conflicts with a provision of this instrument as to the specific distribution of any item of tangible personal property, the provisions of this instrument will control as to those items that are in conflict.</w:t>
      </w:r>
      <w:bookmarkEnd w:id="22"/>
    </w:p>
    <w:p w14:paraId="3D29E622" w14:textId="77777777" w:rsidR="00BC3519" w:rsidRDefault="00357E6E">
      <w:pPr>
        <w:pStyle w:val="TextHeading2"/>
      </w:pPr>
      <w:r>
        <w:t xml:space="preserve">If the writing is not legally binding, you specifically request that your Trustee follows your wishes and </w:t>
      </w:r>
      <w:proofErr w:type="gramStart"/>
      <w:r>
        <w:t>distribute</w:t>
      </w:r>
      <w:proofErr w:type="gramEnd"/>
      <w:r>
        <w:t xml:space="preserve"> your tangible personal property in accordance with such memorandum.</w:t>
      </w:r>
    </w:p>
    <w:p w14:paraId="3D29E623" w14:textId="77777777" w:rsidR="00BC3519" w:rsidRDefault="00357E6E">
      <w:pPr>
        <w:pStyle w:val="TextHeading2"/>
      </w:pPr>
      <w:r>
        <w:t>You have instructed your Trustee to distribute any tangible personal property not disposed of by a written memorandum to the survivor.  If both of you are deceased, the property will be distributed under the remaining terms of your trust.</w:t>
      </w:r>
    </w:p>
    <w:p w14:paraId="3D29E624" w14:textId="77777777" w:rsidR="00BC3519" w:rsidRDefault="00357E6E">
      <w:pPr>
        <w:pStyle w:val="TextHeading2"/>
      </w:pPr>
      <w:r>
        <w:t>The deceased’s remaining property will be administered under the provisions of the following Articles.</w:t>
      </w:r>
    </w:p>
    <w:p w14:paraId="3D29E625" w14:textId="77777777" w:rsidR="00BC3519" w:rsidRDefault="00BC3519">
      <w:pPr>
        <w:pStyle w:val="TextHeading2"/>
      </w:pPr>
    </w:p>
    <w:p w14:paraId="3D29E626" w14:textId="77777777" w:rsidR="00BC3519" w:rsidRDefault="00357E6E" w:rsidP="006272D3">
      <w:pPr>
        <w:pStyle w:val="Heading1"/>
      </w:pPr>
      <w:bookmarkStart w:id="23" w:name="16511060005921059893"/>
      <w:bookmarkStart w:id="24" w:name="_Toc507273087"/>
      <w:bookmarkStart w:id="25" w:name="_Ref507275991"/>
      <w:bookmarkStart w:id="26" w:name="_Ref5156074"/>
      <w:bookmarkStart w:id="27" w:name="_Ref38702152"/>
      <w:bookmarkStart w:id="28" w:name="_Ref42573154"/>
      <w:bookmarkStart w:id="29" w:name="_Ref77583415"/>
      <w:bookmarkStart w:id="30" w:name="_Ref123470559"/>
      <w:bookmarkStart w:id="31" w:name="_Ref132589073"/>
      <w:bookmarkStart w:id="32" w:name="_Ref221930381"/>
      <w:bookmarkStart w:id="33" w:name="_Ref224201199"/>
      <w:r>
        <w:lastRenderedPageBreak/>
        <w:t xml:space="preserve"> </w:t>
      </w:r>
      <w:r>
        <w:br/>
        <w:t>Creating Trust Shares upon the Death of a Grantor</w:t>
      </w:r>
      <w:bookmarkEnd w:id="23"/>
      <w:bookmarkEnd w:id="24"/>
      <w:bookmarkEnd w:id="25"/>
      <w:bookmarkEnd w:id="26"/>
      <w:bookmarkEnd w:id="27"/>
      <w:bookmarkEnd w:id="28"/>
      <w:bookmarkEnd w:id="29"/>
      <w:bookmarkEnd w:id="30"/>
      <w:bookmarkEnd w:id="31"/>
      <w:bookmarkEnd w:id="32"/>
      <w:bookmarkEnd w:id="33"/>
    </w:p>
    <w:p w14:paraId="3D29E627" w14:textId="32F7DB5E" w:rsidR="00BC3519" w:rsidRDefault="00357E6E">
      <w:pPr>
        <w:pStyle w:val="TextHeading2"/>
      </w:pPr>
      <w:r>
        <w:t xml:space="preserve">If the survivor determines it would be advisable for estate tax purposes, the survivor may disclaim any property otherwise passing to the Survivor’s Trust.  If the survivor disclaims any portion of the property that would otherwise be allocated to the Survivor’s Trust, your Trustee is directed to allocate the disclaimed property to the Marital Share and to administer the disclaimed property as provided in </w:t>
      </w:r>
      <w:r>
        <w:fldChar w:fldCharType="begin"/>
      </w:r>
      <w:r>
        <w:instrText xml:space="preserve"> REF 16623869546863326184 \r \h </w:instrText>
      </w:r>
      <w:r>
        <w:fldChar w:fldCharType="separate"/>
      </w:r>
      <w:r w:rsidR="006272D3">
        <w:t>Article Nine</w:t>
      </w:r>
      <w:r>
        <w:fldChar w:fldCharType="end"/>
      </w:r>
      <w:r>
        <w:t xml:space="preserve">.  If the survivor disclaims any portion of the property that would otherwise be allocated to the Marital Share, your Trustee is directed to allocate the disclaimed property to the Non-Marital Share and to administer the Non-Marital Share as provided in </w:t>
      </w:r>
      <w:r>
        <w:fldChar w:fldCharType="begin"/>
      </w:r>
      <w:r>
        <w:instrText xml:space="preserve"> REF 13062496672144264647 \r \h \* MERGEFORMAT </w:instrText>
      </w:r>
      <w:r>
        <w:fldChar w:fldCharType="separate"/>
      </w:r>
      <w:r w:rsidR="006272D3">
        <w:t>Article Ten</w:t>
      </w:r>
      <w:r>
        <w:fldChar w:fldCharType="end"/>
      </w:r>
      <w:r>
        <w:t>.</w:t>
      </w:r>
    </w:p>
    <w:p w14:paraId="3D29E628" w14:textId="57751BF7" w:rsidR="00BC3519" w:rsidRDefault="00357E6E">
      <w:pPr>
        <w:pStyle w:val="TextHeading2"/>
      </w:pPr>
      <w:bookmarkStart w:id="34" w:name="_Hlk158304301"/>
      <w:r>
        <w:t xml:space="preserve">Upon the death of the first of you to die, your Trustee will allocate all of the deceased’s remaining trust property to the Survivor’s Trust and administer the Survivor’s Trust as provided in </w:t>
      </w:r>
      <w:r>
        <w:fldChar w:fldCharType="begin"/>
      </w:r>
      <w:r>
        <w:instrText xml:space="preserve"> REF 8650307006653637153 \r \h \* MERGEFORMAT </w:instrText>
      </w:r>
      <w:r>
        <w:fldChar w:fldCharType="separate"/>
      </w:r>
      <w:r w:rsidR="006272D3">
        <w:t>Article Eight</w:t>
      </w:r>
      <w:r>
        <w:fldChar w:fldCharType="end"/>
      </w:r>
      <w:r>
        <w:t xml:space="preserve">. </w:t>
      </w:r>
      <w:bookmarkEnd w:id="34"/>
    </w:p>
    <w:p w14:paraId="3D29E629" w14:textId="77777777" w:rsidR="00BC3519" w:rsidRDefault="00357E6E">
      <w:pPr>
        <w:pStyle w:val="TextHeading2"/>
      </w:pPr>
      <w:r>
        <w:t>This technique allows you and your advisors to wait until after the first of you dies to determine what portion, if any, of the remaining trust property should be allocated to the Non-Marital Share.</w:t>
      </w:r>
    </w:p>
    <w:p w14:paraId="3D29E62A" w14:textId="77777777" w:rsidR="00BC3519" w:rsidRDefault="00BC3519">
      <w:pPr>
        <w:pStyle w:val="TextHeading2"/>
      </w:pPr>
    </w:p>
    <w:p w14:paraId="3D29E62B" w14:textId="77777777" w:rsidR="00BC3519" w:rsidRDefault="00357E6E" w:rsidP="006272D3">
      <w:pPr>
        <w:pStyle w:val="Heading1"/>
      </w:pPr>
      <w:r>
        <w:br/>
        <w:t xml:space="preserve">The </w:t>
      </w:r>
      <w:bookmarkStart w:id="35" w:name="8650307006653637153"/>
      <w:bookmarkStart w:id="36" w:name="_Ref514056697"/>
      <w:bookmarkStart w:id="37" w:name="_Ref196920442"/>
      <w:r>
        <w:t>Survivor’s Trust</w:t>
      </w:r>
      <w:bookmarkEnd w:id="35"/>
      <w:bookmarkEnd w:id="36"/>
      <w:bookmarkEnd w:id="37"/>
    </w:p>
    <w:p w14:paraId="3D29E62C" w14:textId="77777777" w:rsidR="00BC3519" w:rsidRDefault="00357E6E">
      <w:pPr>
        <w:pStyle w:val="TextHeading2"/>
      </w:pPr>
      <w:r>
        <w:t>The survivor will be the Trustee of the Survivor’s Trust.  The survivor may designate Co-Trustees or successor Trustees.</w:t>
      </w:r>
    </w:p>
    <w:p w14:paraId="3D29E62D" w14:textId="77777777" w:rsidR="00BC3519" w:rsidRDefault="00357E6E">
      <w:pPr>
        <w:pStyle w:val="TextHeading2"/>
      </w:pPr>
      <w:r>
        <w:t>The survivor also has the absolute right to amend, restate, or revoke the Survivor’s Trust’s terms, in whole or in part, for any purpose.</w:t>
      </w:r>
    </w:p>
    <w:p w14:paraId="3D29E62E" w14:textId="77777777" w:rsidR="00BC3519" w:rsidRDefault="00357E6E">
      <w:pPr>
        <w:pStyle w:val="TextHeading2"/>
      </w:pPr>
      <w:r>
        <w:t xml:space="preserve">The survivor receives </w:t>
      </w:r>
      <w:proofErr w:type="gramStart"/>
      <w:r>
        <w:t>all of</w:t>
      </w:r>
      <w:proofErr w:type="gramEnd"/>
      <w:r>
        <w:t xml:space="preserve"> the income of the Survivor’s Trust and as much </w:t>
      </w:r>
      <w:proofErr w:type="gramStart"/>
      <w:r>
        <w:t>of</w:t>
      </w:r>
      <w:proofErr w:type="gramEnd"/>
      <w:r>
        <w:t xml:space="preserve"> the principal of the Survivor’s Trust as the survivor may request in writing for any reason.</w:t>
      </w:r>
    </w:p>
    <w:p w14:paraId="3D29E62F" w14:textId="2CC59D3B" w:rsidR="00BC3519" w:rsidRDefault="00357E6E">
      <w:pPr>
        <w:pStyle w:val="TextHeading2"/>
      </w:pPr>
      <w:bookmarkStart w:id="38" w:name="_Hlk512954526"/>
      <w:bookmarkStart w:id="39" w:name="_Hlk513498155"/>
      <w:r>
        <w:t xml:space="preserve">When the survivor is incapacitated, the Survivor’s Trust will be administered as outlined in </w:t>
      </w:r>
      <w:r>
        <w:fldChar w:fldCharType="begin"/>
      </w:r>
      <w:r>
        <w:instrText xml:space="preserve"> REF 7031299072020015174 \r \h </w:instrText>
      </w:r>
      <w:r>
        <w:fldChar w:fldCharType="separate"/>
      </w:r>
      <w:r w:rsidR="006272D3">
        <w:t>Article Four</w:t>
      </w:r>
      <w:r>
        <w:fldChar w:fldCharType="end"/>
      </w:r>
      <w:r>
        <w:t>.</w:t>
      </w:r>
      <w:bookmarkEnd w:id="38"/>
      <w:bookmarkEnd w:id="39"/>
    </w:p>
    <w:p w14:paraId="3D29E630" w14:textId="2F164DE8" w:rsidR="00BC3519" w:rsidRDefault="00357E6E">
      <w:pPr>
        <w:pStyle w:val="TextHeading2"/>
      </w:pPr>
      <w:bookmarkStart w:id="40" w:name="_Hlk513497943"/>
      <w:r>
        <w:t xml:space="preserve">Upon the death of the survivor, the property remaining in the Survivor’s Trust will be administered as outlined in </w:t>
      </w:r>
      <w:r>
        <w:fldChar w:fldCharType="begin"/>
      </w:r>
      <w:r>
        <w:instrText xml:space="preserve"> REF 13923668377457030925 \r \h </w:instrText>
      </w:r>
      <w:r>
        <w:fldChar w:fldCharType="separate"/>
      </w:r>
      <w:r w:rsidR="006272D3">
        <w:t>Article Five</w:t>
      </w:r>
      <w:r>
        <w:fldChar w:fldCharType="end"/>
      </w:r>
      <w:r>
        <w:t>.</w:t>
      </w:r>
      <w:bookmarkEnd w:id="40"/>
    </w:p>
    <w:p w14:paraId="3D29E631" w14:textId="6B3AD7B6" w:rsidR="00BC3519" w:rsidRDefault="00357E6E">
      <w:pPr>
        <w:pStyle w:val="TextHeading2"/>
      </w:pPr>
      <w:r>
        <w:t xml:space="preserve">Your Trustee will administer the balance of the Survivor’s Trust as provided in </w:t>
      </w:r>
      <w:r>
        <w:fldChar w:fldCharType="begin"/>
      </w:r>
      <w:r>
        <w:instrText xml:space="preserve"> REF 17922441677473031032 \r \h </w:instrText>
      </w:r>
      <w:r>
        <w:fldChar w:fldCharType="separate"/>
      </w:r>
      <w:r w:rsidR="006272D3">
        <w:t>Article Eleven</w:t>
      </w:r>
      <w:r>
        <w:fldChar w:fldCharType="end"/>
      </w:r>
      <w:r>
        <w:t>.</w:t>
      </w:r>
    </w:p>
    <w:p w14:paraId="3D29E632" w14:textId="77777777" w:rsidR="00BC3519" w:rsidRDefault="00BC3519">
      <w:pPr>
        <w:pStyle w:val="TextHeading2"/>
      </w:pPr>
    </w:p>
    <w:p w14:paraId="3D29E633" w14:textId="77777777" w:rsidR="00BC3519" w:rsidRDefault="00357E6E" w:rsidP="006272D3">
      <w:pPr>
        <w:pStyle w:val="Heading1"/>
      </w:pPr>
      <w:bookmarkStart w:id="41" w:name="16623869546863326184"/>
      <w:bookmarkStart w:id="42" w:name="HDSTE21d"/>
      <w:bookmarkStart w:id="43" w:name="_Ref196978973"/>
      <w:r>
        <w:lastRenderedPageBreak/>
        <w:br/>
        <w:t>The Marital Trust</w:t>
      </w:r>
      <w:bookmarkEnd w:id="41"/>
      <w:bookmarkEnd w:id="42"/>
      <w:bookmarkEnd w:id="43"/>
    </w:p>
    <w:p w14:paraId="3D29E634" w14:textId="77777777" w:rsidR="00BC3519" w:rsidRDefault="00357E6E">
      <w:pPr>
        <w:pStyle w:val="TextHeading2"/>
      </w:pPr>
      <w:r>
        <w:t xml:space="preserve">During the survivor’s lifetime, the survivor receives </w:t>
      </w:r>
      <w:proofErr w:type="gramStart"/>
      <w:r>
        <w:t>all of</w:t>
      </w:r>
      <w:proofErr w:type="gramEnd"/>
      <w:r>
        <w:t xml:space="preserve"> the net income of the Marital Trust.</w:t>
      </w:r>
    </w:p>
    <w:p w14:paraId="3D29E635" w14:textId="77777777" w:rsidR="00BC3519" w:rsidRDefault="00357E6E">
      <w:pPr>
        <w:pStyle w:val="TextHeading2"/>
      </w:pPr>
      <w:bookmarkStart w:id="44" w:name="_Hlk509490433"/>
      <w:bookmarkStart w:id="45" w:name="_Hlk509243774"/>
      <w:bookmarkStart w:id="46" w:name="_Hlk513791690"/>
      <w:r>
        <w:t>Your Trustee may also distribute as much of the principal of the Marital Trust to the survivor as your Trustee deems necessary or advisable for the survivor’s health, education, maintenance, or support.</w:t>
      </w:r>
      <w:bookmarkEnd w:id="44"/>
      <w:bookmarkEnd w:id="45"/>
      <w:bookmarkEnd w:id="46"/>
    </w:p>
    <w:p w14:paraId="3D29E636" w14:textId="77777777" w:rsidR="00BC3519" w:rsidRDefault="00357E6E">
      <w:pPr>
        <w:pStyle w:val="TextHeading2"/>
      </w:pPr>
      <w:bookmarkStart w:id="47" w:name="_Hlk508000257"/>
      <w:r>
        <w:t>If the survivor is not a citizen of the United States at the time of the deceased’s death and has not become a United States citizen before the date on which the federal estate tax return is filed, your Trustee may create a Qualified Domestic Trust to qualify the Marital Trust for the estate tax marital deduction.</w:t>
      </w:r>
      <w:bookmarkEnd w:id="47"/>
    </w:p>
    <w:p w14:paraId="3D29E637" w14:textId="7C37CD8A" w:rsidR="00BC3519" w:rsidRDefault="00357E6E">
      <w:pPr>
        <w:pStyle w:val="TextHeading2"/>
      </w:pPr>
      <w:r>
        <w:t xml:space="preserve">Your Trustee will distribute the balance or remainder of the Marital Trust as provided in </w:t>
      </w:r>
      <w:r>
        <w:fldChar w:fldCharType="begin"/>
      </w:r>
      <w:r>
        <w:instrText xml:space="preserve"> REF 17922441677473031032 \r \h </w:instrText>
      </w:r>
      <w:r>
        <w:fldChar w:fldCharType="separate"/>
      </w:r>
      <w:r w:rsidR="006272D3">
        <w:t>Article Eleven</w:t>
      </w:r>
      <w:r>
        <w:fldChar w:fldCharType="end"/>
      </w:r>
      <w:r>
        <w:t>.</w:t>
      </w:r>
    </w:p>
    <w:p w14:paraId="3D29E638" w14:textId="77777777" w:rsidR="00BC3519" w:rsidRDefault="00BC3519">
      <w:pPr>
        <w:pStyle w:val="TextHeading2"/>
      </w:pPr>
    </w:p>
    <w:p w14:paraId="3D29E639" w14:textId="77777777" w:rsidR="00BC3519" w:rsidRDefault="00357E6E" w:rsidP="006272D3">
      <w:pPr>
        <w:pStyle w:val="Heading1"/>
      </w:pPr>
      <w:r>
        <w:br/>
        <w:t xml:space="preserve">The </w:t>
      </w:r>
      <w:bookmarkStart w:id="48" w:name="13062496672144264647"/>
      <w:bookmarkStart w:id="49" w:name="_Ref513805569"/>
      <w:r>
        <w:t>Family Trust</w:t>
      </w:r>
      <w:bookmarkEnd w:id="48"/>
      <w:bookmarkEnd w:id="49"/>
    </w:p>
    <w:p w14:paraId="3D29E63A" w14:textId="77777777" w:rsidR="00BC3519" w:rsidRDefault="00357E6E">
      <w:pPr>
        <w:pStyle w:val="TextHeading2"/>
      </w:pPr>
      <w:r>
        <w:t xml:space="preserve">Your Trustee will administer the Non-Marital Share in what is commonly referred to as a </w:t>
      </w:r>
      <w:r>
        <w:rPr>
          <w:i/>
        </w:rPr>
        <w:t>Bypass, Credit-Shelter or Family Trust</w:t>
      </w:r>
      <w:r>
        <w:t xml:space="preserve">.  In </w:t>
      </w:r>
      <w:proofErr w:type="gramStart"/>
      <w:r>
        <w:t>your trust</w:t>
      </w:r>
      <w:proofErr w:type="gramEnd"/>
      <w:r>
        <w:t xml:space="preserve"> agreement, the trust is referred to as the </w:t>
      </w:r>
      <w:r>
        <w:rPr>
          <w:i/>
        </w:rPr>
        <w:t>Family Trust</w:t>
      </w:r>
      <w:r>
        <w:t>.</w:t>
      </w:r>
    </w:p>
    <w:p w14:paraId="3D29E63B" w14:textId="77777777" w:rsidR="00BC3519" w:rsidRDefault="00357E6E">
      <w:pPr>
        <w:pStyle w:val="TextHeading2"/>
      </w:pPr>
      <w:r>
        <w:t>The purpose of the Family Trust is to make the income and assets of the trust available for the benefit of the survivor.</w:t>
      </w:r>
    </w:p>
    <w:p w14:paraId="3D29E63C" w14:textId="77777777" w:rsidR="00BC3519" w:rsidRDefault="00357E6E">
      <w:pPr>
        <w:pStyle w:val="TextHeading2"/>
      </w:pPr>
      <w:r>
        <w:t>During the lifetime of the surviving Grantor, the income and principal of the Family Trust is available to the surviving Grantor for the survivor’s needs.</w:t>
      </w:r>
    </w:p>
    <w:p w14:paraId="3D29E63D" w14:textId="77777777" w:rsidR="00BC3519" w:rsidRDefault="00357E6E">
      <w:pPr>
        <w:pStyle w:val="TextHeading2"/>
      </w:pPr>
      <w:r>
        <w:t>While the survivor is alive, the income and principal of the Family Trust is available to the surviving Grantor.</w:t>
      </w:r>
    </w:p>
    <w:p w14:paraId="3D29E63E" w14:textId="2070214E" w:rsidR="00BC3519" w:rsidRDefault="00357E6E">
      <w:pPr>
        <w:pStyle w:val="TextHeading2"/>
      </w:pPr>
      <w:r>
        <w:t xml:space="preserve">The Family Trust terminates upon the death of the survivor.  Upon the death of the survivor, your Trustee will administer the balance of the Family Trust as provided in </w:t>
      </w:r>
      <w:r>
        <w:fldChar w:fldCharType="begin"/>
      </w:r>
      <w:r>
        <w:instrText xml:space="preserve"> REF 17922441677473031032 \r \h \* MERGEFORMAT </w:instrText>
      </w:r>
      <w:r>
        <w:fldChar w:fldCharType="separate"/>
      </w:r>
      <w:r w:rsidR="006272D3">
        <w:t>Article Eleven</w:t>
      </w:r>
      <w:r>
        <w:fldChar w:fldCharType="end"/>
      </w:r>
      <w:r>
        <w:t>.</w:t>
      </w:r>
    </w:p>
    <w:p w14:paraId="3D29E63F" w14:textId="77777777" w:rsidR="00BC3519" w:rsidRDefault="00BC3519">
      <w:pPr>
        <w:pStyle w:val="TextHeading2"/>
      </w:pPr>
    </w:p>
    <w:p w14:paraId="3D29E640" w14:textId="77777777" w:rsidR="00BC3519" w:rsidRDefault="00357E6E" w:rsidP="006272D3">
      <w:pPr>
        <w:pStyle w:val="Heading1"/>
      </w:pPr>
      <w:bookmarkStart w:id="50" w:name="17922441677473031032"/>
      <w:bookmarkStart w:id="51" w:name="_Ref513795373"/>
      <w:r>
        <w:lastRenderedPageBreak/>
        <w:br/>
        <w:t>Trust for Anvisha Avinash Pawar</w:t>
      </w:r>
      <w:bookmarkEnd w:id="50"/>
      <w:bookmarkEnd w:id="51"/>
    </w:p>
    <w:bookmarkStart w:id="52" w:name="_Hlk514324567"/>
    <w:p w14:paraId="3D29E641" w14:textId="70E47FF3" w:rsidR="00BC3519" w:rsidRDefault="00357E6E">
      <w:pPr>
        <w:pStyle w:val="TextHeading2"/>
      </w:pPr>
      <w:r>
        <w:fldChar w:fldCharType="begin"/>
      </w:r>
      <w:r>
        <w:instrText xml:space="preserve"> REF 17922441677473031032 \r \h \* MERGEFORMAT </w:instrText>
      </w:r>
      <w:r>
        <w:fldChar w:fldCharType="separate"/>
      </w:r>
      <w:r w:rsidR="006272D3">
        <w:t>Article Eleven</w:t>
      </w:r>
      <w:r>
        <w:fldChar w:fldCharType="end"/>
      </w:r>
      <w:r>
        <w:t xml:space="preserve"> contains the provisions for administration of the remaining trust property upon the death of the survivor of you.</w:t>
      </w:r>
      <w:bookmarkEnd w:id="52"/>
    </w:p>
    <w:p w14:paraId="3D29E642" w14:textId="77777777" w:rsidR="00BC3519" w:rsidRDefault="00357E6E">
      <w:pPr>
        <w:pStyle w:val="TextHeading2"/>
      </w:pPr>
      <w:r>
        <w:t>The remaining trust property will be held in trust for the benefit of Anvisha Avinash Pawar.</w:t>
      </w:r>
    </w:p>
    <w:p w14:paraId="3D29E643" w14:textId="77777777" w:rsidR="00BC3519" w:rsidRDefault="00357E6E">
      <w:pPr>
        <w:pStyle w:val="TextHeading2"/>
      </w:pPr>
      <w:r>
        <w:t xml:space="preserve">Your Trustee will administer Anvisha Avinash Pawar’s trust as a </w:t>
      </w:r>
      <w:r>
        <w:rPr>
          <w:i/>
        </w:rPr>
        <w:t>General Needs Trust</w:t>
      </w:r>
      <w:r>
        <w:t>.  Your Trustee may distribute the income and principal of Anvisha Avinash Pawar’s trust to Anvisha Avinash Pawar for her needs.</w:t>
      </w:r>
    </w:p>
    <w:p w14:paraId="3D29E644" w14:textId="77777777" w:rsidR="00BC3519" w:rsidRDefault="00357E6E">
      <w:pPr>
        <w:pStyle w:val="TextHeading2"/>
      </w:pPr>
      <w:r>
        <w:t xml:space="preserve">After </w:t>
      </w:r>
      <w:proofErr w:type="gramStart"/>
      <w:r>
        <w:t>attaining age</w:t>
      </w:r>
      <w:proofErr w:type="gramEnd"/>
      <w:r>
        <w:t xml:space="preserve"> 21 years, Anvisha Avinash Pawar has the right to withdraw amounts not to exceed in the aggregate 50% of the trust property calculated as of the date she attains the age of 21.</w:t>
      </w:r>
    </w:p>
    <w:p w14:paraId="3D29E645" w14:textId="77777777" w:rsidR="00BC3519" w:rsidRDefault="00357E6E">
      <w:pPr>
        <w:pStyle w:val="TextHeading2"/>
      </w:pPr>
      <w:r>
        <w:t xml:space="preserve">After attaining age 25 years, Anvisha Avinash Pawar has the right to withdraw </w:t>
      </w:r>
      <w:proofErr w:type="gramStart"/>
      <w:r>
        <w:t>all of</w:t>
      </w:r>
      <w:proofErr w:type="gramEnd"/>
      <w:r>
        <w:t xml:space="preserve"> the property.</w:t>
      </w:r>
    </w:p>
    <w:p w14:paraId="3D29E646" w14:textId="77777777" w:rsidR="00BC3519" w:rsidRDefault="00357E6E">
      <w:pPr>
        <w:pStyle w:val="TextHeading2"/>
      </w:pPr>
      <w:r>
        <w:t>Anvisha Avinash Pawar may exercise this right at any time by delivering written notice to the Trustee, describing the property or portion desired to be withdrawn.</w:t>
      </w:r>
    </w:p>
    <w:p w14:paraId="3D29E647" w14:textId="3E835441" w:rsidR="00BC3519" w:rsidRDefault="00357E6E">
      <w:pPr>
        <w:pStyle w:val="TextHeading2"/>
      </w:pPr>
      <w:r>
        <w:t xml:space="preserve">If Anvisha Avinash Pawar should die before the complete distribution of her trust, any property remaining in her trust will be distributed to her descendants in separate trusts.  If Anvisha Avinash Pawar has no descendants, the balance of </w:t>
      </w:r>
      <w:proofErr w:type="gramStart"/>
      <w:r>
        <w:t>the trust</w:t>
      </w:r>
      <w:proofErr w:type="gramEnd"/>
      <w:r>
        <w:t xml:space="preserve"> property will be distributed to your descendants.  If you have no descendants, the balance of the trust property will be distributed as provided in </w:t>
      </w:r>
      <w:r>
        <w:fldChar w:fldCharType="begin"/>
      </w:r>
      <w:r>
        <w:instrText xml:space="preserve"> REF 3472248589170168092 \r \h </w:instrText>
      </w:r>
      <w:r>
        <w:fldChar w:fldCharType="separate"/>
      </w:r>
      <w:r w:rsidR="006272D3">
        <w:t>Article Twelve</w:t>
      </w:r>
      <w:r>
        <w:fldChar w:fldCharType="end"/>
      </w:r>
      <w:r>
        <w:t>.</w:t>
      </w:r>
    </w:p>
    <w:p w14:paraId="3D29E648" w14:textId="040055C1" w:rsidR="00BC3519" w:rsidRDefault="00357E6E">
      <w:pPr>
        <w:pStyle w:val="TextHeading2"/>
      </w:pPr>
      <w:r>
        <w:t xml:space="preserve">If Anvisha Avinash Pawar is deceased, her share will be distributed to her descendants in separate trusts.  If Anvisha Avinash Pawar has no descendants, her share will be distributed to your descendants.  If you have no descendants, her share will be distributed as provided in </w:t>
      </w:r>
      <w:r>
        <w:fldChar w:fldCharType="begin"/>
      </w:r>
      <w:r>
        <w:instrText xml:space="preserve"> REF 3472248589170168092 \r \h </w:instrText>
      </w:r>
      <w:r>
        <w:fldChar w:fldCharType="separate"/>
      </w:r>
      <w:r w:rsidR="006272D3">
        <w:t>Article Twelve</w:t>
      </w:r>
      <w:r>
        <w:fldChar w:fldCharType="end"/>
      </w:r>
      <w:r>
        <w:t>.</w:t>
      </w:r>
    </w:p>
    <w:p w14:paraId="3D29E649" w14:textId="77777777" w:rsidR="00BC3519" w:rsidRDefault="00BC3519">
      <w:pPr>
        <w:pStyle w:val="TextHeading2"/>
      </w:pPr>
    </w:p>
    <w:p w14:paraId="3D29E64A" w14:textId="77777777" w:rsidR="00BC3519" w:rsidRDefault="00357E6E" w:rsidP="006272D3">
      <w:pPr>
        <w:pStyle w:val="Heading1"/>
      </w:pPr>
      <w:r>
        <w:br/>
        <w:t>Remote Contingent Distribution</w:t>
      </w:r>
      <w:bookmarkStart w:id="53" w:name="3472248589170168092"/>
      <w:bookmarkStart w:id="54" w:name="_Ref513796400"/>
      <w:bookmarkEnd w:id="53"/>
      <w:bookmarkEnd w:id="54"/>
    </w:p>
    <w:p w14:paraId="3D29E64B" w14:textId="77777777" w:rsidR="00BC3519" w:rsidRDefault="00357E6E">
      <w:pPr>
        <w:pStyle w:val="TextHeading2"/>
      </w:pPr>
      <w:r>
        <w:t>In the unlikely event that there is no one identified to receive a final distribution of any portion of your trust estate, one-half of the property will be distributed to those persons who would have inherited it if Avinash Sudhakar Pawar had died without an estate plan and one-half to those persons who would have inherited it had Shweta Pramod Kadam died without an estate plan.</w:t>
      </w:r>
    </w:p>
    <w:p w14:paraId="3D29E64C" w14:textId="77777777" w:rsidR="00BC3519" w:rsidRDefault="00BC3519">
      <w:pPr>
        <w:pStyle w:val="TextHeading2"/>
      </w:pPr>
    </w:p>
    <w:p w14:paraId="3D29E64D" w14:textId="77777777" w:rsidR="00BC3519" w:rsidRDefault="00357E6E" w:rsidP="006272D3">
      <w:pPr>
        <w:pStyle w:val="Heading1"/>
      </w:pPr>
      <w:r>
        <w:lastRenderedPageBreak/>
        <w:br/>
        <w:t>Distributions to Underage and Incapacitated Beneficiaries</w:t>
      </w:r>
      <w:bookmarkStart w:id="55" w:name="3798588930017661762"/>
      <w:bookmarkStart w:id="56" w:name="_Ref513719124"/>
      <w:bookmarkEnd w:id="55"/>
      <w:bookmarkEnd w:id="56"/>
    </w:p>
    <w:p w14:paraId="3D29E64E" w14:textId="75AC0958" w:rsidR="00BC3519" w:rsidRDefault="00357E6E">
      <w:pPr>
        <w:pStyle w:val="TextHeading2"/>
      </w:pPr>
      <w:r>
        <w:fldChar w:fldCharType="begin"/>
      </w:r>
      <w:r>
        <w:instrText xml:space="preserve"> REF 3798588930017661762 \r \h </w:instrText>
      </w:r>
      <w:r>
        <w:fldChar w:fldCharType="separate"/>
      </w:r>
      <w:r w:rsidR="006272D3">
        <w:t>Article Thirteen</w:t>
      </w:r>
      <w:r>
        <w:fldChar w:fldCharType="end"/>
      </w:r>
      <w:r>
        <w:t xml:space="preserve"> provides your Trustee with various distribution options when property would otherwise be distributed to an individual who is under the age of 21, incapacitated or otherwise unable to manage the property.  These options include distributing the property to the individual’s legal representative or continuing to hold the property in trust.</w:t>
      </w:r>
    </w:p>
    <w:p w14:paraId="3D29E64F" w14:textId="77777777" w:rsidR="00BC3519" w:rsidRDefault="00BC3519">
      <w:pPr>
        <w:pStyle w:val="TextHeading2"/>
      </w:pPr>
    </w:p>
    <w:p w14:paraId="3D29E650" w14:textId="77777777" w:rsidR="00BC3519" w:rsidRDefault="00357E6E" w:rsidP="006272D3">
      <w:pPr>
        <w:pStyle w:val="Heading1"/>
      </w:pPr>
      <w:r>
        <w:br/>
        <w:t>Retirement Plans and Life Insurance Policies</w:t>
      </w:r>
      <w:bookmarkStart w:id="57" w:name="13763749592221120008"/>
      <w:bookmarkStart w:id="58" w:name="_Ref513718774"/>
      <w:bookmarkEnd w:id="57"/>
      <w:bookmarkEnd w:id="58"/>
    </w:p>
    <w:p w14:paraId="3D29E651" w14:textId="77777777" w:rsidR="00BC3519" w:rsidRDefault="00357E6E">
      <w:pPr>
        <w:pStyle w:val="TextHeading2"/>
      </w:pPr>
      <w:r>
        <w:t xml:space="preserve">Generally, retirement plans and life insurance policies will not be owned by your trust; however, it is not uncommon for your trust to be designated as beneficiary of retirement plans or life insurance policies. </w:t>
      </w:r>
    </w:p>
    <w:bookmarkStart w:id="59" w:name="_Hlk502748473"/>
    <w:p w14:paraId="3D29E652" w14:textId="70C2F4F1" w:rsidR="00BC3519" w:rsidRDefault="00357E6E">
      <w:pPr>
        <w:pStyle w:val="TextHeading2"/>
      </w:pPr>
      <w:r>
        <w:fldChar w:fldCharType="begin"/>
      </w:r>
      <w:r>
        <w:instrText xml:space="preserve"> REF 13763749592221120008 \r \h </w:instrText>
      </w:r>
      <w:r>
        <w:fldChar w:fldCharType="separate"/>
      </w:r>
      <w:r w:rsidR="006272D3">
        <w:t>Article Fourteen</w:t>
      </w:r>
      <w:r>
        <w:fldChar w:fldCharType="end"/>
      </w:r>
      <w:r>
        <w:t xml:space="preserve"> contains provisions to ensure that your Trustee has the right to receive distributions from retirement plans and life insurance policies as well as the right to make any necessary </w:t>
      </w:r>
      <w:proofErr w:type="gramStart"/>
      <w:r>
        <w:t>elections</w:t>
      </w:r>
      <w:proofErr w:type="gramEnd"/>
      <w:r>
        <w:t xml:space="preserve">.  </w:t>
      </w:r>
      <w:bookmarkEnd w:id="59"/>
    </w:p>
    <w:p w14:paraId="3D29E653" w14:textId="6710AC54" w:rsidR="00BC3519" w:rsidRDefault="00357E6E">
      <w:pPr>
        <w:pStyle w:val="TextHeading2"/>
      </w:pPr>
      <w:r>
        <w:fldChar w:fldCharType="begin"/>
      </w:r>
      <w:r>
        <w:instrText xml:space="preserve"> REF 13763749592221120008 \r \h </w:instrText>
      </w:r>
      <w:r>
        <w:fldChar w:fldCharType="separate"/>
      </w:r>
      <w:r w:rsidR="006272D3">
        <w:t>Article Fourteen</w:t>
      </w:r>
      <w:r>
        <w:fldChar w:fldCharType="end"/>
      </w:r>
      <w:r>
        <w:t xml:space="preserve"> also contains provisions instructing your Trustee to administer a trust for your minor child or an individual who is not more than ten years younger than you, which is designated as a beneficiary of any retirement plan benefits, as a conduit trust requiring your Trustee to immediately distribute the minimum required retirement plan distributions to the beneficiaries of the trust.  This allows the trust to qualify as a designated beneficiary of the retirement plan for determining the amount of the required minimum distributions.</w:t>
      </w:r>
    </w:p>
    <w:p w14:paraId="3D29E654" w14:textId="4ED38E21" w:rsidR="00BC3519" w:rsidRDefault="00357E6E">
      <w:pPr>
        <w:pStyle w:val="TextHeading2"/>
      </w:pPr>
      <w:r>
        <w:t xml:space="preserve">Except as otherwise provided in your Trust document, </w:t>
      </w:r>
      <w:r>
        <w:fldChar w:fldCharType="begin"/>
      </w:r>
      <w:r>
        <w:instrText xml:space="preserve"> REF 13763749592221120008 \r \h \* MERGEFORMAT </w:instrText>
      </w:r>
      <w:r>
        <w:fldChar w:fldCharType="separate"/>
      </w:r>
      <w:r w:rsidR="006272D3">
        <w:t>Article Fourteen</w:t>
      </w:r>
      <w:r>
        <w:fldChar w:fldCharType="end"/>
      </w:r>
      <w:r>
        <w:t xml:space="preserve"> contains provisions instructing your Trustee to administer any other trust designated as a beneficiary of any retirement plan benefits as an accumulation trust allowing your Trustee to accumulate the minimum required retirement plan distributions in the trust and to make distributions to the trust beneficiaries as directed by the Trust document.  The accumulation trust provisions allow the trust to qualify as a designated beneficiary of the retirement plan for determining the amount of the required minimum distributions.</w:t>
      </w:r>
    </w:p>
    <w:p w14:paraId="3D29E655" w14:textId="77777777" w:rsidR="00BC3519" w:rsidRDefault="00BC3519">
      <w:pPr>
        <w:pStyle w:val="TextHeading2"/>
      </w:pPr>
    </w:p>
    <w:p w14:paraId="3D29E656" w14:textId="77777777" w:rsidR="00BC3519" w:rsidRDefault="00357E6E" w:rsidP="006272D3">
      <w:pPr>
        <w:pStyle w:val="Heading1"/>
      </w:pPr>
      <w:r>
        <w:lastRenderedPageBreak/>
        <w:br/>
        <w:t>Trust Administration</w:t>
      </w:r>
      <w:bookmarkStart w:id="60" w:name="2354403562518752627"/>
      <w:bookmarkStart w:id="61" w:name="_Toc507273125"/>
      <w:bookmarkStart w:id="62" w:name="_Ref513717800"/>
      <w:bookmarkEnd w:id="60"/>
      <w:bookmarkEnd w:id="61"/>
      <w:bookmarkEnd w:id="62"/>
    </w:p>
    <w:p w14:paraId="3D29E657" w14:textId="18CA49CE" w:rsidR="00BC3519" w:rsidRDefault="00357E6E">
      <w:pPr>
        <w:pStyle w:val="TextHeading2"/>
      </w:pPr>
      <w:r>
        <w:fldChar w:fldCharType="begin"/>
      </w:r>
      <w:r>
        <w:instrText xml:space="preserve"> REF 2354403562518752627 \r \h </w:instrText>
      </w:r>
      <w:r>
        <w:fldChar w:fldCharType="separate"/>
      </w:r>
      <w:r w:rsidR="006272D3">
        <w:t>Article Fifteen</w:t>
      </w:r>
      <w:r>
        <w:fldChar w:fldCharType="end"/>
      </w:r>
      <w:r>
        <w:t xml:space="preserve"> contains provisions to ensure that your trust will be administered efficiently according to your wishes.  This includes provisions for your trust to be administered free of court intervention; freeing your Trustee from the costly requirement of obtaining a surety bond; entitling your Trustee to reasonable compensation; and making sure your Trustee won’t be wrongfully sued when carrying out your intent.  </w:t>
      </w:r>
    </w:p>
    <w:p w14:paraId="3D29E658" w14:textId="77777777" w:rsidR="00BC3519" w:rsidRDefault="00357E6E">
      <w:pPr>
        <w:pStyle w:val="TextHeading2"/>
      </w:pPr>
      <w:r>
        <w:t xml:space="preserve">Your Trustee has the right to employ other professionals such as accountants, attorneys, and investment advisors to make sure your trust is properly managed.  Your Trustee may be required to provide an annual accounting.  For convenience, one Trustee may delegate authority to another Trustee.  </w:t>
      </w:r>
    </w:p>
    <w:p w14:paraId="3D29E659" w14:textId="77777777" w:rsidR="00BC3519" w:rsidRDefault="00357E6E">
      <w:pPr>
        <w:pStyle w:val="TextHeading2"/>
      </w:pPr>
      <w:r>
        <w:t>If any trust created after your deaths becomes so small that it no longer makes economic sense to administer it, the Trustee may terminate the trust and distribute the remaining property to the beneficiary then entitled to income.</w:t>
      </w:r>
    </w:p>
    <w:p w14:paraId="3D29E65A" w14:textId="77777777" w:rsidR="00BC3519" w:rsidRDefault="00357E6E">
      <w:pPr>
        <w:pStyle w:val="TextHeading2"/>
      </w:pPr>
      <w:r>
        <w:t>You have given the Trustee of any trust the discretion to make distributions of principal to the beneficiaries of the trust to allow the beneficiaries to take full advantage of the aggregate basis increase allowed under Section 1014 of the Internal Revenue Code.</w:t>
      </w:r>
    </w:p>
    <w:p w14:paraId="3D29E65B" w14:textId="77777777" w:rsidR="00BC3519" w:rsidRDefault="00357E6E">
      <w:pPr>
        <w:pStyle w:val="TextHeading2"/>
      </w:pPr>
      <w:r>
        <w:t xml:space="preserve">Before making principal distributions, the Trustee should determine whether there are good reasons to retain the property in trust.  These reasons may include the fact that the asset may be sold </w:t>
      </w:r>
      <w:proofErr w:type="gramStart"/>
      <w:r>
        <w:t>in the near future</w:t>
      </w:r>
      <w:proofErr w:type="gramEnd"/>
      <w:r>
        <w:t>, creditor protection, protection from failed marriages and protection of assets for future generations.</w:t>
      </w:r>
    </w:p>
    <w:p w14:paraId="3D29E65C" w14:textId="77777777" w:rsidR="00BC3519" w:rsidRDefault="00BC3519">
      <w:pPr>
        <w:pStyle w:val="TextHeading2"/>
        <w:rPr>
          <w:color w:val="000000"/>
        </w:rPr>
      </w:pPr>
    </w:p>
    <w:p w14:paraId="3D29E65D" w14:textId="77777777" w:rsidR="00BC3519" w:rsidRDefault="00357E6E" w:rsidP="006272D3">
      <w:pPr>
        <w:pStyle w:val="Heading1"/>
      </w:pPr>
      <w:r>
        <w:br/>
      </w:r>
      <w:bookmarkStart w:id="63" w:name="723646080252616355"/>
      <w:bookmarkStart w:id="64" w:name="_Toc516995835"/>
      <w:bookmarkStart w:id="65" w:name="_Ref513717176"/>
      <w:r>
        <w:t>Our Trustee’s Powers</w:t>
      </w:r>
      <w:bookmarkEnd w:id="63"/>
      <w:bookmarkEnd w:id="64"/>
      <w:bookmarkEnd w:id="65"/>
    </w:p>
    <w:p w14:paraId="3D29E65E" w14:textId="395F3212" w:rsidR="00BC3519" w:rsidRDefault="00357E6E">
      <w:pPr>
        <w:pStyle w:val="TextHeading2"/>
      </w:pPr>
      <w:r>
        <w:fldChar w:fldCharType="begin"/>
      </w:r>
      <w:r>
        <w:instrText xml:space="preserve"> REF 723646080252616355 \r \h </w:instrText>
      </w:r>
      <w:r>
        <w:fldChar w:fldCharType="separate"/>
      </w:r>
      <w:r w:rsidR="006272D3">
        <w:t>Article Sixteen</w:t>
      </w:r>
      <w:r>
        <w:fldChar w:fldCharType="end"/>
      </w:r>
      <w:r>
        <w:t xml:space="preserve"> contains provisions granting your Trustee investment and administrative powers necessary to ensure that your trust and any trusts created after your deaths can be administered according to your wishes.</w:t>
      </w:r>
    </w:p>
    <w:p w14:paraId="3D29E65F" w14:textId="77777777" w:rsidR="00BC3519" w:rsidRDefault="00357E6E">
      <w:pPr>
        <w:pStyle w:val="TextHeading2"/>
      </w:pPr>
      <w:r>
        <w:t>Your trust agreement includes special provisions to ensure that your Trustee can effectively manage a closely held business and operate farm or ranch properties.</w:t>
      </w:r>
    </w:p>
    <w:p w14:paraId="3D29E660" w14:textId="77777777" w:rsidR="00BC3519" w:rsidRDefault="00357E6E">
      <w:pPr>
        <w:pStyle w:val="TextHeading2"/>
      </w:pPr>
      <w:r>
        <w:t>Your trust agreement includes provisions to deal with S Corporation stock held by a trust after your deaths.</w:t>
      </w:r>
    </w:p>
    <w:p w14:paraId="3D29E661" w14:textId="77777777" w:rsidR="00BC3519" w:rsidRDefault="00BC3519">
      <w:pPr>
        <w:pStyle w:val="TextHeading2"/>
      </w:pPr>
    </w:p>
    <w:p w14:paraId="3D29E662" w14:textId="77777777" w:rsidR="00BC3519" w:rsidRDefault="00357E6E" w:rsidP="006272D3">
      <w:pPr>
        <w:pStyle w:val="Heading1"/>
      </w:pPr>
      <w:r>
        <w:lastRenderedPageBreak/>
        <w:br/>
        <w:t>General Provisions</w:t>
      </w:r>
      <w:bookmarkStart w:id="66" w:name="10630519081132344939"/>
      <w:bookmarkStart w:id="67" w:name="_Ref513717541"/>
      <w:bookmarkEnd w:id="66"/>
      <w:bookmarkEnd w:id="67"/>
    </w:p>
    <w:p w14:paraId="3D29E663" w14:textId="5C578544" w:rsidR="00BC3519" w:rsidRDefault="00357E6E">
      <w:pPr>
        <w:pStyle w:val="TextHeading2"/>
      </w:pPr>
      <w:r>
        <w:fldChar w:fldCharType="begin"/>
      </w:r>
      <w:r>
        <w:instrText xml:space="preserve"> REF 10630519081132344939 \r \h </w:instrText>
      </w:r>
      <w:r>
        <w:fldChar w:fldCharType="separate"/>
      </w:r>
      <w:r w:rsidR="006272D3">
        <w:t>Article Seventeen</w:t>
      </w:r>
      <w:r>
        <w:fldChar w:fldCharType="end"/>
      </w:r>
      <w:r>
        <w:t xml:space="preserve"> contains various miscellaneous provisions as well as a Definitions section that explains the meaning of many of the words used in the trust agreement.</w:t>
      </w:r>
    </w:p>
    <w:p w14:paraId="3D29E664" w14:textId="77777777" w:rsidR="00BC3519" w:rsidRDefault="00357E6E">
      <w:pPr>
        <w:pStyle w:val="TextHeading2"/>
      </w:pPr>
      <w:r>
        <w:t>There is also a provision to protect the assets of a trust from a beneficiary’s creditors.  The effectiveness of this clause will depend upon state law.</w:t>
      </w:r>
    </w:p>
    <w:p w14:paraId="3D29E665" w14:textId="77777777" w:rsidR="00BC3519" w:rsidRDefault="00357E6E">
      <w:pPr>
        <w:pStyle w:val="TextHeading2"/>
      </w:pPr>
      <w:r>
        <w:t>There is a provision designed to ensure that beneficiaries will not try to defeat your intent by challenging your trust.  Basically, this provision states that a beneficiary stands to lose all rights to distributions from your trust if the beneficiary contests any provisions of your trust.</w:t>
      </w:r>
    </w:p>
    <w:p w14:paraId="3D29E666" w14:textId="77777777" w:rsidR="00BC3519" w:rsidRDefault="00357E6E">
      <w:pPr>
        <w:pStyle w:val="TextHeading2"/>
      </w:pPr>
      <w:r>
        <w:t>If either of you file a petition for legal separation or dissolution of marriage, each of you will cease to be a beneficiary of the other’s trust property and each of you will be treated as though you predeceased your spouse for purposes of determining how property will be distributed.</w:t>
      </w:r>
    </w:p>
    <w:p w14:paraId="3D29E667" w14:textId="77777777" w:rsidR="00BC3519" w:rsidRDefault="00357E6E">
      <w:pPr>
        <w:pStyle w:val="TextHeading2"/>
      </w:pPr>
      <w:r>
        <w:t xml:space="preserve">One important definition is the term </w:t>
      </w:r>
      <w:r>
        <w:rPr>
          <w:i/>
        </w:rPr>
        <w:t>incapacity</w:t>
      </w:r>
      <w:r>
        <w:t xml:space="preserve">.  This term may apply to any person named in the trust, unless a different definition is otherwise specifically provided for that person in the trust document.  Generally, a person is </w:t>
      </w:r>
      <w:r>
        <w:rPr>
          <w:i/>
        </w:rPr>
        <w:t>incapacitated</w:t>
      </w:r>
      <w:r>
        <w:t xml:space="preserve"> if that determination is made by two licensed physicians, by a court having jurisdiction, or if the person has disappeared or is absent without explanation for more than 30 days.</w:t>
      </w:r>
    </w:p>
    <w:p w14:paraId="3D29E668" w14:textId="77777777" w:rsidR="00BC3519" w:rsidRDefault="00BC3519">
      <w:pPr>
        <w:pStyle w:val="TextHeading2"/>
      </w:pPr>
    </w:p>
    <w:sectPr w:rsidR="00BC3519">
      <w:footerReference w:type="default" r:id="rId7"/>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014830" w14:textId="77777777" w:rsidR="00DD4638" w:rsidRDefault="00DD4638">
      <w:r>
        <w:separator/>
      </w:r>
    </w:p>
  </w:endnote>
  <w:endnote w:type="continuationSeparator" w:id="0">
    <w:p w14:paraId="1FF970A0" w14:textId="77777777" w:rsidR="00DD4638" w:rsidRDefault="00DD46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9E66A" w14:textId="77777777" w:rsidR="00BC3519" w:rsidRDefault="00BC3519">
    <w:pPr>
      <w:pStyle w:val="Footer"/>
      <w:tabs>
        <w:tab w:val="clear" w:pos="4320"/>
        <w:tab w:val="clear" w:pos="8640"/>
      </w:tabs>
      <w:jc w:val="center"/>
    </w:pPr>
  </w:p>
  <w:p w14:paraId="3D29E66B" w14:textId="77777777" w:rsidR="00BC3519" w:rsidRDefault="00357E6E">
    <w:pPr>
      <w:pStyle w:val="Footer"/>
      <w:tabs>
        <w:tab w:val="left" w:pos="720"/>
      </w:tabs>
      <w:jc w:val="center"/>
    </w:pPr>
    <w:r>
      <w:t>Summary of the Pawar and Kadam Living Trust</w:t>
    </w:r>
  </w:p>
  <w:p w14:paraId="3D29E66C" w14:textId="34303C76" w:rsidR="00BC3519" w:rsidRDefault="00357E6E">
    <w:pPr>
      <w:pStyle w:val="Footer"/>
      <w:tabs>
        <w:tab w:val="clear" w:pos="4320"/>
        <w:tab w:val="clear" w:pos="8640"/>
      </w:tabs>
      <w:jc w:val="center"/>
    </w:pPr>
    <w:r>
      <w:t xml:space="preserve">Page </w:t>
    </w:r>
    <w:r>
      <w:fldChar w:fldCharType="begin"/>
    </w:r>
    <w:r>
      <w:instrText xml:space="preserve"> PAGE </w:instrText>
    </w:r>
    <w:r>
      <w:fldChar w:fldCharType="separate"/>
    </w:r>
    <w:r w:rsidR="006272D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9E9224" w14:textId="77777777" w:rsidR="00DD4638" w:rsidRDefault="00DD4638">
      <w:r>
        <w:separator/>
      </w:r>
    </w:p>
  </w:footnote>
  <w:footnote w:type="continuationSeparator" w:id="0">
    <w:p w14:paraId="74E35209" w14:textId="77777777" w:rsidR="00DD4638" w:rsidRDefault="00DD46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766D6B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1A2637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248C08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409000F"/>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712E5D8"/>
    <w:lvl w:ilvl="0">
      <w:start w:val="1"/>
      <w:numFmt w:val="bullet"/>
      <w:lvlText w:val=""/>
      <w:lvlJc w:val="left"/>
      <w:pPr>
        <w:tabs>
          <w:tab w:val="num" w:pos="1800"/>
        </w:tabs>
        <w:ind w:left="1800" w:hanging="360"/>
      </w:pPr>
      <w:rPr>
        <w:rFonts w:ascii="Symbol" w:hAnsi="Symbol" w:cs="Symbol"/>
      </w:rPr>
    </w:lvl>
  </w:abstractNum>
  <w:abstractNum w:abstractNumId="5" w15:restartNumberingAfterBreak="0">
    <w:nsid w:val="FFFFFF81"/>
    <w:multiLevelType w:val="singleLevel"/>
    <w:tmpl w:val="F072FBB8"/>
    <w:lvl w:ilvl="0">
      <w:start w:val="1"/>
      <w:numFmt w:val="bullet"/>
      <w:lvlText w:val=""/>
      <w:lvlJc w:val="left"/>
      <w:pPr>
        <w:tabs>
          <w:tab w:val="num" w:pos="1440"/>
        </w:tabs>
        <w:ind w:left="1440" w:hanging="360"/>
      </w:pPr>
      <w:rPr>
        <w:rFonts w:ascii="Symbol" w:hAnsi="Symbol" w:cs="Symbol"/>
      </w:rPr>
    </w:lvl>
  </w:abstractNum>
  <w:abstractNum w:abstractNumId="6" w15:restartNumberingAfterBreak="0">
    <w:nsid w:val="FFFFFF82"/>
    <w:multiLevelType w:val="singleLevel"/>
    <w:tmpl w:val="1152C7F0"/>
    <w:lvl w:ilvl="0">
      <w:start w:val="1"/>
      <w:numFmt w:val="bullet"/>
      <w:lvlText w:val=""/>
      <w:lvlJc w:val="left"/>
      <w:pPr>
        <w:tabs>
          <w:tab w:val="num" w:pos="1080"/>
        </w:tabs>
        <w:ind w:left="1080" w:hanging="360"/>
      </w:pPr>
      <w:rPr>
        <w:rFonts w:ascii="Symbol" w:hAnsi="Symbol" w:cs="Symbol"/>
      </w:rPr>
    </w:lvl>
  </w:abstractNum>
  <w:abstractNum w:abstractNumId="7" w15:restartNumberingAfterBreak="0">
    <w:nsid w:val="FFFFFF83"/>
    <w:multiLevelType w:val="singleLevel"/>
    <w:tmpl w:val="95627124"/>
    <w:lvl w:ilvl="0">
      <w:start w:val="1"/>
      <w:numFmt w:val="bullet"/>
      <w:lvlText w:val=""/>
      <w:lvlJc w:val="left"/>
      <w:pPr>
        <w:tabs>
          <w:tab w:val="num" w:pos="720"/>
        </w:tabs>
        <w:ind w:left="720" w:hanging="360"/>
      </w:pPr>
      <w:rPr>
        <w:rFonts w:ascii="Symbol" w:hAnsi="Symbol" w:cs="Symbol"/>
      </w:rPr>
    </w:lvl>
  </w:abstractNum>
  <w:abstractNum w:abstractNumId="8" w15:restartNumberingAfterBreak="0">
    <w:nsid w:val="FFFFFF88"/>
    <w:multiLevelType w:val="singleLevel"/>
    <w:tmpl w:val="D4426C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C00DDF6"/>
    <w:lvl w:ilvl="0">
      <w:start w:val="1"/>
      <w:numFmt w:val="bullet"/>
      <w:lvlText w:val=""/>
      <w:lvlJc w:val="left"/>
      <w:pPr>
        <w:tabs>
          <w:tab w:val="num" w:pos="360"/>
        </w:tabs>
        <w:ind w:left="360" w:hanging="360"/>
      </w:pPr>
      <w:rPr>
        <w:rFonts w:ascii="Symbol" w:hAnsi="Symbol" w:cs="Symbol"/>
      </w:rPr>
    </w:lvl>
  </w:abstractNum>
  <w:abstractNum w:abstractNumId="10" w15:restartNumberingAfterBreak="0">
    <w:nsid w:val="057F00AF"/>
    <w:multiLevelType w:val="multilevel"/>
    <w:tmpl w:val="8AE4DDAC"/>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w:abstractNumId="11" w15:restartNumberingAfterBreak="0">
    <w:nsid w:val="0C112BE5"/>
    <w:multiLevelType w:val="multilevel"/>
    <w:tmpl w:val="115A0E8E"/>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12" w15:restartNumberingAfterBreak="0">
    <w:nsid w:val="0C2224A3"/>
    <w:multiLevelType w:val="hybridMultilevel"/>
    <w:tmpl w:val="CBB46C90"/>
    <w:lvl w:ilvl="0" w:tplc="5CE8BF0A">
      <w:start w:val="1"/>
      <w:numFmt w:val="decimal"/>
      <w:pStyle w:val="TextHeading2List"/>
      <w:lvlText w:val="%1."/>
      <w:lvlJc w:val="left"/>
      <w:pPr>
        <w:ind w:left="360" w:hanging="360"/>
      </w:pPr>
    </w:lvl>
    <w:lvl w:ilvl="1" w:tplc="6EFC2590">
      <w:start w:val="1"/>
      <w:numFmt w:val="lowerLetter"/>
      <w:lvlText w:val="%2."/>
      <w:lvlJc w:val="left"/>
      <w:pPr>
        <w:ind w:left="1080" w:hanging="360"/>
      </w:pPr>
    </w:lvl>
    <w:lvl w:ilvl="2" w:tplc="47D2A892">
      <w:start w:val="1"/>
      <w:numFmt w:val="lowerRoman"/>
      <w:lvlText w:val="%3."/>
      <w:lvlJc w:val="right"/>
      <w:pPr>
        <w:ind w:left="1800" w:hanging="180"/>
      </w:pPr>
    </w:lvl>
    <w:lvl w:ilvl="3" w:tplc="78F6194A">
      <w:start w:val="1"/>
      <w:numFmt w:val="decimal"/>
      <w:lvlText w:val="%4."/>
      <w:lvlJc w:val="left"/>
      <w:pPr>
        <w:ind w:left="2520" w:hanging="360"/>
      </w:pPr>
    </w:lvl>
    <w:lvl w:ilvl="4" w:tplc="91DE7BB6">
      <w:start w:val="1"/>
      <w:numFmt w:val="lowerLetter"/>
      <w:lvlText w:val="%5."/>
      <w:lvlJc w:val="left"/>
      <w:pPr>
        <w:ind w:left="3240" w:hanging="360"/>
      </w:pPr>
    </w:lvl>
    <w:lvl w:ilvl="5" w:tplc="7F82266A">
      <w:start w:val="1"/>
      <w:numFmt w:val="lowerRoman"/>
      <w:lvlText w:val="%6."/>
      <w:lvlJc w:val="right"/>
      <w:pPr>
        <w:ind w:left="3960" w:hanging="180"/>
      </w:pPr>
    </w:lvl>
    <w:lvl w:ilvl="6" w:tplc="205CD1D6">
      <w:start w:val="1"/>
      <w:numFmt w:val="decimal"/>
      <w:lvlText w:val="%7."/>
      <w:lvlJc w:val="left"/>
      <w:pPr>
        <w:ind w:left="4680" w:hanging="360"/>
      </w:pPr>
    </w:lvl>
    <w:lvl w:ilvl="7" w:tplc="A20E6C06">
      <w:start w:val="1"/>
      <w:numFmt w:val="lowerLetter"/>
      <w:lvlText w:val="%8."/>
      <w:lvlJc w:val="left"/>
      <w:pPr>
        <w:ind w:left="5400" w:hanging="360"/>
      </w:pPr>
    </w:lvl>
    <w:lvl w:ilvl="8" w:tplc="8BBC4FE6">
      <w:start w:val="1"/>
      <w:numFmt w:val="lowerRoman"/>
      <w:lvlText w:val="%9."/>
      <w:lvlJc w:val="right"/>
      <w:pPr>
        <w:ind w:left="6120" w:hanging="180"/>
      </w:pPr>
    </w:lvl>
  </w:abstractNum>
  <w:abstractNum w:abstractNumId="13" w15:restartNumberingAfterBreak="0">
    <w:nsid w:val="0FD92341"/>
    <w:multiLevelType w:val="multilevel"/>
    <w:tmpl w:val="4130358A"/>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w:abstractNumId="14" w15:restartNumberingAfterBreak="0">
    <w:nsid w:val="113E2749"/>
    <w:multiLevelType w:val="multilevel"/>
    <w:tmpl w:val="5284E8E4"/>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w:abstractNumId="15" w15:restartNumberingAfterBreak="0">
    <w:nsid w:val="12046626"/>
    <w:multiLevelType w:val="multilevel"/>
    <w:tmpl w:val="115A0E8E"/>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16" w15:restartNumberingAfterBreak="0">
    <w:nsid w:val="176414AE"/>
    <w:multiLevelType w:val="multilevel"/>
    <w:tmpl w:val="D638A0AA"/>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15:restartNumberingAfterBreak="0">
    <w:nsid w:val="17C340E1"/>
    <w:multiLevelType w:val="multilevel"/>
    <w:tmpl w:val="01DE1EC6"/>
    <w:lvl w:ilvl="0">
      <w:start w:val="1"/>
      <w:numFmt w:val="upperRoman"/>
      <w:pStyle w:val="BUYSELL2"/>
      <w:suff w:val="nothing"/>
      <w:lvlText w:val="%1.     "/>
      <w:lvlJc w:val="center"/>
      <w:pPr>
        <w:ind w:left="720"/>
      </w:pPr>
      <w:rPr>
        <w:b/>
        <w:i w:val="0"/>
        <w:u w:val="none"/>
      </w:rPr>
    </w:lvl>
    <w:lvl w:ilvl="1">
      <w:start w:val="1"/>
      <w:numFmt w:val="decimal"/>
      <w:lvlText w:val="Section %2."/>
      <w:lvlJc w:val="left"/>
      <w:pPr>
        <w:tabs>
          <w:tab w:val="num" w:pos="1800"/>
        </w:tabs>
        <w:ind w:firstLine="720"/>
      </w:pPr>
      <w:rPr>
        <w:rFonts w:ascii="Times New Roman" w:hAnsi="Times New Roman" w:cs="Times New Roman"/>
        <w:b w:val="0"/>
        <w:i w:val="0"/>
        <w:sz w:val="24"/>
        <w:u w:val="single"/>
      </w:rPr>
    </w:lvl>
    <w:lvl w:ilvl="2">
      <w:start w:val="1"/>
      <w:numFmt w:val="upperLetter"/>
      <w:lvlText w:val="%3."/>
      <w:lvlJc w:val="left"/>
      <w:pPr>
        <w:tabs>
          <w:tab w:val="num" w:pos="1440"/>
        </w:tabs>
        <w:ind w:left="1440" w:hanging="720"/>
      </w:pPr>
      <w:rPr>
        <w:b w:val="0"/>
        <w:i w:val="0"/>
      </w:rPr>
    </w:lvl>
    <w:lvl w:ilvl="3">
      <w:start w:val="1"/>
      <w:numFmt w:val="decimal"/>
      <w:lvlText w:val="(%4)"/>
      <w:lvlJc w:val="left"/>
      <w:pPr>
        <w:tabs>
          <w:tab w:val="num" w:pos="1440"/>
        </w:tabs>
        <w:ind w:left="1224" w:hanging="144"/>
      </w:pPr>
      <w:rPr>
        <w:b w:val="0"/>
        <w:i w:val="0"/>
      </w:rPr>
    </w:lvl>
    <w:lvl w:ilvl="4">
      <w:start w:val="1"/>
      <w:numFmt w:val="lowerLetter"/>
      <w:lvlText w:val="(%5)"/>
      <w:lvlJc w:val="left"/>
      <w:pPr>
        <w:tabs>
          <w:tab w:val="num" w:pos="1800"/>
        </w:tabs>
        <w:ind w:left="1800" w:hanging="360"/>
      </w:pPr>
      <w:rPr>
        <w:b w:val="0"/>
        <w:i w:val="0"/>
      </w:rPr>
    </w:lvl>
    <w:lvl w:ilvl="5">
      <w:start w:val="1"/>
      <w:numFmt w:val="lowerRoman"/>
      <w:lvlText w:val="(%6)"/>
      <w:lvlJc w:val="left"/>
      <w:pPr>
        <w:tabs>
          <w:tab w:val="num" w:pos="2520"/>
        </w:tabs>
        <w:ind w:left="2160" w:hanging="360"/>
      </w:pPr>
      <w:rPr>
        <w:b w:val="0"/>
        <w:i w:val="0"/>
      </w:r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198D6053"/>
    <w:multiLevelType w:val="multilevel"/>
    <w:tmpl w:val="8F86B162"/>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76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w:abstractNumId="19" w15:restartNumberingAfterBreak="0">
    <w:nsid w:val="1A492966"/>
    <w:multiLevelType w:val="multilevel"/>
    <w:tmpl w:val="41AE0F7A"/>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w:abstractNumId="20" w15:restartNumberingAfterBreak="0">
    <w:nsid w:val="1DC0180D"/>
    <w:multiLevelType w:val="hybridMultilevel"/>
    <w:tmpl w:val="2AE61048"/>
    <w:lvl w:ilvl="0" w:tplc="10B8C1B4">
      <w:start w:val="1"/>
      <w:numFmt w:val="decimal"/>
      <w:lvlText w:val="%1."/>
      <w:lvlJc w:val="left"/>
      <w:pPr>
        <w:ind w:left="2160" w:hanging="360"/>
      </w:pPr>
    </w:lvl>
    <w:lvl w:ilvl="1" w:tplc="86B076C2">
      <w:start w:val="1"/>
      <w:numFmt w:val="lowerLetter"/>
      <w:lvlText w:val="%2."/>
      <w:lvlJc w:val="left"/>
      <w:pPr>
        <w:ind w:left="2880" w:hanging="360"/>
      </w:pPr>
    </w:lvl>
    <w:lvl w:ilvl="2" w:tplc="4F725744">
      <w:start w:val="1"/>
      <w:numFmt w:val="lowerRoman"/>
      <w:lvlText w:val="%3."/>
      <w:lvlJc w:val="right"/>
      <w:pPr>
        <w:ind w:left="3600" w:hanging="180"/>
      </w:pPr>
    </w:lvl>
    <w:lvl w:ilvl="3" w:tplc="36582A5C">
      <w:start w:val="1"/>
      <w:numFmt w:val="decimal"/>
      <w:lvlText w:val="%4."/>
      <w:lvlJc w:val="left"/>
      <w:pPr>
        <w:ind w:left="4320" w:hanging="360"/>
      </w:pPr>
    </w:lvl>
    <w:lvl w:ilvl="4" w:tplc="8918E26E">
      <w:start w:val="1"/>
      <w:numFmt w:val="lowerLetter"/>
      <w:lvlText w:val="%5."/>
      <w:lvlJc w:val="left"/>
      <w:pPr>
        <w:ind w:left="5040" w:hanging="360"/>
      </w:pPr>
    </w:lvl>
    <w:lvl w:ilvl="5" w:tplc="2C10B3CA">
      <w:start w:val="1"/>
      <w:numFmt w:val="lowerRoman"/>
      <w:lvlText w:val="%6."/>
      <w:lvlJc w:val="right"/>
      <w:pPr>
        <w:ind w:left="5760" w:hanging="180"/>
      </w:pPr>
    </w:lvl>
    <w:lvl w:ilvl="6" w:tplc="CBCA8FD4">
      <w:start w:val="1"/>
      <w:numFmt w:val="decimal"/>
      <w:lvlText w:val="%7."/>
      <w:lvlJc w:val="left"/>
      <w:pPr>
        <w:ind w:left="6480" w:hanging="360"/>
      </w:pPr>
    </w:lvl>
    <w:lvl w:ilvl="7" w:tplc="2BCA5062">
      <w:start w:val="1"/>
      <w:numFmt w:val="lowerLetter"/>
      <w:lvlText w:val="%8."/>
      <w:lvlJc w:val="left"/>
      <w:pPr>
        <w:ind w:left="7200" w:hanging="360"/>
      </w:pPr>
    </w:lvl>
    <w:lvl w:ilvl="8" w:tplc="57000D20">
      <w:start w:val="1"/>
      <w:numFmt w:val="lowerRoman"/>
      <w:lvlText w:val="%9."/>
      <w:lvlJc w:val="right"/>
      <w:pPr>
        <w:ind w:left="7920" w:hanging="180"/>
      </w:pPr>
    </w:lvl>
  </w:abstractNum>
  <w:abstractNum w:abstractNumId="21" w15:restartNumberingAfterBreak="0">
    <w:nsid w:val="20477683"/>
    <w:multiLevelType w:val="multilevel"/>
    <w:tmpl w:val="115A0E8E"/>
    <w:lvl w:ilvl="0">
      <w:start w:val="1"/>
      <w:numFmt w:val="none"/>
      <w:pStyle w:val="DocumentTitle"/>
      <w:suff w:val="nothing"/>
      <w:lvlText w:val=""/>
      <w:lvlJc w:val="left"/>
      <w:pPr>
        <w:ind w:left="0" w:firstLine="0"/>
      </w:pPr>
      <w:rPr>
        <w:rFonts w:hint="default"/>
      </w:rPr>
    </w:lvl>
    <w:lvl w:ilvl="1">
      <w:start w:val="1"/>
      <w:numFmt w:val="cardinalText"/>
      <w:pStyle w:val="Heading1"/>
      <w:suff w:val="nothing"/>
      <w:lvlText w:val="Article %2"/>
      <w:lvlJc w:val="left"/>
      <w:pPr>
        <w:ind w:left="0" w:firstLine="0"/>
      </w:pPr>
      <w:rPr>
        <w:rFonts w:hint="default"/>
      </w:rPr>
    </w:lvl>
    <w:lvl w:ilvl="2">
      <w:start w:val="1"/>
      <w:numFmt w:val="decimalZero"/>
      <w:pStyle w:val="Heading2"/>
      <w:isLgl/>
      <w:lvlText w:val="Section %2.%3"/>
      <w:lvlJc w:val="left"/>
      <w:pPr>
        <w:tabs>
          <w:tab w:val="num" w:pos="1800"/>
        </w:tabs>
        <w:ind w:left="1800" w:hanging="1800"/>
      </w:pPr>
      <w:rPr>
        <w:rFonts w:hint="default"/>
      </w:rPr>
    </w:lvl>
    <w:lvl w:ilvl="3">
      <w:start w:val="1"/>
      <w:numFmt w:val="lowerLetter"/>
      <w:pStyle w:val="Heading3"/>
      <w:lvlText w:val="(%4)"/>
      <w:lvlJc w:val="left"/>
      <w:pPr>
        <w:tabs>
          <w:tab w:val="num" w:pos="1440"/>
        </w:tabs>
        <w:ind w:left="1440" w:hanging="720"/>
      </w:pPr>
      <w:rPr>
        <w:rFonts w:hint="default"/>
      </w:rPr>
    </w:lvl>
    <w:lvl w:ilvl="4">
      <w:start w:val="1"/>
      <w:numFmt w:val="decimal"/>
      <w:pStyle w:val="Heading4"/>
      <w:lvlText w:val="(%5)"/>
      <w:lvlJc w:val="left"/>
      <w:pPr>
        <w:tabs>
          <w:tab w:val="num" w:pos="2160"/>
        </w:tabs>
        <w:ind w:left="2160" w:hanging="720"/>
      </w:pPr>
      <w:rPr>
        <w:rFonts w:hint="default"/>
      </w:rPr>
    </w:lvl>
    <w:lvl w:ilvl="5">
      <w:start w:val="1"/>
      <w:numFmt w:val="lowerLetter"/>
      <w:pStyle w:val="Heading5"/>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22" w15:restartNumberingAfterBreak="0">
    <w:nsid w:val="287A0478"/>
    <w:multiLevelType w:val="hybridMultilevel"/>
    <w:tmpl w:val="436632C4"/>
    <w:lvl w:ilvl="0" w:tplc="EE80558C">
      <w:start w:val="1"/>
      <w:numFmt w:val="decimal"/>
      <w:pStyle w:val="Style1"/>
      <w:lvlText w:val="%1."/>
      <w:lvlJc w:val="left"/>
      <w:pPr>
        <w:ind w:left="360" w:hanging="360"/>
      </w:pPr>
    </w:lvl>
    <w:lvl w:ilvl="1" w:tplc="4A4CD0AA">
      <w:start w:val="1"/>
      <w:numFmt w:val="lowerLetter"/>
      <w:lvlText w:val="%2."/>
      <w:lvlJc w:val="left"/>
      <w:pPr>
        <w:ind w:left="1080" w:hanging="360"/>
      </w:pPr>
    </w:lvl>
    <w:lvl w:ilvl="2" w:tplc="C9E84524">
      <w:start w:val="1"/>
      <w:numFmt w:val="lowerRoman"/>
      <w:lvlText w:val="%3."/>
      <w:lvlJc w:val="right"/>
      <w:pPr>
        <w:ind w:left="1800" w:hanging="180"/>
      </w:pPr>
    </w:lvl>
    <w:lvl w:ilvl="3" w:tplc="E25C94CA">
      <w:start w:val="1"/>
      <w:numFmt w:val="decimal"/>
      <w:lvlText w:val="%4."/>
      <w:lvlJc w:val="left"/>
      <w:pPr>
        <w:ind w:left="2520" w:hanging="360"/>
      </w:pPr>
    </w:lvl>
    <w:lvl w:ilvl="4" w:tplc="7DCEBDBE">
      <w:start w:val="1"/>
      <w:numFmt w:val="lowerLetter"/>
      <w:lvlText w:val="%5."/>
      <w:lvlJc w:val="left"/>
      <w:pPr>
        <w:ind w:left="3240" w:hanging="360"/>
      </w:pPr>
    </w:lvl>
    <w:lvl w:ilvl="5" w:tplc="C4823968">
      <w:start w:val="1"/>
      <w:numFmt w:val="lowerRoman"/>
      <w:lvlText w:val="%6."/>
      <w:lvlJc w:val="right"/>
      <w:pPr>
        <w:ind w:left="3960" w:hanging="180"/>
      </w:pPr>
    </w:lvl>
    <w:lvl w:ilvl="6" w:tplc="932C7B42">
      <w:start w:val="1"/>
      <w:numFmt w:val="decimal"/>
      <w:lvlText w:val="%7."/>
      <w:lvlJc w:val="left"/>
      <w:pPr>
        <w:ind w:left="4680" w:hanging="360"/>
      </w:pPr>
    </w:lvl>
    <w:lvl w:ilvl="7" w:tplc="3A8ECCB0">
      <w:start w:val="1"/>
      <w:numFmt w:val="lowerLetter"/>
      <w:lvlText w:val="%8."/>
      <w:lvlJc w:val="left"/>
      <w:pPr>
        <w:ind w:left="5400" w:hanging="360"/>
      </w:pPr>
    </w:lvl>
    <w:lvl w:ilvl="8" w:tplc="F7BCAB34">
      <w:start w:val="1"/>
      <w:numFmt w:val="lowerRoman"/>
      <w:lvlText w:val="%9."/>
      <w:lvlJc w:val="right"/>
      <w:pPr>
        <w:ind w:left="6120" w:hanging="180"/>
      </w:pPr>
    </w:lvl>
  </w:abstractNum>
  <w:abstractNum w:abstractNumId="23" w15:restartNumberingAfterBreak="0">
    <w:nsid w:val="29931FD9"/>
    <w:multiLevelType w:val="multilevel"/>
    <w:tmpl w:val="115A0E8E"/>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24" w15:restartNumberingAfterBreak="0">
    <w:nsid w:val="2A02486F"/>
    <w:multiLevelType w:val="hybridMultilevel"/>
    <w:tmpl w:val="0E089A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A8C0934"/>
    <w:multiLevelType w:val="multilevel"/>
    <w:tmpl w:val="806072C0"/>
    <w:lvl w:ilvl="0">
      <w:start w:val="1"/>
      <w:numFmt w:val="decimal"/>
      <w:pStyle w:val="ExhibitSectionHeading"/>
      <w:lvlText w:val="Section %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2F2A25D1"/>
    <w:multiLevelType w:val="multilevel"/>
    <w:tmpl w:val="3E409FC8"/>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7" w15:restartNumberingAfterBreak="0">
    <w:nsid w:val="3B055F8C"/>
    <w:multiLevelType w:val="multilevel"/>
    <w:tmpl w:val="2A30C1F8"/>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w:abstractNumId="28" w15:restartNumberingAfterBreak="0">
    <w:nsid w:val="3B0863E5"/>
    <w:multiLevelType w:val="hybridMultilevel"/>
    <w:tmpl w:val="3B64CD92"/>
    <w:lvl w:ilvl="0" w:tplc="EB64E2DC">
      <w:start w:val="1"/>
      <w:numFmt w:val="decimal"/>
      <w:lvlText w:val="%1."/>
      <w:lvlJc w:val="left"/>
      <w:pPr>
        <w:ind w:left="1440" w:hanging="360"/>
      </w:pPr>
    </w:lvl>
    <w:lvl w:ilvl="1" w:tplc="C70A408E">
      <w:start w:val="1"/>
      <w:numFmt w:val="lowerLetter"/>
      <w:lvlText w:val="%2."/>
      <w:lvlJc w:val="left"/>
      <w:pPr>
        <w:ind w:left="2160" w:hanging="360"/>
      </w:pPr>
    </w:lvl>
    <w:lvl w:ilvl="2" w:tplc="063A547C">
      <w:start w:val="1"/>
      <w:numFmt w:val="lowerRoman"/>
      <w:lvlText w:val="%3."/>
      <w:lvlJc w:val="right"/>
      <w:pPr>
        <w:ind w:left="2880" w:hanging="180"/>
      </w:pPr>
    </w:lvl>
    <w:lvl w:ilvl="3" w:tplc="7172887A">
      <w:start w:val="1"/>
      <w:numFmt w:val="decimal"/>
      <w:lvlText w:val="%4."/>
      <w:lvlJc w:val="left"/>
      <w:pPr>
        <w:ind w:left="3600" w:hanging="360"/>
      </w:pPr>
    </w:lvl>
    <w:lvl w:ilvl="4" w:tplc="503C8E7C">
      <w:start w:val="1"/>
      <w:numFmt w:val="lowerLetter"/>
      <w:lvlText w:val="%5."/>
      <w:lvlJc w:val="left"/>
      <w:pPr>
        <w:ind w:left="4320" w:hanging="360"/>
      </w:pPr>
    </w:lvl>
    <w:lvl w:ilvl="5" w:tplc="9EDABC16">
      <w:start w:val="1"/>
      <w:numFmt w:val="lowerRoman"/>
      <w:lvlText w:val="%6."/>
      <w:lvlJc w:val="right"/>
      <w:pPr>
        <w:ind w:left="5040" w:hanging="180"/>
      </w:pPr>
    </w:lvl>
    <w:lvl w:ilvl="6" w:tplc="46E2D7DC">
      <w:start w:val="1"/>
      <w:numFmt w:val="decimal"/>
      <w:lvlText w:val="%7."/>
      <w:lvlJc w:val="left"/>
      <w:pPr>
        <w:ind w:left="5760" w:hanging="360"/>
      </w:pPr>
    </w:lvl>
    <w:lvl w:ilvl="7" w:tplc="AE7685DA">
      <w:start w:val="1"/>
      <w:numFmt w:val="lowerLetter"/>
      <w:lvlText w:val="%8."/>
      <w:lvlJc w:val="left"/>
      <w:pPr>
        <w:ind w:left="6480" w:hanging="360"/>
      </w:pPr>
    </w:lvl>
    <w:lvl w:ilvl="8" w:tplc="763A2482">
      <w:start w:val="1"/>
      <w:numFmt w:val="lowerRoman"/>
      <w:lvlText w:val="%9."/>
      <w:lvlJc w:val="right"/>
      <w:pPr>
        <w:ind w:left="7200" w:hanging="180"/>
      </w:pPr>
    </w:lvl>
  </w:abstractNum>
  <w:abstractNum w:abstractNumId="29" w15:restartNumberingAfterBreak="0">
    <w:nsid w:val="3B9D4761"/>
    <w:multiLevelType w:val="hybridMultilevel"/>
    <w:tmpl w:val="33DA87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FA550CE"/>
    <w:multiLevelType w:val="multilevel"/>
    <w:tmpl w:val="A69405E4"/>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w:abstractNumId="31" w15:restartNumberingAfterBreak="0">
    <w:nsid w:val="43491A17"/>
    <w:multiLevelType w:val="multilevel"/>
    <w:tmpl w:val="99CA7352"/>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w:abstractNumId="32" w15:restartNumberingAfterBreak="0">
    <w:nsid w:val="48D72137"/>
    <w:multiLevelType w:val="hybridMultilevel"/>
    <w:tmpl w:val="D24E86E4"/>
    <w:lvl w:ilvl="0" w:tplc="58400682">
      <w:start w:val="1"/>
      <w:numFmt w:val="decimal"/>
      <w:lvlText w:val="%1."/>
      <w:lvlJc w:val="left"/>
      <w:pPr>
        <w:tabs>
          <w:tab w:val="num" w:pos="720"/>
        </w:tabs>
        <w:ind w:left="720" w:hanging="360"/>
      </w:pPr>
    </w:lvl>
    <w:lvl w:ilvl="1" w:tplc="E3A00474">
      <w:start w:val="1"/>
      <w:numFmt w:val="lowerLetter"/>
      <w:lvlText w:val="%2."/>
      <w:lvlJc w:val="left"/>
      <w:pPr>
        <w:tabs>
          <w:tab w:val="num" w:pos="1440"/>
        </w:tabs>
        <w:ind w:left="1440" w:hanging="360"/>
      </w:pPr>
    </w:lvl>
    <w:lvl w:ilvl="2" w:tplc="26923654">
      <w:start w:val="1"/>
      <w:numFmt w:val="lowerRoman"/>
      <w:lvlText w:val="%3."/>
      <w:lvlJc w:val="right"/>
      <w:pPr>
        <w:tabs>
          <w:tab w:val="num" w:pos="2160"/>
        </w:tabs>
        <w:ind w:left="2160" w:hanging="180"/>
      </w:pPr>
    </w:lvl>
    <w:lvl w:ilvl="3" w:tplc="9EF481AA">
      <w:start w:val="1"/>
      <w:numFmt w:val="decimal"/>
      <w:lvlText w:val="%4."/>
      <w:lvlJc w:val="left"/>
      <w:pPr>
        <w:tabs>
          <w:tab w:val="num" w:pos="2880"/>
        </w:tabs>
        <w:ind w:left="2880" w:hanging="360"/>
      </w:pPr>
    </w:lvl>
    <w:lvl w:ilvl="4" w:tplc="E3EA1160">
      <w:start w:val="1"/>
      <w:numFmt w:val="lowerLetter"/>
      <w:lvlText w:val="%5."/>
      <w:lvlJc w:val="left"/>
      <w:pPr>
        <w:tabs>
          <w:tab w:val="num" w:pos="3600"/>
        </w:tabs>
        <w:ind w:left="3600" w:hanging="360"/>
      </w:pPr>
    </w:lvl>
    <w:lvl w:ilvl="5" w:tplc="F3EA0E5A">
      <w:start w:val="1"/>
      <w:numFmt w:val="lowerRoman"/>
      <w:lvlText w:val="%6."/>
      <w:lvlJc w:val="right"/>
      <w:pPr>
        <w:tabs>
          <w:tab w:val="num" w:pos="4320"/>
        </w:tabs>
        <w:ind w:left="4320" w:hanging="180"/>
      </w:pPr>
    </w:lvl>
    <w:lvl w:ilvl="6" w:tplc="D26C0084">
      <w:start w:val="1"/>
      <w:numFmt w:val="decimal"/>
      <w:lvlText w:val="%7."/>
      <w:lvlJc w:val="left"/>
      <w:pPr>
        <w:tabs>
          <w:tab w:val="num" w:pos="5040"/>
        </w:tabs>
        <w:ind w:left="5040" w:hanging="360"/>
      </w:pPr>
    </w:lvl>
    <w:lvl w:ilvl="7" w:tplc="19B481C0">
      <w:start w:val="1"/>
      <w:numFmt w:val="lowerLetter"/>
      <w:lvlText w:val="%8."/>
      <w:lvlJc w:val="left"/>
      <w:pPr>
        <w:tabs>
          <w:tab w:val="num" w:pos="5760"/>
        </w:tabs>
        <w:ind w:left="5760" w:hanging="360"/>
      </w:pPr>
    </w:lvl>
    <w:lvl w:ilvl="8" w:tplc="0D9682CA">
      <w:start w:val="1"/>
      <w:numFmt w:val="lowerRoman"/>
      <w:lvlText w:val="%9."/>
      <w:lvlJc w:val="right"/>
      <w:pPr>
        <w:tabs>
          <w:tab w:val="num" w:pos="6480"/>
        </w:tabs>
        <w:ind w:left="6480" w:hanging="180"/>
      </w:pPr>
    </w:lvl>
  </w:abstractNum>
  <w:abstractNum w:abstractNumId="33" w15:restartNumberingAfterBreak="0">
    <w:nsid w:val="49091359"/>
    <w:multiLevelType w:val="hybridMultilevel"/>
    <w:tmpl w:val="BAF84F92"/>
    <w:lvl w:ilvl="0" w:tplc="0108D20C">
      <w:start w:val="1"/>
      <w:numFmt w:val="lowerLetter"/>
      <w:pStyle w:val="TextHeading3List"/>
      <w:lvlText w:val="(%1)"/>
      <w:lvlJc w:val="left"/>
      <w:pPr>
        <w:ind w:left="720" w:hanging="360"/>
      </w:pPr>
    </w:lvl>
    <w:lvl w:ilvl="1" w:tplc="BF72F2F8">
      <w:start w:val="1"/>
      <w:numFmt w:val="lowerLetter"/>
      <w:lvlText w:val="%2."/>
      <w:lvlJc w:val="left"/>
      <w:pPr>
        <w:ind w:left="1440" w:hanging="360"/>
      </w:pPr>
    </w:lvl>
    <w:lvl w:ilvl="2" w:tplc="CA34A14E">
      <w:start w:val="1"/>
      <w:numFmt w:val="lowerRoman"/>
      <w:lvlText w:val="%3."/>
      <w:lvlJc w:val="right"/>
      <w:pPr>
        <w:ind w:left="2160" w:hanging="180"/>
      </w:pPr>
    </w:lvl>
    <w:lvl w:ilvl="3" w:tplc="958467C0">
      <w:start w:val="1"/>
      <w:numFmt w:val="decimal"/>
      <w:lvlText w:val="%4."/>
      <w:lvlJc w:val="left"/>
      <w:pPr>
        <w:ind w:left="2880" w:hanging="360"/>
      </w:pPr>
    </w:lvl>
    <w:lvl w:ilvl="4" w:tplc="B17448D4">
      <w:start w:val="1"/>
      <w:numFmt w:val="lowerLetter"/>
      <w:lvlText w:val="%5."/>
      <w:lvlJc w:val="left"/>
      <w:pPr>
        <w:ind w:left="3600" w:hanging="360"/>
      </w:pPr>
    </w:lvl>
    <w:lvl w:ilvl="5" w:tplc="80941D42">
      <w:start w:val="1"/>
      <w:numFmt w:val="lowerRoman"/>
      <w:lvlText w:val="%6."/>
      <w:lvlJc w:val="right"/>
      <w:pPr>
        <w:ind w:left="4320" w:hanging="180"/>
      </w:pPr>
    </w:lvl>
    <w:lvl w:ilvl="6" w:tplc="BF105120">
      <w:start w:val="1"/>
      <w:numFmt w:val="decimal"/>
      <w:lvlText w:val="%7."/>
      <w:lvlJc w:val="left"/>
      <w:pPr>
        <w:ind w:left="5040" w:hanging="360"/>
      </w:pPr>
    </w:lvl>
    <w:lvl w:ilvl="7" w:tplc="C4E4E39E">
      <w:start w:val="1"/>
      <w:numFmt w:val="lowerLetter"/>
      <w:lvlText w:val="%8."/>
      <w:lvlJc w:val="left"/>
      <w:pPr>
        <w:ind w:left="5760" w:hanging="360"/>
      </w:pPr>
    </w:lvl>
    <w:lvl w:ilvl="8" w:tplc="CAE8D7D6">
      <w:start w:val="1"/>
      <w:numFmt w:val="lowerRoman"/>
      <w:lvlText w:val="%9."/>
      <w:lvlJc w:val="right"/>
      <w:pPr>
        <w:ind w:left="6480" w:hanging="180"/>
      </w:pPr>
    </w:lvl>
  </w:abstractNum>
  <w:abstractNum w:abstractNumId="34" w15:restartNumberingAfterBreak="0">
    <w:nsid w:val="49F62868"/>
    <w:multiLevelType w:val="multilevel"/>
    <w:tmpl w:val="44CA4B20"/>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5" w15:restartNumberingAfterBreak="0">
    <w:nsid w:val="4CB8071D"/>
    <w:multiLevelType w:val="multilevel"/>
    <w:tmpl w:val="9558BE3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rPr>
        <w:rFonts w:ascii="Times New Roman" w:hAnsi="Times New Roman" w:cs="Times New Roman"/>
        <w:b w:val="0"/>
        <w:i w:val="0"/>
        <w:caps w:val="0"/>
        <w:smallCaps w:val="0"/>
        <w:strike w:val="0"/>
        <w:color w:val="000000"/>
        <w:spacing w:val="0"/>
        <w:w w:val="0"/>
        <w:sz w:val="0"/>
        <w:u w:val="none"/>
        <w:shd w:val="clear" w:color="auto" w:fill="000000"/>
        <w:vertAlign w:val="baseline"/>
      </w:r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6" w15:restartNumberingAfterBreak="0">
    <w:nsid w:val="5130628F"/>
    <w:multiLevelType w:val="hybridMultilevel"/>
    <w:tmpl w:val="16E0D546"/>
    <w:lvl w:ilvl="0" w:tplc="8F8A1166">
      <w:start w:val="1"/>
      <w:numFmt w:val="lowerRoman"/>
      <w:pStyle w:val="TextHeading5List"/>
      <w:lvlText w:val="(%1)"/>
      <w:lvlJc w:val="left"/>
      <w:pPr>
        <w:ind w:left="1440" w:hanging="360"/>
      </w:pPr>
    </w:lvl>
    <w:lvl w:ilvl="1" w:tplc="D3225B2A">
      <w:start w:val="1"/>
      <w:numFmt w:val="lowerLetter"/>
      <w:lvlText w:val="%2."/>
      <w:lvlJc w:val="left"/>
      <w:pPr>
        <w:ind w:left="2160" w:hanging="360"/>
      </w:pPr>
    </w:lvl>
    <w:lvl w:ilvl="2" w:tplc="E3862BF4">
      <w:start w:val="1"/>
      <w:numFmt w:val="lowerRoman"/>
      <w:lvlText w:val="%3."/>
      <w:lvlJc w:val="right"/>
      <w:pPr>
        <w:ind w:left="2880" w:hanging="180"/>
      </w:pPr>
    </w:lvl>
    <w:lvl w:ilvl="3" w:tplc="8C6EBB74">
      <w:start w:val="1"/>
      <w:numFmt w:val="decimal"/>
      <w:lvlText w:val="%4."/>
      <w:lvlJc w:val="left"/>
      <w:pPr>
        <w:ind w:left="3600" w:hanging="360"/>
      </w:pPr>
    </w:lvl>
    <w:lvl w:ilvl="4" w:tplc="F77620E6">
      <w:start w:val="1"/>
      <w:numFmt w:val="lowerLetter"/>
      <w:lvlText w:val="%5."/>
      <w:lvlJc w:val="left"/>
      <w:pPr>
        <w:ind w:left="4320" w:hanging="360"/>
      </w:pPr>
    </w:lvl>
    <w:lvl w:ilvl="5" w:tplc="620CBD52">
      <w:start w:val="1"/>
      <w:numFmt w:val="lowerRoman"/>
      <w:lvlText w:val="%6."/>
      <w:lvlJc w:val="right"/>
      <w:pPr>
        <w:ind w:left="5040" w:hanging="180"/>
      </w:pPr>
    </w:lvl>
    <w:lvl w:ilvl="6" w:tplc="9DF0AE9C">
      <w:start w:val="1"/>
      <w:numFmt w:val="decimal"/>
      <w:lvlText w:val="%7."/>
      <w:lvlJc w:val="left"/>
      <w:pPr>
        <w:ind w:left="5760" w:hanging="360"/>
      </w:pPr>
    </w:lvl>
    <w:lvl w:ilvl="7" w:tplc="30126800">
      <w:start w:val="1"/>
      <w:numFmt w:val="lowerLetter"/>
      <w:lvlText w:val="%8."/>
      <w:lvlJc w:val="left"/>
      <w:pPr>
        <w:ind w:left="6480" w:hanging="360"/>
      </w:pPr>
    </w:lvl>
    <w:lvl w:ilvl="8" w:tplc="409AAB6C">
      <w:start w:val="1"/>
      <w:numFmt w:val="lowerRoman"/>
      <w:lvlText w:val="%9."/>
      <w:lvlJc w:val="right"/>
      <w:pPr>
        <w:ind w:left="7200" w:hanging="180"/>
      </w:pPr>
    </w:lvl>
  </w:abstractNum>
  <w:abstractNum w:abstractNumId="37" w15:restartNumberingAfterBreak="0">
    <w:nsid w:val="52141DEC"/>
    <w:multiLevelType w:val="multilevel"/>
    <w:tmpl w:val="115A0E8E"/>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38" w15:restartNumberingAfterBreak="0">
    <w:nsid w:val="536A4E5C"/>
    <w:multiLevelType w:val="hybridMultilevel"/>
    <w:tmpl w:val="934087D0"/>
    <w:lvl w:ilvl="0" w:tplc="B5D2E514">
      <w:start w:val="1"/>
      <w:numFmt w:val="lowerLetter"/>
      <w:lvlText w:val="%1."/>
      <w:lvlJc w:val="left"/>
      <w:pPr>
        <w:ind w:left="1440" w:hanging="360"/>
      </w:pPr>
    </w:lvl>
    <w:lvl w:ilvl="1" w:tplc="C5E44DA4">
      <w:start w:val="1"/>
      <w:numFmt w:val="lowerLetter"/>
      <w:lvlText w:val="%2."/>
      <w:lvlJc w:val="left"/>
      <w:pPr>
        <w:ind w:left="2160" w:hanging="360"/>
      </w:pPr>
    </w:lvl>
    <w:lvl w:ilvl="2" w:tplc="13A4B702">
      <w:start w:val="1"/>
      <w:numFmt w:val="lowerRoman"/>
      <w:lvlText w:val="%3."/>
      <w:lvlJc w:val="right"/>
      <w:pPr>
        <w:ind w:left="2880" w:hanging="180"/>
      </w:pPr>
    </w:lvl>
    <w:lvl w:ilvl="3" w:tplc="65DAC944">
      <w:start w:val="1"/>
      <w:numFmt w:val="decimal"/>
      <w:lvlText w:val="%4."/>
      <w:lvlJc w:val="left"/>
      <w:pPr>
        <w:ind w:left="3600" w:hanging="360"/>
      </w:pPr>
    </w:lvl>
    <w:lvl w:ilvl="4" w:tplc="AED24474">
      <w:start w:val="1"/>
      <w:numFmt w:val="lowerLetter"/>
      <w:lvlText w:val="%5."/>
      <w:lvlJc w:val="left"/>
      <w:pPr>
        <w:ind w:left="4320" w:hanging="360"/>
      </w:pPr>
    </w:lvl>
    <w:lvl w:ilvl="5" w:tplc="84EE4792">
      <w:start w:val="1"/>
      <w:numFmt w:val="lowerRoman"/>
      <w:lvlText w:val="%6."/>
      <w:lvlJc w:val="right"/>
      <w:pPr>
        <w:ind w:left="5040" w:hanging="180"/>
      </w:pPr>
    </w:lvl>
    <w:lvl w:ilvl="6" w:tplc="21B6A3D8">
      <w:start w:val="1"/>
      <w:numFmt w:val="decimal"/>
      <w:lvlText w:val="%7."/>
      <w:lvlJc w:val="left"/>
      <w:pPr>
        <w:ind w:left="5760" w:hanging="360"/>
      </w:pPr>
    </w:lvl>
    <w:lvl w:ilvl="7" w:tplc="46B4B576">
      <w:start w:val="1"/>
      <w:numFmt w:val="lowerLetter"/>
      <w:lvlText w:val="%8."/>
      <w:lvlJc w:val="left"/>
      <w:pPr>
        <w:ind w:left="6480" w:hanging="360"/>
      </w:pPr>
    </w:lvl>
    <w:lvl w:ilvl="8" w:tplc="E24C0C18">
      <w:start w:val="1"/>
      <w:numFmt w:val="lowerRoman"/>
      <w:lvlText w:val="%9."/>
      <w:lvlJc w:val="right"/>
      <w:pPr>
        <w:ind w:left="7200" w:hanging="180"/>
      </w:pPr>
    </w:lvl>
  </w:abstractNum>
  <w:abstractNum w:abstractNumId="39" w15:restartNumberingAfterBreak="0">
    <w:nsid w:val="55C77ED8"/>
    <w:multiLevelType w:val="hybridMultilevel"/>
    <w:tmpl w:val="33F6C748"/>
    <w:lvl w:ilvl="0" w:tplc="92EA862C">
      <w:start w:val="1"/>
      <w:numFmt w:val="bullet"/>
      <w:lvlText w:val=""/>
      <w:lvlJc w:val="left"/>
      <w:pPr>
        <w:ind w:left="720" w:hanging="360"/>
      </w:pPr>
      <w:rPr>
        <w:rFonts w:ascii="Symbol" w:hAnsi="Symbol" w:cs="Symbol"/>
      </w:rPr>
    </w:lvl>
    <w:lvl w:ilvl="1" w:tplc="D94CD2E2">
      <w:start w:val="1"/>
      <w:numFmt w:val="bullet"/>
      <w:lvlText w:val="o"/>
      <w:lvlJc w:val="left"/>
      <w:pPr>
        <w:ind w:left="1440" w:hanging="360"/>
      </w:pPr>
    </w:lvl>
    <w:lvl w:ilvl="2" w:tplc="A20AD2DE">
      <w:start w:val="1"/>
      <w:numFmt w:val="bullet"/>
      <w:lvlText w:val=""/>
      <w:lvlJc w:val="left"/>
      <w:pPr>
        <w:ind w:left="2160" w:hanging="360"/>
      </w:pPr>
      <w:rPr>
        <w:rFonts w:ascii="Wingdings" w:hAnsi="Wingdings" w:cs="Wingdings"/>
      </w:rPr>
    </w:lvl>
    <w:lvl w:ilvl="3" w:tplc="275A0760">
      <w:start w:val="1"/>
      <w:numFmt w:val="bullet"/>
      <w:lvlText w:val=""/>
      <w:lvlJc w:val="left"/>
      <w:pPr>
        <w:ind w:left="2880" w:hanging="360"/>
      </w:pPr>
      <w:rPr>
        <w:rFonts w:ascii="Symbol" w:hAnsi="Symbol" w:cs="Symbol"/>
      </w:rPr>
    </w:lvl>
    <w:lvl w:ilvl="4" w:tplc="551EED16">
      <w:start w:val="1"/>
      <w:numFmt w:val="bullet"/>
      <w:lvlText w:val="o"/>
      <w:lvlJc w:val="left"/>
      <w:pPr>
        <w:ind w:left="3600" w:hanging="360"/>
      </w:pPr>
    </w:lvl>
    <w:lvl w:ilvl="5" w:tplc="19285B72">
      <w:start w:val="1"/>
      <w:numFmt w:val="bullet"/>
      <w:lvlText w:val=""/>
      <w:lvlJc w:val="left"/>
      <w:pPr>
        <w:ind w:left="4320" w:hanging="360"/>
      </w:pPr>
      <w:rPr>
        <w:rFonts w:ascii="Wingdings" w:hAnsi="Wingdings" w:cs="Wingdings"/>
      </w:rPr>
    </w:lvl>
    <w:lvl w:ilvl="6" w:tplc="980A242A">
      <w:start w:val="1"/>
      <w:numFmt w:val="bullet"/>
      <w:lvlText w:val=""/>
      <w:lvlJc w:val="left"/>
      <w:pPr>
        <w:ind w:left="5040" w:hanging="360"/>
      </w:pPr>
      <w:rPr>
        <w:rFonts w:ascii="Symbol" w:hAnsi="Symbol" w:cs="Symbol"/>
      </w:rPr>
    </w:lvl>
    <w:lvl w:ilvl="7" w:tplc="BF92D2A8">
      <w:start w:val="1"/>
      <w:numFmt w:val="bullet"/>
      <w:lvlText w:val="o"/>
      <w:lvlJc w:val="left"/>
      <w:pPr>
        <w:ind w:left="5760" w:hanging="360"/>
      </w:pPr>
    </w:lvl>
    <w:lvl w:ilvl="8" w:tplc="08BA12CE">
      <w:start w:val="1"/>
      <w:numFmt w:val="bullet"/>
      <w:lvlText w:val=""/>
      <w:lvlJc w:val="left"/>
      <w:pPr>
        <w:ind w:left="6480" w:hanging="360"/>
      </w:pPr>
      <w:rPr>
        <w:rFonts w:ascii="Wingdings" w:hAnsi="Wingdings" w:cs="Wingdings"/>
      </w:rPr>
    </w:lvl>
  </w:abstractNum>
  <w:abstractNum w:abstractNumId="40" w15:restartNumberingAfterBreak="0">
    <w:nsid w:val="57691403"/>
    <w:multiLevelType w:val="hybridMultilevel"/>
    <w:tmpl w:val="F662D4F4"/>
    <w:lvl w:ilvl="0" w:tplc="28687E2A">
      <w:start w:val="1"/>
      <w:numFmt w:val="decimal"/>
      <w:lvlText w:val="%1."/>
      <w:lvlJc w:val="left"/>
      <w:pPr>
        <w:ind w:left="1440" w:hanging="360"/>
      </w:pPr>
    </w:lvl>
    <w:lvl w:ilvl="1" w:tplc="90882170">
      <w:start w:val="1"/>
      <w:numFmt w:val="lowerLetter"/>
      <w:lvlText w:val="%2."/>
      <w:lvlJc w:val="left"/>
      <w:pPr>
        <w:ind w:left="2160" w:hanging="360"/>
      </w:pPr>
    </w:lvl>
    <w:lvl w:ilvl="2" w:tplc="2CB22274">
      <w:start w:val="1"/>
      <w:numFmt w:val="lowerRoman"/>
      <w:lvlText w:val="%3."/>
      <w:lvlJc w:val="right"/>
      <w:pPr>
        <w:ind w:left="2880" w:hanging="180"/>
      </w:pPr>
    </w:lvl>
    <w:lvl w:ilvl="3" w:tplc="475ACE54">
      <w:start w:val="1"/>
      <w:numFmt w:val="decimal"/>
      <w:lvlText w:val="%4."/>
      <w:lvlJc w:val="left"/>
      <w:pPr>
        <w:ind w:left="3600" w:hanging="360"/>
      </w:pPr>
    </w:lvl>
    <w:lvl w:ilvl="4" w:tplc="06FA218A">
      <w:start w:val="1"/>
      <w:numFmt w:val="lowerLetter"/>
      <w:lvlText w:val="%5."/>
      <w:lvlJc w:val="left"/>
      <w:pPr>
        <w:ind w:left="4320" w:hanging="360"/>
      </w:pPr>
    </w:lvl>
    <w:lvl w:ilvl="5" w:tplc="EBDA8B44">
      <w:start w:val="1"/>
      <w:numFmt w:val="lowerRoman"/>
      <w:lvlText w:val="%6."/>
      <w:lvlJc w:val="right"/>
      <w:pPr>
        <w:ind w:left="5040" w:hanging="180"/>
      </w:pPr>
    </w:lvl>
    <w:lvl w:ilvl="6" w:tplc="49709E56">
      <w:start w:val="1"/>
      <w:numFmt w:val="decimal"/>
      <w:lvlText w:val="%7."/>
      <w:lvlJc w:val="left"/>
      <w:pPr>
        <w:ind w:left="5760" w:hanging="360"/>
      </w:pPr>
    </w:lvl>
    <w:lvl w:ilvl="7" w:tplc="C42EAF42">
      <w:start w:val="1"/>
      <w:numFmt w:val="lowerLetter"/>
      <w:lvlText w:val="%8."/>
      <w:lvlJc w:val="left"/>
      <w:pPr>
        <w:ind w:left="6480" w:hanging="360"/>
      </w:pPr>
    </w:lvl>
    <w:lvl w:ilvl="8" w:tplc="F5D6B73A">
      <w:start w:val="1"/>
      <w:numFmt w:val="lowerRoman"/>
      <w:lvlText w:val="%9."/>
      <w:lvlJc w:val="right"/>
      <w:pPr>
        <w:ind w:left="7200" w:hanging="180"/>
      </w:pPr>
    </w:lvl>
  </w:abstractNum>
  <w:abstractNum w:abstractNumId="41" w15:restartNumberingAfterBreak="0">
    <w:nsid w:val="5AF23E02"/>
    <w:multiLevelType w:val="multilevel"/>
    <w:tmpl w:val="94ACF242"/>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w:abstractNumId="42" w15:restartNumberingAfterBreak="0">
    <w:nsid w:val="5CB9014F"/>
    <w:multiLevelType w:val="multilevel"/>
    <w:tmpl w:val="115A0E8E"/>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43" w15:restartNumberingAfterBreak="0">
    <w:nsid w:val="5E2465A1"/>
    <w:multiLevelType w:val="hybridMultilevel"/>
    <w:tmpl w:val="4C64FF16"/>
    <w:lvl w:ilvl="0" w:tplc="91FA86C4">
      <w:start w:val="1"/>
      <w:numFmt w:val="decimal"/>
      <w:lvlText w:val="%1."/>
      <w:lvlJc w:val="left"/>
      <w:pPr>
        <w:tabs>
          <w:tab w:val="num" w:pos="2160"/>
        </w:tabs>
        <w:ind w:left="1440"/>
      </w:pPr>
    </w:lvl>
    <w:lvl w:ilvl="1" w:tplc="7A8E286E">
      <w:start w:val="1"/>
      <w:numFmt w:val="lowerLetter"/>
      <w:lvlText w:val="%2."/>
      <w:lvlJc w:val="left"/>
      <w:pPr>
        <w:tabs>
          <w:tab w:val="num" w:pos="1440"/>
        </w:tabs>
        <w:ind w:left="1440" w:hanging="360"/>
      </w:pPr>
    </w:lvl>
    <w:lvl w:ilvl="2" w:tplc="86FAAB9C">
      <w:start w:val="1"/>
      <w:numFmt w:val="decimal"/>
      <w:lvlText w:val="%3."/>
      <w:lvlJc w:val="left"/>
      <w:pPr>
        <w:tabs>
          <w:tab w:val="num" w:pos="2160"/>
        </w:tabs>
        <w:ind w:left="1440"/>
      </w:pPr>
    </w:lvl>
    <w:lvl w:ilvl="3" w:tplc="EF36A648">
      <w:start w:val="1"/>
      <w:numFmt w:val="decimal"/>
      <w:lvlText w:val="%4."/>
      <w:lvlJc w:val="left"/>
      <w:pPr>
        <w:tabs>
          <w:tab w:val="num" w:pos="2880"/>
        </w:tabs>
        <w:ind w:left="2880" w:hanging="360"/>
      </w:pPr>
    </w:lvl>
    <w:lvl w:ilvl="4" w:tplc="AB847538">
      <w:start w:val="1"/>
      <w:numFmt w:val="lowerLetter"/>
      <w:lvlText w:val="%5."/>
      <w:lvlJc w:val="left"/>
      <w:pPr>
        <w:tabs>
          <w:tab w:val="num" w:pos="3600"/>
        </w:tabs>
        <w:ind w:left="3600" w:hanging="360"/>
      </w:pPr>
    </w:lvl>
    <w:lvl w:ilvl="5" w:tplc="7576BACA">
      <w:start w:val="1"/>
      <w:numFmt w:val="lowerRoman"/>
      <w:lvlText w:val="%6."/>
      <w:lvlJc w:val="right"/>
      <w:pPr>
        <w:tabs>
          <w:tab w:val="num" w:pos="4320"/>
        </w:tabs>
        <w:ind w:left="4320" w:hanging="180"/>
      </w:pPr>
    </w:lvl>
    <w:lvl w:ilvl="6" w:tplc="703081E2">
      <w:start w:val="1"/>
      <w:numFmt w:val="decimal"/>
      <w:lvlText w:val="%7."/>
      <w:lvlJc w:val="left"/>
      <w:pPr>
        <w:tabs>
          <w:tab w:val="num" w:pos="5040"/>
        </w:tabs>
        <w:ind w:left="5040" w:hanging="360"/>
      </w:pPr>
    </w:lvl>
    <w:lvl w:ilvl="7" w:tplc="50C4F8E8">
      <w:start w:val="1"/>
      <w:numFmt w:val="lowerLetter"/>
      <w:lvlText w:val="%8."/>
      <w:lvlJc w:val="left"/>
      <w:pPr>
        <w:tabs>
          <w:tab w:val="num" w:pos="5760"/>
        </w:tabs>
        <w:ind w:left="5760" w:hanging="360"/>
      </w:pPr>
    </w:lvl>
    <w:lvl w:ilvl="8" w:tplc="7A849E42">
      <w:start w:val="1"/>
      <w:numFmt w:val="lowerRoman"/>
      <w:lvlText w:val="%9."/>
      <w:lvlJc w:val="right"/>
      <w:pPr>
        <w:tabs>
          <w:tab w:val="num" w:pos="6480"/>
        </w:tabs>
        <w:ind w:left="6480" w:hanging="180"/>
      </w:pPr>
    </w:lvl>
  </w:abstractNum>
  <w:abstractNum w:abstractNumId="44" w15:restartNumberingAfterBreak="0">
    <w:nsid w:val="608D3E30"/>
    <w:multiLevelType w:val="multilevel"/>
    <w:tmpl w:val="A4CE2148"/>
    <w:lvl w:ilvl="0">
      <w:start w:val="1"/>
      <w:numFmt w:val="none"/>
      <w:suff w:val="nothing"/>
      <w:lvlText w:val=""/>
      <w:lvlJc w:val="left"/>
      <w:pPr>
        <w:ind w:left="0" w:firstLine="0"/>
      </w:pPr>
      <w:rPr>
        <w:rFonts w:hint="default"/>
      </w:rPr>
    </w:lvl>
    <w:lvl w:ilvl="1">
      <w:start w:val="1"/>
      <w:numFmt w:val="cardinalText"/>
      <w:suff w:val="nothing"/>
      <w:lvlText w:val="Article%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45" w15:restartNumberingAfterBreak="0">
    <w:nsid w:val="67C6527C"/>
    <w:multiLevelType w:val="multilevel"/>
    <w:tmpl w:val="115A0E8E"/>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46" w15:restartNumberingAfterBreak="0">
    <w:nsid w:val="68194629"/>
    <w:multiLevelType w:val="multilevel"/>
    <w:tmpl w:val="115A0E8E"/>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47" w15:restartNumberingAfterBreak="0">
    <w:nsid w:val="693D0D05"/>
    <w:multiLevelType w:val="multilevel"/>
    <w:tmpl w:val="BD061B76"/>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w:abstractNumId="48" w15:restartNumberingAfterBreak="0">
    <w:nsid w:val="6B8C1889"/>
    <w:multiLevelType w:val="multilevel"/>
    <w:tmpl w:val="1750A2AE"/>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w:abstractNumId="49" w15:restartNumberingAfterBreak="0">
    <w:nsid w:val="6CEA2A4B"/>
    <w:multiLevelType w:val="multilevel"/>
    <w:tmpl w:val="176CD924"/>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w:abstractNumId="50" w15:restartNumberingAfterBreak="0">
    <w:nsid w:val="6E4A6B47"/>
    <w:multiLevelType w:val="hybridMultilevel"/>
    <w:tmpl w:val="BD1EDDF6"/>
    <w:lvl w:ilvl="0" w:tplc="A2787BC2">
      <w:start w:val="1"/>
      <w:numFmt w:val="decimal"/>
      <w:pStyle w:val="TextHeading4List"/>
      <w:lvlText w:val="(%1)"/>
      <w:lvlJc w:val="left"/>
      <w:pPr>
        <w:ind w:left="1080" w:hanging="360"/>
      </w:pPr>
    </w:lvl>
    <w:lvl w:ilvl="1" w:tplc="5B44AB00">
      <w:start w:val="1"/>
      <w:numFmt w:val="lowerLetter"/>
      <w:lvlText w:val="%2."/>
      <w:lvlJc w:val="left"/>
      <w:pPr>
        <w:ind w:left="1620" w:hanging="360"/>
      </w:pPr>
    </w:lvl>
    <w:lvl w:ilvl="2" w:tplc="BBF88878">
      <w:start w:val="1"/>
      <w:numFmt w:val="lowerRoman"/>
      <w:lvlText w:val="%3."/>
      <w:lvlJc w:val="right"/>
      <w:pPr>
        <w:ind w:left="2340" w:hanging="180"/>
      </w:pPr>
    </w:lvl>
    <w:lvl w:ilvl="3" w:tplc="0E3C5ABE">
      <w:start w:val="1"/>
      <w:numFmt w:val="decimal"/>
      <w:lvlText w:val="%4."/>
      <w:lvlJc w:val="left"/>
      <w:pPr>
        <w:ind w:left="3060" w:hanging="360"/>
      </w:pPr>
    </w:lvl>
    <w:lvl w:ilvl="4" w:tplc="95CEA3C6">
      <w:start w:val="1"/>
      <w:numFmt w:val="lowerLetter"/>
      <w:lvlText w:val="%5."/>
      <w:lvlJc w:val="left"/>
      <w:pPr>
        <w:ind w:left="3780" w:hanging="360"/>
      </w:pPr>
    </w:lvl>
    <w:lvl w:ilvl="5" w:tplc="961E8214">
      <w:start w:val="1"/>
      <w:numFmt w:val="lowerRoman"/>
      <w:lvlText w:val="%6."/>
      <w:lvlJc w:val="right"/>
      <w:pPr>
        <w:ind w:left="4500" w:hanging="180"/>
      </w:pPr>
    </w:lvl>
    <w:lvl w:ilvl="6" w:tplc="996658A4">
      <w:start w:val="1"/>
      <w:numFmt w:val="decimal"/>
      <w:lvlText w:val="%7."/>
      <w:lvlJc w:val="left"/>
      <w:pPr>
        <w:ind w:left="5220" w:hanging="360"/>
      </w:pPr>
    </w:lvl>
    <w:lvl w:ilvl="7" w:tplc="EF2022A2">
      <w:start w:val="1"/>
      <w:numFmt w:val="lowerLetter"/>
      <w:lvlText w:val="%8."/>
      <w:lvlJc w:val="left"/>
      <w:pPr>
        <w:ind w:left="5940" w:hanging="360"/>
      </w:pPr>
    </w:lvl>
    <w:lvl w:ilvl="8" w:tplc="19BCAFD2">
      <w:start w:val="1"/>
      <w:numFmt w:val="lowerRoman"/>
      <w:lvlText w:val="%9."/>
      <w:lvlJc w:val="right"/>
      <w:pPr>
        <w:ind w:left="6660" w:hanging="180"/>
      </w:pPr>
    </w:lvl>
  </w:abstractNum>
  <w:abstractNum w:abstractNumId="51" w15:restartNumberingAfterBreak="0">
    <w:nsid w:val="735859A8"/>
    <w:multiLevelType w:val="multilevel"/>
    <w:tmpl w:val="DA9643BE"/>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w:abstractNumId="52" w15:restartNumberingAfterBreak="0">
    <w:nsid w:val="747501F6"/>
    <w:multiLevelType w:val="multilevel"/>
    <w:tmpl w:val="E544F05C"/>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num w:numId="1" w16cid:durableId="401759853">
    <w:abstractNumId w:val="19"/>
  </w:num>
  <w:num w:numId="2" w16cid:durableId="1539929179">
    <w:abstractNumId w:val="19"/>
  </w:num>
  <w:num w:numId="3" w16cid:durableId="1597399340">
    <w:abstractNumId w:val="19"/>
  </w:num>
  <w:num w:numId="4" w16cid:durableId="669257618">
    <w:abstractNumId w:val="19"/>
  </w:num>
  <w:num w:numId="5" w16cid:durableId="701633192">
    <w:abstractNumId w:val="19"/>
  </w:num>
  <w:num w:numId="6" w16cid:durableId="1197038061">
    <w:abstractNumId w:val="19"/>
  </w:num>
  <w:num w:numId="7" w16cid:durableId="1327592745">
    <w:abstractNumId w:val="19"/>
  </w:num>
  <w:num w:numId="8" w16cid:durableId="236524919">
    <w:abstractNumId w:val="19"/>
  </w:num>
  <w:num w:numId="9" w16cid:durableId="1440836945">
    <w:abstractNumId w:val="19"/>
  </w:num>
  <w:num w:numId="10" w16cid:durableId="1818568468">
    <w:abstractNumId w:val="19"/>
  </w:num>
  <w:num w:numId="11" w16cid:durableId="1265069702">
    <w:abstractNumId w:val="18"/>
  </w:num>
  <w:num w:numId="12" w16cid:durableId="200678952">
    <w:abstractNumId w:val="26"/>
  </w:num>
  <w:num w:numId="13" w16cid:durableId="196046924">
    <w:abstractNumId w:val="26"/>
  </w:num>
  <w:num w:numId="14" w16cid:durableId="1587766635">
    <w:abstractNumId w:val="26"/>
  </w:num>
  <w:num w:numId="15" w16cid:durableId="1446652622">
    <w:abstractNumId w:val="26"/>
  </w:num>
  <w:num w:numId="16" w16cid:durableId="395010566">
    <w:abstractNumId w:val="26"/>
  </w:num>
  <w:num w:numId="17" w16cid:durableId="1021274329">
    <w:abstractNumId w:val="26"/>
  </w:num>
  <w:num w:numId="18" w16cid:durableId="1899389752">
    <w:abstractNumId w:val="47"/>
  </w:num>
  <w:num w:numId="19" w16cid:durableId="309596731">
    <w:abstractNumId w:val="47"/>
  </w:num>
  <w:num w:numId="20" w16cid:durableId="970673041">
    <w:abstractNumId w:val="47"/>
  </w:num>
  <w:num w:numId="21" w16cid:durableId="507671297">
    <w:abstractNumId w:val="47"/>
  </w:num>
  <w:num w:numId="22" w16cid:durableId="1004164533">
    <w:abstractNumId w:val="26"/>
  </w:num>
  <w:num w:numId="23" w16cid:durableId="1559852166">
    <w:abstractNumId w:val="26"/>
  </w:num>
  <w:num w:numId="24" w16cid:durableId="1150248357">
    <w:abstractNumId w:val="26"/>
  </w:num>
  <w:num w:numId="25" w16cid:durableId="582380026">
    <w:abstractNumId w:val="26"/>
  </w:num>
  <w:num w:numId="26" w16cid:durableId="207299034">
    <w:abstractNumId w:val="26"/>
  </w:num>
  <w:num w:numId="27" w16cid:durableId="1536850163">
    <w:abstractNumId w:val="26"/>
  </w:num>
  <w:num w:numId="28" w16cid:durableId="759719268">
    <w:abstractNumId w:val="47"/>
  </w:num>
  <w:num w:numId="29" w16cid:durableId="656498642">
    <w:abstractNumId w:val="47"/>
  </w:num>
  <w:num w:numId="30" w16cid:durableId="1521433042">
    <w:abstractNumId w:val="47"/>
  </w:num>
  <w:num w:numId="31" w16cid:durableId="1335917062">
    <w:abstractNumId w:val="47"/>
  </w:num>
  <w:num w:numId="32" w16cid:durableId="2326347">
    <w:abstractNumId w:val="26"/>
  </w:num>
  <w:num w:numId="33" w16cid:durableId="485363893">
    <w:abstractNumId w:val="26"/>
  </w:num>
  <w:num w:numId="34" w16cid:durableId="1944871626">
    <w:abstractNumId w:val="21"/>
  </w:num>
  <w:num w:numId="35" w16cid:durableId="1481264268">
    <w:abstractNumId w:val="44"/>
  </w:num>
  <w:num w:numId="36" w16cid:durableId="1834680962">
    <w:abstractNumId w:val="11"/>
  </w:num>
  <w:num w:numId="37" w16cid:durableId="1176961971">
    <w:abstractNumId w:val="42"/>
  </w:num>
  <w:num w:numId="38" w16cid:durableId="337319721">
    <w:abstractNumId w:val="45"/>
  </w:num>
  <w:num w:numId="39" w16cid:durableId="751319362">
    <w:abstractNumId w:val="23"/>
  </w:num>
  <w:num w:numId="40" w16cid:durableId="444350911">
    <w:abstractNumId w:val="37"/>
  </w:num>
  <w:num w:numId="41" w16cid:durableId="114452876">
    <w:abstractNumId w:val="46"/>
  </w:num>
  <w:num w:numId="42" w16cid:durableId="92093523">
    <w:abstractNumId w:val="15"/>
  </w:num>
  <w:num w:numId="43" w16cid:durableId="1862236606">
    <w:abstractNumId w:val="21"/>
  </w:num>
  <w:num w:numId="44" w16cid:durableId="230388786">
    <w:abstractNumId w:val="21"/>
  </w:num>
  <w:num w:numId="45" w16cid:durableId="39667645">
    <w:abstractNumId w:val="21"/>
  </w:num>
  <w:num w:numId="46" w16cid:durableId="534078220">
    <w:abstractNumId w:val="21"/>
  </w:num>
  <w:num w:numId="47" w16cid:durableId="542792049">
    <w:abstractNumId w:val="21"/>
  </w:num>
  <w:num w:numId="48" w16cid:durableId="2096896909">
    <w:abstractNumId w:val="21"/>
  </w:num>
  <w:num w:numId="49" w16cid:durableId="1761563741">
    <w:abstractNumId w:val="10"/>
  </w:num>
  <w:num w:numId="50" w16cid:durableId="1629360811">
    <w:abstractNumId w:val="19"/>
  </w:num>
  <w:num w:numId="51" w16cid:durableId="375392257">
    <w:abstractNumId w:val="47"/>
  </w:num>
  <w:num w:numId="52" w16cid:durableId="1422675082">
    <w:abstractNumId w:val="34"/>
  </w:num>
  <w:num w:numId="53" w16cid:durableId="1473794611">
    <w:abstractNumId w:val="21"/>
  </w:num>
  <w:num w:numId="54" w16cid:durableId="2062820605">
    <w:abstractNumId w:val="18"/>
  </w:num>
  <w:num w:numId="55" w16cid:durableId="289478581">
    <w:abstractNumId w:val="32"/>
  </w:num>
  <w:num w:numId="56" w16cid:durableId="1301380111">
    <w:abstractNumId w:val="21"/>
  </w:num>
  <w:num w:numId="57" w16cid:durableId="1387954139">
    <w:abstractNumId w:val="16"/>
  </w:num>
  <w:num w:numId="58" w16cid:durableId="618073283">
    <w:abstractNumId w:val="21"/>
  </w:num>
  <w:num w:numId="59" w16cid:durableId="1533883929">
    <w:abstractNumId w:val="21"/>
  </w:num>
  <w:num w:numId="60" w16cid:durableId="1721435557">
    <w:abstractNumId w:val="21"/>
  </w:num>
  <w:num w:numId="61" w16cid:durableId="830292596">
    <w:abstractNumId w:val="40"/>
  </w:num>
  <w:num w:numId="62" w16cid:durableId="1862280716">
    <w:abstractNumId w:val="3"/>
  </w:num>
  <w:num w:numId="63" w16cid:durableId="1779374424">
    <w:abstractNumId w:val="21"/>
  </w:num>
  <w:num w:numId="64" w16cid:durableId="555824360">
    <w:abstractNumId w:val="9"/>
  </w:num>
  <w:num w:numId="65" w16cid:durableId="644050587">
    <w:abstractNumId w:val="52"/>
  </w:num>
  <w:num w:numId="66" w16cid:durableId="1638604199">
    <w:abstractNumId w:val="21"/>
  </w:num>
  <w:num w:numId="67" w16cid:durableId="651258088">
    <w:abstractNumId w:val="21"/>
  </w:num>
  <w:num w:numId="68" w16cid:durableId="884441053">
    <w:abstractNumId w:val="21"/>
  </w:num>
  <w:num w:numId="69" w16cid:durableId="307634811">
    <w:abstractNumId w:val="21"/>
  </w:num>
  <w:num w:numId="70" w16cid:durableId="1239553611">
    <w:abstractNumId w:val="19"/>
  </w:num>
  <w:num w:numId="71" w16cid:durableId="628170212">
    <w:abstractNumId w:val="19"/>
  </w:num>
  <w:num w:numId="72" w16cid:durableId="1431510852">
    <w:abstractNumId w:val="41"/>
  </w:num>
  <w:num w:numId="73" w16cid:durableId="1760178791">
    <w:abstractNumId w:val="15"/>
  </w:num>
  <w:num w:numId="74" w16cid:durableId="1598246960">
    <w:abstractNumId w:val="19"/>
  </w:num>
  <w:num w:numId="75" w16cid:durableId="996030615">
    <w:abstractNumId w:val="19"/>
  </w:num>
  <w:num w:numId="76" w16cid:durableId="1211071032">
    <w:abstractNumId w:val="10"/>
  </w:num>
  <w:num w:numId="77" w16cid:durableId="233317963">
    <w:abstractNumId w:val="19"/>
  </w:num>
  <w:num w:numId="78" w16cid:durableId="882062030">
    <w:abstractNumId w:val="0"/>
  </w:num>
  <w:num w:numId="79" w16cid:durableId="392509801">
    <w:abstractNumId w:val="7"/>
  </w:num>
  <w:num w:numId="80" w16cid:durableId="1758818659">
    <w:abstractNumId w:val="10"/>
  </w:num>
  <w:num w:numId="81" w16cid:durableId="1173766727">
    <w:abstractNumId w:val="21"/>
  </w:num>
  <w:num w:numId="82" w16cid:durableId="1422875789">
    <w:abstractNumId w:val="3"/>
  </w:num>
  <w:num w:numId="83" w16cid:durableId="964508254">
    <w:abstractNumId w:val="26"/>
  </w:num>
  <w:num w:numId="84" w16cid:durableId="1019740479">
    <w:abstractNumId w:val="21"/>
  </w:num>
  <w:num w:numId="85" w16cid:durableId="1459565486">
    <w:abstractNumId w:val="47"/>
  </w:num>
  <w:num w:numId="86" w16cid:durableId="1857966478">
    <w:abstractNumId w:val="21"/>
  </w:num>
  <w:num w:numId="87" w16cid:durableId="112478730">
    <w:abstractNumId w:val="1"/>
  </w:num>
  <w:num w:numId="88" w16cid:durableId="2050370005">
    <w:abstractNumId w:val="21"/>
  </w:num>
  <w:num w:numId="89" w16cid:durableId="609819583">
    <w:abstractNumId w:val="21"/>
  </w:num>
  <w:num w:numId="90" w16cid:durableId="825320172">
    <w:abstractNumId w:val="21"/>
  </w:num>
  <w:num w:numId="91" w16cid:durableId="466777212">
    <w:abstractNumId w:val="2"/>
  </w:num>
  <w:num w:numId="92" w16cid:durableId="1966234438">
    <w:abstractNumId w:val="21"/>
  </w:num>
  <w:num w:numId="93" w16cid:durableId="1484156266">
    <w:abstractNumId w:val="21"/>
  </w:num>
  <w:num w:numId="94" w16cid:durableId="725684987">
    <w:abstractNumId w:val="21"/>
  </w:num>
  <w:num w:numId="95" w16cid:durableId="872153689">
    <w:abstractNumId w:val="21"/>
  </w:num>
  <w:num w:numId="96" w16cid:durableId="1535193719">
    <w:abstractNumId w:val="0"/>
  </w:num>
  <w:num w:numId="97" w16cid:durableId="903956522">
    <w:abstractNumId w:val="19"/>
  </w:num>
  <w:num w:numId="98" w16cid:durableId="189270090">
    <w:abstractNumId w:val="19"/>
  </w:num>
  <w:num w:numId="99" w16cid:durableId="810751671">
    <w:abstractNumId w:val="15"/>
  </w:num>
  <w:num w:numId="100" w16cid:durableId="2058163686">
    <w:abstractNumId w:val="19"/>
  </w:num>
  <w:num w:numId="101" w16cid:durableId="665859097">
    <w:abstractNumId w:val="21"/>
  </w:num>
  <w:num w:numId="102" w16cid:durableId="1879202271">
    <w:abstractNumId w:val="31"/>
  </w:num>
  <w:num w:numId="103" w16cid:durableId="717782253">
    <w:abstractNumId w:val="23"/>
  </w:num>
  <w:num w:numId="104" w16cid:durableId="269826402">
    <w:abstractNumId w:val="52"/>
  </w:num>
  <w:num w:numId="105" w16cid:durableId="168328365">
    <w:abstractNumId w:val="47"/>
  </w:num>
  <w:num w:numId="106" w16cid:durableId="344476319">
    <w:abstractNumId w:val="21"/>
  </w:num>
  <w:num w:numId="107" w16cid:durableId="999700715">
    <w:abstractNumId w:val="26"/>
  </w:num>
  <w:num w:numId="108" w16cid:durableId="1060665709">
    <w:abstractNumId w:val="21"/>
  </w:num>
  <w:num w:numId="109" w16cid:durableId="224806154">
    <w:abstractNumId w:val="19"/>
  </w:num>
  <w:num w:numId="110" w16cid:durableId="837579858">
    <w:abstractNumId w:val="2"/>
  </w:num>
  <w:num w:numId="111" w16cid:durableId="73095248">
    <w:abstractNumId w:val="21"/>
  </w:num>
  <w:num w:numId="112" w16cid:durableId="854611092">
    <w:abstractNumId w:val="21"/>
  </w:num>
  <w:num w:numId="113" w16cid:durableId="594555629">
    <w:abstractNumId w:val="21"/>
  </w:num>
  <w:num w:numId="114" w16cid:durableId="1466242790">
    <w:abstractNumId w:val="32"/>
  </w:num>
  <w:num w:numId="115" w16cid:durableId="1607495678">
    <w:abstractNumId w:val="10"/>
  </w:num>
  <w:num w:numId="116" w16cid:durableId="579027995">
    <w:abstractNumId w:val="21"/>
  </w:num>
  <w:num w:numId="117" w16cid:durableId="61757708">
    <w:abstractNumId w:val="19"/>
  </w:num>
  <w:num w:numId="118" w16cid:durableId="1061714782">
    <w:abstractNumId w:val="12"/>
  </w:num>
  <w:num w:numId="119" w16cid:durableId="226720220">
    <w:abstractNumId w:val="4"/>
  </w:num>
  <w:num w:numId="120" w16cid:durableId="1617714009">
    <w:abstractNumId w:val="5"/>
  </w:num>
  <w:num w:numId="121" w16cid:durableId="396632292">
    <w:abstractNumId w:val="21"/>
  </w:num>
  <w:num w:numId="122" w16cid:durableId="741636397">
    <w:abstractNumId w:val="7"/>
  </w:num>
  <w:num w:numId="123" w16cid:durableId="625087143">
    <w:abstractNumId w:val="21"/>
  </w:num>
  <w:num w:numId="124" w16cid:durableId="1093936602">
    <w:abstractNumId w:val="21"/>
  </w:num>
  <w:num w:numId="125" w16cid:durableId="238756209">
    <w:abstractNumId w:val="21"/>
  </w:num>
  <w:num w:numId="126" w16cid:durableId="539052936">
    <w:abstractNumId w:val="47"/>
  </w:num>
  <w:num w:numId="127" w16cid:durableId="2072076838">
    <w:abstractNumId w:val="26"/>
  </w:num>
  <w:num w:numId="128" w16cid:durableId="536744968">
    <w:abstractNumId w:val="9"/>
  </w:num>
  <w:num w:numId="129" w16cid:durableId="239288943">
    <w:abstractNumId w:val="38"/>
  </w:num>
  <w:num w:numId="130" w16cid:durableId="1581060491">
    <w:abstractNumId w:val="21"/>
  </w:num>
  <w:num w:numId="131" w16cid:durableId="427122921">
    <w:abstractNumId w:val="32"/>
  </w:num>
  <w:num w:numId="132" w16cid:durableId="1954048505">
    <w:abstractNumId w:val="45"/>
  </w:num>
  <w:num w:numId="133" w16cid:durableId="947587442">
    <w:abstractNumId w:val="21"/>
  </w:num>
  <w:num w:numId="134" w16cid:durableId="61373100">
    <w:abstractNumId w:val="1"/>
  </w:num>
  <w:num w:numId="135" w16cid:durableId="664358487">
    <w:abstractNumId w:val="21"/>
  </w:num>
  <w:num w:numId="136" w16cid:durableId="890189560">
    <w:abstractNumId w:val="31"/>
  </w:num>
  <w:num w:numId="137" w16cid:durableId="2100632771">
    <w:abstractNumId w:val="21"/>
  </w:num>
  <w:num w:numId="138" w16cid:durableId="1990598479">
    <w:abstractNumId w:val="32"/>
  </w:num>
  <w:num w:numId="139" w16cid:durableId="121852990">
    <w:abstractNumId w:val="28"/>
  </w:num>
  <w:num w:numId="140" w16cid:durableId="866794448">
    <w:abstractNumId w:val="1"/>
  </w:num>
  <w:num w:numId="141" w16cid:durableId="158273425">
    <w:abstractNumId w:val="21"/>
  </w:num>
  <w:num w:numId="142" w16cid:durableId="71585851">
    <w:abstractNumId w:val="14"/>
  </w:num>
  <w:num w:numId="143" w16cid:durableId="722102607">
    <w:abstractNumId w:val="47"/>
  </w:num>
  <w:num w:numId="144" w16cid:durableId="776876652">
    <w:abstractNumId w:val="16"/>
  </w:num>
  <w:num w:numId="145" w16cid:durableId="64383417">
    <w:abstractNumId w:val="20"/>
  </w:num>
  <w:num w:numId="146" w16cid:durableId="716903599">
    <w:abstractNumId w:val="41"/>
  </w:num>
  <w:num w:numId="147" w16cid:durableId="1297644520">
    <w:abstractNumId w:val="21"/>
  </w:num>
  <w:num w:numId="148" w16cid:durableId="1429811874">
    <w:abstractNumId w:val="19"/>
  </w:num>
  <w:num w:numId="149" w16cid:durableId="683671849">
    <w:abstractNumId w:val="5"/>
  </w:num>
  <w:num w:numId="150" w16cid:durableId="908150072">
    <w:abstractNumId w:val="19"/>
  </w:num>
  <w:num w:numId="151" w16cid:durableId="1922565083">
    <w:abstractNumId w:val="4"/>
  </w:num>
  <w:num w:numId="152" w16cid:durableId="1533574560">
    <w:abstractNumId w:val="21"/>
  </w:num>
  <w:num w:numId="153" w16cid:durableId="779451782">
    <w:abstractNumId w:val="8"/>
  </w:num>
  <w:num w:numId="154" w16cid:durableId="1052845576">
    <w:abstractNumId w:val="47"/>
  </w:num>
  <w:num w:numId="155" w16cid:durableId="887496979">
    <w:abstractNumId w:val="21"/>
  </w:num>
  <w:num w:numId="156" w16cid:durableId="2022268844">
    <w:abstractNumId w:val="32"/>
  </w:num>
  <w:num w:numId="157" w16cid:durableId="224462218">
    <w:abstractNumId w:val="16"/>
  </w:num>
  <w:num w:numId="158" w16cid:durableId="762530071">
    <w:abstractNumId w:val="2"/>
  </w:num>
  <w:num w:numId="159" w16cid:durableId="415440141">
    <w:abstractNumId w:val="21"/>
  </w:num>
  <w:num w:numId="160" w16cid:durableId="458382581">
    <w:abstractNumId w:val="14"/>
  </w:num>
  <w:num w:numId="161" w16cid:durableId="384597744">
    <w:abstractNumId w:val="13"/>
  </w:num>
  <w:num w:numId="162" w16cid:durableId="1216351809">
    <w:abstractNumId w:val="19"/>
  </w:num>
  <w:num w:numId="163" w16cid:durableId="1655795523">
    <w:abstractNumId w:val="5"/>
  </w:num>
  <w:num w:numId="164" w16cid:durableId="1175148601">
    <w:abstractNumId w:val="19"/>
  </w:num>
  <w:num w:numId="165" w16cid:durableId="96995988">
    <w:abstractNumId w:val="21"/>
  </w:num>
  <w:num w:numId="166" w16cid:durableId="581111916">
    <w:abstractNumId w:val="21"/>
  </w:num>
  <w:num w:numId="167" w16cid:durableId="449394887">
    <w:abstractNumId w:val="15"/>
  </w:num>
  <w:num w:numId="168" w16cid:durableId="482043149">
    <w:abstractNumId w:val="47"/>
  </w:num>
  <w:num w:numId="169" w16cid:durableId="249118379">
    <w:abstractNumId w:val="46"/>
  </w:num>
  <w:num w:numId="170" w16cid:durableId="67271851">
    <w:abstractNumId w:val="4"/>
  </w:num>
  <w:num w:numId="171" w16cid:durableId="1972663237">
    <w:abstractNumId w:val="49"/>
  </w:num>
  <w:num w:numId="172" w16cid:durableId="828248194">
    <w:abstractNumId w:val="18"/>
  </w:num>
  <w:num w:numId="173" w16cid:durableId="2110739775">
    <w:abstractNumId w:val="0"/>
  </w:num>
  <w:num w:numId="174" w16cid:durableId="137692949">
    <w:abstractNumId w:val="36"/>
  </w:num>
  <w:num w:numId="175" w16cid:durableId="601915286">
    <w:abstractNumId w:val="13"/>
  </w:num>
  <w:num w:numId="176" w16cid:durableId="1273123793">
    <w:abstractNumId w:val="47"/>
  </w:num>
  <w:num w:numId="177" w16cid:durableId="817496796">
    <w:abstractNumId w:val="5"/>
  </w:num>
  <w:num w:numId="178" w16cid:durableId="98376860">
    <w:abstractNumId w:val="19"/>
  </w:num>
  <w:num w:numId="179" w16cid:durableId="106049394">
    <w:abstractNumId w:val="19"/>
  </w:num>
  <w:num w:numId="180" w16cid:durableId="2042629396">
    <w:abstractNumId w:val="21"/>
  </w:num>
  <w:num w:numId="181" w16cid:durableId="201334958">
    <w:abstractNumId w:val="49"/>
  </w:num>
  <w:num w:numId="182" w16cid:durableId="31856182">
    <w:abstractNumId w:val="21"/>
  </w:num>
  <w:num w:numId="183" w16cid:durableId="865869538">
    <w:abstractNumId w:val="19"/>
  </w:num>
  <w:num w:numId="184" w16cid:durableId="212085960">
    <w:abstractNumId w:val="4"/>
  </w:num>
  <w:num w:numId="185" w16cid:durableId="567349698">
    <w:abstractNumId w:val="21"/>
  </w:num>
  <w:num w:numId="186" w16cid:durableId="1616710201">
    <w:abstractNumId w:val="21"/>
  </w:num>
  <w:num w:numId="187" w16cid:durableId="1434521539">
    <w:abstractNumId w:val="22"/>
  </w:num>
  <w:num w:numId="188" w16cid:durableId="582834816">
    <w:abstractNumId w:val="2"/>
  </w:num>
  <w:num w:numId="189" w16cid:durableId="1015812840">
    <w:abstractNumId w:val="21"/>
  </w:num>
  <w:num w:numId="190" w16cid:durableId="1473870082">
    <w:abstractNumId w:val="19"/>
  </w:num>
  <w:num w:numId="191" w16cid:durableId="2083600039">
    <w:abstractNumId w:val="21"/>
  </w:num>
  <w:num w:numId="192" w16cid:durableId="1414546468">
    <w:abstractNumId w:val="34"/>
  </w:num>
  <w:num w:numId="193" w16cid:durableId="639238151">
    <w:abstractNumId w:val="10"/>
  </w:num>
  <w:num w:numId="194" w16cid:durableId="1820733526">
    <w:abstractNumId w:val="21"/>
  </w:num>
  <w:num w:numId="195" w16cid:durableId="933510582">
    <w:abstractNumId w:val="21"/>
  </w:num>
  <w:num w:numId="196" w16cid:durableId="939918541">
    <w:abstractNumId w:val="21"/>
  </w:num>
  <w:num w:numId="197" w16cid:durableId="341518060">
    <w:abstractNumId w:val="21"/>
  </w:num>
  <w:num w:numId="198" w16cid:durableId="974290688">
    <w:abstractNumId w:val="41"/>
  </w:num>
  <w:num w:numId="199" w16cid:durableId="932123871">
    <w:abstractNumId w:val="21"/>
  </w:num>
  <w:num w:numId="200" w16cid:durableId="1020621519">
    <w:abstractNumId w:val="19"/>
  </w:num>
  <w:num w:numId="201" w16cid:durableId="1775393926">
    <w:abstractNumId w:val="49"/>
  </w:num>
  <w:num w:numId="202" w16cid:durableId="322201553">
    <w:abstractNumId w:val="3"/>
  </w:num>
  <w:num w:numId="203" w16cid:durableId="3826283">
    <w:abstractNumId w:val="16"/>
  </w:num>
  <w:num w:numId="204" w16cid:durableId="1530489997">
    <w:abstractNumId w:val="34"/>
  </w:num>
  <w:num w:numId="205" w16cid:durableId="443887336">
    <w:abstractNumId w:val="4"/>
  </w:num>
  <w:num w:numId="206" w16cid:durableId="19627753">
    <w:abstractNumId w:val="52"/>
  </w:num>
  <w:num w:numId="207" w16cid:durableId="204293528">
    <w:abstractNumId w:val="21"/>
  </w:num>
  <w:num w:numId="208" w16cid:durableId="1690982578">
    <w:abstractNumId w:val="19"/>
  </w:num>
  <w:num w:numId="209" w16cid:durableId="1839492990">
    <w:abstractNumId w:val="21"/>
  </w:num>
  <w:num w:numId="210" w16cid:durableId="1154294232">
    <w:abstractNumId w:val="21"/>
  </w:num>
  <w:num w:numId="211" w16cid:durableId="1460538359">
    <w:abstractNumId w:val="21"/>
  </w:num>
  <w:num w:numId="212" w16cid:durableId="900677887">
    <w:abstractNumId w:val="21"/>
  </w:num>
  <w:num w:numId="213" w16cid:durableId="1868325400">
    <w:abstractNumId w:val="13"/>
  </w:num>
  <w:num w:numId="214" w16cid:durableId="54356623">
    <w:abstractNumId w:val="31"/>
  </w:num>
  <w:num w:numId="215" w16cid:durableId="795685972">
    <w:abstractNumId w:val="8"/>
  </w:num>
  <w:num w:numId="216" w16cid:durableId="165169018">
    <w:abstractNumId w:val="21"/>
  </w:num>
  <w:num w:numId="217" w16cid:durableId="364913538">
    <w:abstractNumId w:val="21"/>
  </w:num>
  <w:num w:numId="218" w16cid:durableId="1645231652">
    <w:abstractNumId w:val="44"/>
  </w:num>
  <w:num w:numId="219" w16cid:durableId="1639147115">
    <w:abstractNumId w:val="13"/>
  </w:num>
  <w:num w:numId="220" w16cid:durableId="519464941">
    <w:abstractNumId w:val="1"/>
  </w:num>
  <w:num w:numId="221" w16cid:durableId="491454907">
    <w:abstractNumId w:val="47"/>
  </w:num>
  <w:num w:numId="222" w16cid:durableId="1220282728">
    <w:abstractNumId w:val="41"/>
  </w:num>
  <w:num w:numId="223" w16cid:durableId="1477379431">
    <w:abstractNumId w:val="19"/>
  </w:num>
  <w:num w:numId="224" w16cid:durableId="1101802789">
    <w:abstractNumId w:val="21"/>
  </w:num>
  <w:num w:numId="225" w16cid:durableId="886183552">
    <w:abstractNumId w:val="34"/>
  </w:num>
  <w:num w:numId="226" w16cid:durableId="802162260">
    <w:abstractNumId w:val="14"/>
  </w:num>
  <w:num w:numId="227" w16cid:durableId="2098818656">
    <w:abstractNumId w:val="21"/>
  </w:num>
  <w:num w:numId="228" w16cid:durableId="1496726957">
    <w:abstractNumId w:val="19"/>
  </w:num>
  <w:num w:numId="229" w16cid:durableId="1139343491">
    <w:abstractNumId w:val="39"/>
  </w:num>
  <w:num w:numId="230" w16cid:durableId="464348824">
    <w:abstractNumId w:val="21"/>
  </w:num>
  <w:num w:numId="231" w16cid:durableId="706489408">
    <w:abstractNumId w:val="21"/>
  </w:num>
  <w:num w:numId="232" w16cid:durableId="58138683">
    <w:abstractNumId w:val="0"/>
  </w:num>
  <w:num w:numId="233" w16cid:durableId="1182234622">
    <w:abstractNumId w:val="21"/>
  </w:num>
  <w:num w:numId="234" w16cid:durableId="1872642454">
    <w:abstractNumId w:val="21"/>
  </w:num>
  <w:num w:numId="235" w16cid:durableId="33048594">
    <w:abstractNumId w:val="19"/>
  </w:num>
  <w:num w:numId="236" w16cid:durableId="1375616818">
    <w:abstractNumId w:val="19"/>
  </w:num>
  <w:num w:numId="237" w16cid:durableId="1712608520">
    <w:abstractNumId w:val="19"/>
  </w:num>
  <w:num w:numId="238" w16cid:durableId="1945461022">
    <w:abstractNumId w:val="52"/>
  </w:num>
  <w:num w:numId="239" w16cid:durableId="965085168">
    <w:abstractNumId w:val="8"/>
  </w:num>
  <w:num w:numId="240" w16cid:durableId="1256476122">
    <w:abstractNumId w:val="7"/>
  </w:num>
  <w:num w:numId="241" w16cid:durableId="896092809">
    <w:abstractNumId w:val="8"/>
  </w:num>
  <w:num w:numId="242" w16cid:durableId="1587375251">
    <w:abstractNumId w:val="1"/>
  </w:num>
  <w:num w:numId="243" w16cid:durableId="964000068">
    <w:abstractNumId w:val="19"/>
  </w:num>
  <w:num w:numId="244" w16cid:durableId="791942528">
    <w:abstractNumId w:val="21"/>
  </w:num>
  <w:num w:numId="245" w16cid:durableId="1621111694">
    <w:abstractNumId w:val="19"/>
  </w:num>
  <w:num w:numId="246" w16cid:durableId="1773432916">
    <w:abstractNumId w:val="21"/>
  </w:num>
  <w:num w:numId="247" w16cid:durableId="841042426">
    <w:abstractNumId w:val="3"/>
  </w:num>
  <w:num w:numId="248" w16cid:durableId="1932156855">
    <w:abstractNumId w:val="19"/>
  </w:num>
  <w:num w:numId="249" w16cid:durableId="1441758542">
    <w:abstractNumId w:val="10"/>
  </w:num>
  <w:num w:numId="250" w16cid:durableId="1644507263">
    <w:abstractNumId w:val="19"/>
  </w:num>
  <w:num w:numId="251" w16cid:durableId="852495998">
    <w:abstractNumId w:val="34"/>
  </w:num>
  <w:num w:numId="252" w16cid:durableId="1304192870">
    <w:abstractNumId w:val="4"/>
  </w:num>
  <w:num w:numId="253" w16cid:durableId="1719814792">
    <w:abstractNumId w:val="17"/>
  </w:num>
  <w:num w:numId="254" w16cid:durableId="694616685">
    <w:abstractNumId w:val="21"/>
  </w:num>
  <w:num w:numId="255" w16cid:durableId="2055151225">
    <w:abstractNumId w:val="18"/>
  </w:num>
  <w:num w:numId="256" w16cid:durableId="1922441878">
    <w:abstractNumId w:val="2"/>
  </w:num>
  <w:num w:numId="257" w16cid:durableId="1698116510">
    <w:abstractNumId w:val="52"/>
  </w:num>
  <w:num w:numId="258" w16cid:durableId="1634747735">
    <w:abstractNumId w:val="6"/>
  </w:num>
  <w:num w:numId="259" w16cid:durableId="257253701">
    <w:abstractNumId w:val="42"/>
  </w:num>
  <w:num w:numId="260" w16cid:durableId="1724213507">
    <w:abstractNumId w:val="49"/>
  </w:num>
  <w:num w:numId="261" w16cid:durableId="1141921624">
    <w:abstractNumId w:val="21"/>
  </w:num>
  <w:num w:numId="262" w16cid:durableId="5182461">
    <w:abstractNumId w:val="31"/>
  </w:num>
  <w:num w:numId="263" w16cid:durableId="380516045">
    <w:abstractNumId w:val="21"/>
  </w:num>
  <w:num w:numId="264" w16cid:durableId="991103006">
    <w:abstractNumId w:val="26"/>
  </w:num>
  <w:num w:numId="265" w16cid:durableId="803622789">
    <w:abstractNumId w:val="18"/>
  </w:num>
  <w:num w:numId="266" w16cid:durableId="583102426">
    <w:abstractNumId w:val="19"/>
  </w:num>
  <w:num w:numId="267" w16cid:durableId="438765285">
    <w:abstractNumId w:val="16"/>
  </w:num>
  <w:num w:numId="268" w16cid:durableId="314648518">
    <w:abstractNumId w:val="21"/>
  </w:num>
  <w:num w:numId="269" w16cid:durableId="562370821">
    <w:abstractNumId w:val="19"/>
  </w:num>
  <w:num w:numId="270" w16cid:durableId="726337502">
    <w:abstractNumId w:val="21"/>
  </w:num>
  <w:num w:numId="271" w16cid:durableId="827281107">
    <w:abstractNumId w:val="21"/>
  </w:num>
  <w:num w:numId="272" w16cid:durableId="376587684">
    <w:abstractNumId w:val="18"/>
  </w:num>
  <w:num w:numId="273" w16cid:durableId="444887554">
    <w:abstractNumId w:val="21"/>
  </w:num>
  <w:num w:numId="274" w16cid:durableId="147401653">
    <w:abstractNumId w:val="8"/>
  </w:num>
  <w:num w:numId="275" w16cid:durableId="1468470852">
    <w:abstractNumId w:val="13"/>
  </w:num>
  <w:num w:numId="276" w16cid:durableId="291442029">
    <w:abstractNumId w:val="21"/>
  </w:num>
  <w:num w:numId="277" w16cid:durableId="1106578141">
    <w:abstractNumId w:val="19"/>
  </w:num>
  <w:num w:numId="278" w16cid:durableId="779183236">
    <w:abstractNumId w:val="19"/>
  </w:num>
  <w:num w:numId="279" w16cid:durableId="897470648">
    <w:abstractNumId w:val="3"/>
  </w:num>
  <w:num w:numId="280" w16cid:durableId="913590466">
    <w:abstractNumId w:val="6"/>
  </w:num>
  <w:num w:numId="281" w16cid:durableId="754592905">
    <w:abstractNumId w:val="1"/>
  </w:num>
  <w:num w:numId="282" w16cid:durableId="315375150">
    <w:abstractNumId w:val="52"/>
  </w:num>
  <w:num w:numId="283" w16cid:durableId="1696080747">
    <w:abstractNumId w:val="47"/>
  </w:num>
  <w:num w:numId="284" w16cid:durableId="1020014620">
    <w:abstractNumId w:val="47"/>
  </w:num>
  <w:num w:numId="285" w16cid:durableId="505824348">
    <w:abstractNumId w:val="11"/>
  </w:num>
  <w:num w:numId="286" w16cid:durableId="2021395257">
    <w:abstractNumId w:val="19"/>
  </w:num>
  <w:num w:numId="287" w16cid:durableId="1783767439">
    <w:abstractNumId w:val="21"/>
  </w:num>
  <w:num w:numId="288" w16cid:durableId="672727620">
    <w:abstractNumId w:val="19"/>
  </w:num>
  <w:num w:numId="289" w16cid:durableId="1483814092">
    <w:abstractNumId w:val="21"/>
  </w:num>
  <w:num w:numId="290" w16cid:durableId="480774974">
    <w:abstractNumId w:val="26"/>
  </w:num>
  <w:num w:numId="291" w16cid:durableId="778452898">
    <w:abstractNumId w:val="13"/>
  </w:num>
  <w:num w:numId="292" w16cid:durableId="56055953">
    <w:abstractNumId w:val="34"/>
  </w:num>
  <w:num w:numId="293" w16cid:durableId="467480674">
    <w:abstractNumId w:val="21"/>
  </w:num>
  <w:num w:numId="294" w16cid:durableId="1557158742">
    <w:abstractNumId w:val="21"/>
  </w:num>
  <w:num w:numId="295" w16cid:durableId="51388375">
    <w:abstractNumId w:val="32"/>
  </w:num>
  <w:num w:numId="296" w16cid:durableId="189731097">
    <w:abstractNumId w:val="21"/>
  </w:num>
  <w:num w:numId="297" w16cid:durableId="472647266">
    <w:abstractNumId w:val="21"/>
  </w:num>
  <w:num w:numId="298" w16cid:durableId="463431514">
    <w:abstractNumId w:val="21"/>
  </w:num>
  <w:num w:numId="299" w16cid:durableId="1586260324">
    <w:abstractNumId w:val="26"/>
  </w:num>
  <w:num w:numId="300" w16cid:durableId="1054925">
    <w:abstractNumId w:val="9"/>
  </w:num>
  <w:num w:numId="301" w16cid:durableId="695545015">
    <w:abstractNumId w:val="19"/>
  </w:num>
  <w:num w:numId="302" w16cid:durableId="286010950">
    <w:abstractNumId w:val="18"/>
  </w:num>
  <w:num w:numId="303" w16cid:durableId="658466146">
    <w:abstractNumId w:val="21"/>
  </w:num>
  <w:num w:numId="304" w16cid:durableId="886990567">
    <w:abstractNumId w:val="0"/>
  </w:num>
  <w:num w:numId="305" w16cid:durableId="1316302218">
    <w:abstractNumId w:val="41"/>
  </w:num>
  <w:num w:numId="306" w16cid:durableId="1499420546">
    <w:abstractNumId w:val="47"/>
  </w:num>
  <w:num w:numId="307" w16cid:durableId="1064337376">
    <w:abstractNumId w:val="19"/>
  </w:num>
  <w:num w:numId="308" w16cid:durableId="2059430339">
    <w:abstractNumId w:val="9"/>
  </w:num>
  <w:num w:numId="309" w16cid:durableId="1359964028">
    <w:abstractNumId w:val="6"/>
  </w:num>
  <w:num w:numId="310" w16cid:durableId="1523588472">
    <w:abstractNumId w:val="19"/>
  </w:num>
  <w:num w:numId="311" w16cid:durableId="1657606295">
    <w:abstractNumId w:val="21"/>
  </w:num>
  <w:num w:numId="312" w16cid:durableId="738789631">
    <w:abstractNumId w:val="21"/>
  </w:num>
  <w:num w:numId="313" w16cid:durableId="530533062">
    <w:abstractNumId w:val="1"/>
  </w:num>
  <w:num w:numId="314" w16cid:durableId="685450868">
    <w:abstractNumId w:val="21"/>
  </w:num>
  <w:num w:numId="315" w16cid:durableId="1833984354">
    <w:abstractNumId w:val="14"/>
  </w:num>
  <w:num w:numId="316" w16cid:durableId="1363096834">
    <w:abstractNumId w:val="19"/>
  </w:num>
  <w:num w:numId="317" w16cid:durableId="1253393282">
    <w:abstractNumId w:val="21"/>
  </w:num>
  <w:num w:numId="318" w16cid:durableId="2123183126">
    <w:abstractNumId w:val="0"/>
  </w:num>
  <w:num w:numId="319" w16cid:durableId="1008795833">
    <w:abstractNumId w:val="21"/>
  </w:num>
  <w:num w:numId="320" w16cid:durableId="1174034092">
    <w:abstractNumId w:val="19"/>
  </w:num>
  <w:num w:numId="321" w16cid:durableId="2039810296">
    <w:abstractNumId w:val="14"/>
  </w:num>
  <w:num w:numId="322" w16cid:durableId="2066489174">
    <w:abstractNumId w:val="34"/>
  </w:num>
  <w:num w:numId="323" w16cid:durableId="1474911672">
    <w:abstractNumId w:val="2"/>
  </w:num>
  <w:num w:numId="324" w16cid:durableId="592056572">
    <w:abstractNumId w:val="21"/>
  </w:num>
  <w:num w:numId="325" w16cid:durableId="1003820049">
    <w:abstractNumId w:val="19"/>
  </w:num>
  <w:num w:numId="326" w16cid:durableId="1791775462">
    <w:abstractNumId w:val="21"/>
  </w:num>
  <w:num w:numId="327" w16cid:durableId="1071195220">
    <w:abstractNumId w:val="21"/>
  </w:num>
  <w:num w:numId="328" w16cid:durableId="1287931135">
    <w:abstractNumId w:val="34"/>
  </w:num>
  <w:num w:numId="329" w16cid:durableId="1660383275">
    <w:abstractNumId w:val="21"/>
  </w:num>
  <w:num w:numId="330" w16cid:durableId="1634821554">
    <w:abstractNumId w:val="19"/>
  </w:num>
  <w:num w:numId="331" w16cid:durableId="843472210">
    <w:abstractNumId w:val="4"/>
  </w:num>
  <w:num w:numId="332" w16cid:durableId="496961918">
    <w:abstractNumId w:val="21"/>
  </w:num>
  <w:num w:numId="333" w16cid:durableId="1489789135">
    <w:abstractNumId w:val="21"/>
  </w:num>
  <w:num w:numId="334" w16cid:durableId="1902137105">
    <w:abstractNumId w:val="21"/>
  </w:num>
  <w:num w:numId="335" w16cid:durableId="724986711">
    <w:abstractNumId w:val="32"/>
  </w:num>
  <w:num w:numId="336" w16cid:durableId="484706031">
    <w:abstractNumId w:val="21"/>
  </w:num>
  <w:num w:numId="337" w16cid:durableId="770048222">
    <w:abstractNumId w:val="8"/>
  </w:num>
  <w:num w:numId="338" w16cid:durableId="1957441377">
    <w:abstractNumId w:val="21"/>
  </w:num>
  <w:num w:numId="339" w16cid:durableId="258880701">
    <w:abstractNumId w:val="19"/>
  </w:num>
  <w:num w:numId="340" w16cid:durableId="2110931782">
    <w:abstractNumId w:val="19"/>
  </w:num>
  <w:num w:numId="341" w16cid:durableId="282686997">
    <w:abstractNumId w:val="19"/>
  </w:num>
  <w:num w:numId="342" w16cid:durableId="222909978">
    <w:abstractNumId w:val="5"/>
  </w:num>
  <w:num w:numId="343" w16cid:durableId="1921332383">
    <w:abstractNumId w:val="21"/>
  </w:num>
  <w:num w:numId="344" w16cid:durableId="926886505">
    <w:abstractNumId w:val="42"/>
  </w:num>
  <w:num w:numId="345" w16cid:durableId="1011224545">
    <w:abstractNumId w:val="49"/>
  </w:num>
  <w:num w:numId="346" w16cid:durableId="640691882">
    <w:abstractNumId w:val="6"/>
  </w:num>
  <w:num w:numId="347" w16cid:durableId="1679236778">
    <w:abstractNumId w:val="21"/>
  </w:num>
  <w:num w:numId="348" w16cid:durableId="616790535">
    <w:abstractNumId w:val="34"/>
  </w:num>
  <w:num w:numId="349" w16cid:durableId="422409873">
    <w:abstractNumId w:val="13"/>
  </w:num>
  <w:num w:numId="350" w16cid:durableId="720252825">
    <w:abstractNumId w:val="21"/>
  </w:num>
  <w:num w:numId="351" w16cid:durableId="1852720569">
    <w:abstractNumId w:val="41"/>
  </w:num>
  <w:num w:numId="352" w16cid:durableId="518396895">
    <w:abstractNumId w:val="21"/>
  </w:num>
  <w:num w:numId="353" w16cid:durableId="1855537923">
    <w:abstractNumId w:val="19"/>
  </w:num>
  <w:num w:numId="354" w16cid:durableId="161433652">
    <w:abstractNumId w:val="47"/>
  </w:num>
  <w:num w:numId="355" w16cid:durableId="1225483587">
    <w:abstractNumId w:val="26"/>
  </w:num>
  <w:num w:numId="356" w16cid:durableId="160707034">
    <w:abstractNumId w:val="44"/>
  </w:num>
  <w:num w:numId="357" w16cid:durableId="874318676">
    <w:abstractNumId w:val="21"/>
  </w:num>
  <w:num w:numId="358" w16cid:durableId="1357998964">
    <w:abstractNumId w:val="21"/>
  </w:num>
  <w:num w:numId="359" w16cid:durableId="1960988669">
    <w:abstractNumId w:val="21"/>
  </w:num>
  <w:num w:numId="360" w16cid:durableId="1728334372">
    <w:abstractNumId w:val="21"/>
  </w:num>
  <w:num w:numId="361" w16cid:durableId="1044140167">
    <w:abstractNumId w:val="19"/>
  </w:num>
  <w:num w:numId="362" w16cid:durableId="710423064">
    <w:abstractNumId w:val="32"/>
  </w:num>
  <w:num w:numId="363" w16cid:durableId="1829133350">
    <w:abstractNumId w:val="26"/>
  </w:num>
  <w:num w:numId="364" w16cid:durableId="1822189541">
    <w:abstractNumId w:val="4"/>
  </w:num>
  <w:num w:numId="365" w16cid:durableId="1684017552">
    <w:abstractNumId w:val="9"/>
  </w:num>
  <w:num w:numId="366" w16cid:durableId="1551573852">
    <w:abstractNumId w:val="6"/>
  </w:num>
  <w:num w:numId="367" w16cid:durableId="1021905251">
    <w:abstractNumId w:val="21"/>
  </w:num>
  <w:num w:numId="368" w16cid:durableId="1846091157">
    <w:abstractNumId w:val="21"/>
  </w:num>
  <w:num w:numId="369" w16cid:durableId="704793570">
    <w:abstractNumId w:val="45"/>
  </w:num>
  <w:num w:numId="370" w16cid:durableId="1057628257">
    <w:abstractNumId w:val="49"/>
  </w:num>
  <w:num w:numId="371" w16cid:durableId="1845439763">
    <w:abstractNumId w:val="47"/>
  </w:num>
  <w:num w:numId="372" w16cid:durableId="55055563">
    <w:abstractNumId w:val="21"/>
  </w:num>
  <w:num w:numId="373" w16cid:durableId="683092655">
    <w:abstractNumId w:val="37"/>
  </w:num>
  <w:num w:numId="374" w16cid:durableId="351683887">
    <w:abstractNumId w:val="13"/>
  </w:num>
  <w:num w:numId="375" w16cid:durableId="421800451">
    <w:abstractNumId w:val="19"/>
  </w:num>
  <w:num w:numId="376" w16cid:durableId="888151296">
    <w:abstractNumId w:val="21"/>
  </w:num>
  <w:num w:numId="377" w16cid:durableId="243733089">
    <w:abstractNumId w:val="2"/>
  </w:num>
  <w:num w:numId="378" w16cid:durableId="10492368">
    <w:abstractNumId w:val="21"/>
  </w:num>
  <w:num w:numId="379" w16cid:durableId="1065641357">
    <w:abstractNumId w:val="21"/>
  </w:num>
  <w:num w:numId="380" w16cid:durableId="1276058361">
    <w:abstractNumId w:val="21"/>
  </w:num>
  <w:num w:numId="381" w16cid:durableId="2013098279">
    <w:abstractNumId w:val="7"/>
  </w:num>
  <w:num w:numId="382" w16cid:durableId="841818679">
    <w:abstractNumId w:val="21"/>
  </w:num>
  <w:num w:numId="383" w16cid:durableId="1017082607">
    <w:abstractNumId w:val="14"/>
  </w:num>
  <w:num w:numId="384" w16cid:durableId="293606959">
    <w:abstractNumId w:val="21"/>
  </w:num>
  <w:num w:numId="385" w16cid:durableId="2141411607">
    <w:abstractNumId w:val="32"/>
  </w:num>
  <w:num w:numId="386" w16cid:durableId="1363019929">
    <w:abstractNumId w:val="6"/>
  </w:num>
  <w:num w:numId="387" w16cid:durableId="1467119402">
    <w:abstractNumId w:val="21"/>
  </w:num>
  <w:num w:numId="388" w16cid:durableId="112216807">
    <w:abstractNumId w:val="21"/>
  </w:num>
  <w:num w:numId="389" w16cid:durableId="1419250292">
    <w:abstractNumId w:val="34"/>
  </w:num>
  <w:num w:numId="390" w16cid:durableId="219949507">
    <w:abstractNumId w:val="21"/>
  </w:num>
  <w:num w:numId="391" w16cid:durableId="1314874655">
    <w:abstractNumId w:val="18"/>
  </w:num>
  <w:num w:numId="392" w16cid:durableId="184683207">
    <w:abstractNumId w:val="13"/>
  </w:num>
  <w:num w:numId="393" w16cid:durableId="1671985545">
    <w:abstractNumId w:val="21"/>
  </w:num>
  <w:num w:numId="394" w16cid:durableId="2055421948">
    <w:abstractNumId w:val="8"/>
  </w:num>
  <w:num w:numId="395" w16cid:durableId="826482931">
    <w:abstractNumId w:val="19"/>
  </w:num>
  <w:num w:numId="396" w16cid:durableId="1040743104">
    <w:abstractNumId w:val="52"/>
  </w:num>
  <w:num w:numId="397" w16cid:durableId="1175848731">
    <w:abstractNumId w:val="21"/>
  </w:num>
  <w:num w:numId="398" w16cid:durableId="188644735">
    <w:abstractNumId w:val="21"/>
  </w:num>
  <w:num w:numId="399" w16cid:durableId="1921479994">
    <w:abstractNumId w:val="13"/>
  </w:num>
  <w:num w:numId="400" w16cid:durableId="466511509">
    <w:abstractNumId w:val="41"/>
  </w:num>
  <w:num w:numId="401" w16cid:durableId="611329964">
    <w:abstractNumId w:val="26"/>
  </w:num>
  <w:num w:numId="402" w16cid:durableId="2082867716">
    <w:abstractNumId w:val="26"/>
  </w:num>
  <w:num w:numId="403" w16cid:durableId="2085756602">
    <w:abstractNumId w:val="21"/>
  </w:num>
  <w:num w:numId="404" w16cid:durableId="332219418">
    <w:abstractNumId w:val="21"/>
  </w:num>
  <w:num w:numId="405" w16cid:durableId="1692415708">
    <w:abstractNumId w:val="14"/>
  </w:num>
  <w:num w:numId="406" w16cid:durableId="1977491703">
    <w:abstractNumId w:val="1"/>
  </w:num>
  <w:num w:numId="407" w16cid:durableId="688406978">
    <w:abstractNumId w:val="31"/>
  </w:num>
  <w:num w:numId="408" w16cid:durableId="1190604226">
    <w:abstractNumId w:val="18"/>
  </w:num>
  <w:num w:numId="409" w16cid:durableId="1532839281">
    <w:abstractNumId w:val="19"/>
  </w:num>
  <w:num w:numId="410" w16cid:durableId="480007767">
    <w:abstractNumId w:val="27"/>
  </w:num>
  <w:num w:numId="411" w16cid:durableId="1113597430">
    <w:abstractNumId w:val="21"/>
  </w:num>
  <w:num w:numId="412" w16cid:durableId="566185883">
    <w:abstractNumId w:val="1"/>
  </w:num>
  <w:num w:numId="413" w16cid:durableId="698627362">
    <w:abstractNumId w:val="19"/>
  </w:num>
  <w:num w:numId="414" w16cid:durableId="915820305">
    <w:abstractNumId w:val="21"/>
  </w:num>
  <w:num w:numId="415" w16cid:durableId="203754256">
    <w:abstractNumId w:val="21"/>
  </w:num>
  <w:num w:numId="416" w16cid:durableId="58331275">
    <w:abstractNumId w:val="19"/>
  </w:num>
  <w:num w:numId="417" w16cid:durableId="796994548">
    <w:abstractNumId w:val="19"/>
  </w:num>
  <w:num w:numId="418" w16cid:durableId="1330598514">
    <w:abstractNumId w:val="21"/>
  </w:num>
  <w:num w:numId="419" w16cid:durableId="1469393755">
    <w:abstractNumId w:val="19"/>
  </w:num>
  <w:num w:numId="420" w16cid:durableId="1230266645">
    <w:abstractNumId w:val="37"/>
  </w:num>
  <w:num w:numId="421" w16cid:durableId="1199203941">
    <w:abstractNumId w:val="21"/>
  </w:num>
  <w:num w:numId="422" w16cid:durableId="1597253195">
    <w:abstractNumId w:val="0"/>
  </w:num>
  <w:num w:numId="423" w16cid:durableId="292752755">
    <w:abstractNumId w:val="3"/>
  </w:num>
  <w:num w:numId="424" w16cid:durableId="770781812">
    <w:abstractNumId w:val="10"/>
  </w:num>
  <w:num w:numId="425" w16cid:durableId="319769235">
    <w:abstractNumId w:val="21"/>
  </w:num>
  <w:num w:numId="426" w16cid:durableId="1261109412">
    <w:abstractNumId w:val="21"/>
  </w:num>
  <w:num w:numId="427" w16cid:durableId="161088395">
    <w:abstractNumId w:val="21"/>
  </w:num>
  <w:num w:numId="428" w16cid:durableId="810250737">
    <w:abstractNumId w:val="21"/>
  </w:num>
  <w:num w:numId="429" w16cid:durableId="1629894880">
    <w:abstractNumId w:val="21"/>
  </w:num>
  <w:num w:numId="430" w16cid:durableId="577860775">
    <w:abstractNumId w:val="52"/>
  </w:num>
  <w:num w:numId="431" w16cid:durableId="709379353">
    <w:abstractNumId w:val="52"/>
  </w:num>
  <w:num w:numId="432" w16cid:durableId="1686445681">
    <w:abstractNumId w:val="9"/>
  </w:num>
  <w:num w:numId="433" w16cid:durableId="1353918600">
    <w:abstractNumId w:val="31"/>
  </w:num>
  <w:num w:numId="434" w16cid:durableId="1192766805">
    <w:abstractNumId w:val="21"/>
  </w:num>
  <w:num w:numId="435" w16cid:durableId="752975639">
    <w:abstractNumId w:val="1"/>
  </w:num>
  <w:num w:numId="436" w16cid:durableId="937716423">
    <w:abstractNumId w:val="21"/>
  </w:num>
  <w:num w:numId="437" w16cid:durableId="1720856570">
    <w:abstractNumId w:val="21"/>
  </w:num>
  <w:num w:numId="438" w16cid:durableId="1792358100">
    <w:abstractNumId w:val="21"/>
  </w:num>
  <w:num w:numId="439" w16cid:durableId="1867405305">
    <w:abstractNumId w:val="13"/>
  </w:num>
  <w:num w:numId="440" w16cid:durableId="549802166">
    <w:abstractNumId w:val="21"/>
  </w:num>
  <w:num w:numId="441" w16cid:durableId="1422608592">
    <w:abstractNumId w:val="0"/>
  </w:num>
  <w:num w:numId="442" w16cid:durableId="558171325">
    <w:abstractNumId w:val="49"/>
  </w:num>
  <w:num w:numId="443" w16cid:durableId="1620724579">
    <w:abstractNumId w:val="21"/>
  </w:num>
  <w:num w:numId="444" w16cid:durableId="1488746767">
    <w:abstractNumId w:val="9"/>
  </w:num>
  <w:num w:numId="445" w16cid:durableId="764228483">
    <w:abstractNumId w:val="16"/>
  </w:num>
  <w:num w:numId="446" w16cid:durableId="868417786">
    <w:abstractNumId w:val="2"/>
  </w:num>
  <w:num w:numId="447" w16cid:durableId="228808880">
    <w:abstractNumId w:val="52"/>
  </w:num>
  <w:num w:numId="448" w16cid:durableId="1549032710">
    <w:abstractNumId w:val="21"/>
  </w:num>
  <w:num w:numId="449" w16cid:durableId="713433132">
    <w:abstractNumId w:val="21"/>
  </w:num>
  <w:num w:numId="450" w16cid:durableId="1323701337">
    <w:abstractNumId w:val="19"/>
  </w:num>
  <w:num w:numId="451" w16cid:durableId="1276867834">
    <w:abstractNumId w:val="47"/>
  </w:num>
  <w:num w:numId="452" w16cid:durableId="915094483">
    <w:abstractNumId w:val="21"/>
  </w:num>
  <w:num w:numId="453" w16cid:durableId="956910392">
    <w:abstractNumId w:val="7"/>
  </w:num>
  <w:num w:numId="454" w16cid:durableId="1290429688">
    <w:abstractNumId w:val="16"/>
  </w:num>
  <w:num w:numId="455" w16cid:durableId="1947034652">
    <w:abstractNumId w:val="21"/>
  </w:num>
  <w:num w:numId="456" w16cid:durableId="225378602">
    <w:abstractNumId w:val="19"/>
  </w:num>
  <w:num w:numId="457" w16cid:durableId="796339414">
    <w:abstractNumId w:val="19"/>
  </w:num>
  <w:num w:numId="458" w16cid:durableId="1320041327">
    <w:abstractNumId w:val="19"/>
  </w:num>
  <w:num w:numId="459" w16cid:durableId="718894355">
    <w:abstractNumId w:val="31"/>
  </w:num>
  <w:num w:numId="460" w16cid:durableId="1045059186">
    <w:abstractNumId w:val="21"/>
  </w:num>
  <w:num w:numId="461" w16cid:durableId="424495545">
    <w:abstractNumId w:val="21"/>
  </w:num>
  <w:num w:numId="462" w16cid:durableId="1100102020">
    <w:abstractNumId w:val="21"/>
  </w:num>
  <w:num w:numId="463" w16cid:durableId="917833537">
    <w:abstractNumId w:val="14"/>
  </w:num>
  <w:num w:numId="464" w16cid:durableId="1984003928">
    <w:abstractNumId w:val="21"/>
  </w:num>
  <w:num w:numId="465" w16cid:durableId="1590314363">
    <w:abstractNumId w:val="21"/>
  </w:num>
  <w:num w:numId="466" w16cid:durableId="315765865">
    <w:abstractNumId w:val="21"/>
  </w:num>
  <w:num w:numId="467" w16cid:durableId="2067215315">
    <w:abstractNumId w:val="21"/>
  </w:num>
  <w:num w:numId="468" w16cid:durableId="546835570">
    <w:abstractNumId w:val="21"/>
  </w:num>
  <w:num w:numId="469" w16cid:durableId="2031298790">
    <w:abstractNumId w:val="19"/>
  </w:num>
  <w:num w:numId="470" w16cid:durableId="239484686">
    <w:abstractNumId w:val="21"/>
  </w:num>
  <w:num w:numId="471" w16cid:durableId="815612077">
    <w:abstractNumId w:val="47"/>
  </w:num>
  <w:num w:numId="472" w16cid:durableId="1477256139">
    <w:abstractNumId w:val="21"/>
  </w:num>
  <w:num w:numId="473" w16cid:durableId="180975266">
    <w:abstractNumId w:val="19"/>
  </w:num>
  <w:num w:numId="474" w16cid:durableId="1900557510">
    <w:abstractNumId w:val="31"/>
  </w:num>
  <w:num w:numId="475" w16cid:durableId="1514296840">
    <w:abstractNumId w:val="31"/>
  </w:num>
  <w:num w:numId="476" w16cid:durableId="403602979">
    <w:abstractNumId w:val="18"/>
  </w:num>
  <w:num w:numId="477" w16cid:durableId="1700860035">
    <w:abstractNumId w:val="5"/>
  </w:num>
  <w:num w:numId="478" w16cid:durableId="577596513">
    <w:abstractNumId w:val="41"/>
  </w:num>
  <w:num w:numId="479" w16cid:durableId="854728035">
    <w:abstractNumId w:val="43"/>
  </w:num>
  <w:num w:numId="480" w16cid:durableId="1095323846">
    <w:abstractNumId w:val="21"/>
  </w:num>
  <w:num w:numId="481" w16cid:durableId="669527792">
    <w:abstractNumId w:val="32"/>
  </w:num>
  <w:num w:numId="482" w16cid:durableId="51583216">
    <w:abstractNumId w:val="21"/>
  </w:num>
  <w:num w:numId="483" w16cid:durableId="1526677309">
    <w:abstractNumId w:val="13"/>
  </w:num>
  <w:num w:numId="484" w16cid:durableId="1055392264">
    <w:abstractNumId w:val="21"/>
  </w:num>
  <w:num w:numId="485" w16cid:durableId="765199343">
    <w:abstractNumId w:val="10"/>
  </w:num>
  <w:num w:numId="486" w16cid:durableId="61101785">
    <w:abstractNumId w:val="21"/>
  </w:num>
  <w:num w:numId="487" w16cid:durableId="50006545">
    <w:abstractNumId w:val="19"/>
  </w:num>
  <w:num w:numId="488" w16cid:durableId="519202503">
    <w:abstractNumId w:val="10"/>
  </w:num>
  <w:num w:numId="489" w16cid:durableId="1849253556">
    <w:abstractNumId w:val="20"/>
  </w:num>
  <w:num w:numId="490" w16cid:durableId="221986441">
    <w:abstractNumId w:val="21"/>
  </w:num>
  <w:num w:numId="491" w16cid:durableId="1832334025">
    <w:abstractNumId w:val="47"/>
  </w:num>
  <w:num w:numId="492" w16cid:durableId="1751804452">
    <w:abstractNumId w:val="5"/>
  </w:num>
  <w:num w:numId="493" w16cid:durableId="1709262379">
    <w:abstractNumId w:val="21"/>
  </w:num>
  <w:num w:numId="494" w16cid:durableId="1338267725">
    <w:abstractNumId w:val="41"/>
  </w:num>
  <w:num w:numId="495" w16cid:durableId="883176119">
    <w:abstractNumId w:val="21"/>
  </w:num>
  <w:num w:numId="496" w16cid:durableId="256911239">
    <w:abstractNumId w:val="26"/>
  </w:num>
  <w:num w:numId="497" w16cid:durableId="1497650577">
    <w:abstractNumId w:val="46"/>
  </w:num>
  <w:num w:numId="498" w16cid:durableId="1010639353">
    <w:abstractNumId w:val="14"/>
  </w:num>
  <w:num w:numId="499" w16cid:durableId="2054385168">
    <w:abstractNumId w:val="21"/>
  </w:num>
  <w:num w:numId="500" w16cid:durableId="2079283142">
    <w:abstractNumId w:val="21"/>
  </w:num>
  <w:num w:numId="501" w16cid:durableId="1739743275">
    <w:abstractNumId w:val="41"/>
  </w:num>
  <w:num w:numId="502" w16cid:durableId="1358121032">
    <w:abstractNumId w:val="10"/>
  </w:num>
  <w:num w:numId="503" w16cid:durableId="1449229847">
    <w:abstractNumId w:val="6"/>
  </w:num>
  <w:num w:numId="504" w16cid:durableId="1555893114">
    <w:abstractNumId w:val="21"/>
  </w:num>
  <w:num w:numId="505" w16cid:durableId="1348604879">
    <w:abstractNumId w:val="21"/>
  </w:num>
  <w:num w:numId="506" w16cid:durableId="629363198">
    <w:abstractNumId w:val="21"/>
  </w:num>
  <w:num w:numId="507" w16cid:durableId="2122916698">
    <w:abstractNumId w:val="21"/>
  </w:num>
  <w:num w:numId="508" w16cid:durableId="100534687">
    <w:abstractNumId w:val="9"/>
  </w:num>
  <w:num w:numId="509" w16cid:durableId="902563447">
    <w:abstractNumId w:val="31"/>
  </w:num>
  <w:num w:numId="510" w16cid:durableId="1385637054">
    <w:abstractNumId w:val="14"/>
  </w:num>
  <w:num w:numId="511" w16cid:durableId="1258758545">
    <w:abstractNumId w:val="21"/>
  </w:num>
  <w:num w:numId="512" w16cid:durableId="241642074">
    <w:abstractNumId w:val="19"/>
  </w:num>
  <w:num w:numId="513" w16cid:durableId="171146799">
    <w:abstractNumId w:val="34"/>
  </w:num>
  <w:num w:numId="514" w16cid:durableId="194081085">
    <w:abstractNumId w:val="0"/>
  </w:num>
  <w:num w:numId="515" w16cid:durableId="1066610191">
    <w:abstractNumId w:val="49"/>
  </w:num>
  <w:num w:numId="516" w16cid:durableId="129173238">
    <w:abstractNumId w:val="19"/>
  </w:num>
  <w:num w:numId="517" w16cid:durableId="1784500959">
    <w:abstractNumId w:val="14"/>
  </w:num>
  <w:num w:numId="518" w16cid:durableId="783185408">
    <w:abstractNumId w:val="21"/>
  </w:num>
  <w:num w:numId="519" w16cid:durableId="114448530">
    <w:abstractNumId w:val="21"/>
  </w:num>
  <w:num w:numId="520" w16cid:durableId="1321351474">
    <w:abstractNumId w:val="16"/>
  </w:num>
  <w:num w:numId="521" w16cid:durableId="1655917470">
    <w:abstractNumId w:val="19"/>
  </w:num>
  <w:num w:numId="522" w16cid:durableId="547882929">
    <w:abstractNumId w:val="32"/>
  </w:num>
  <w:num w:numId="523" w16cid:durableId="861894268">
    <w:abstractNumId w:val="21"/>
  </w:num>
  <w:num w:numId="524" w16cid:durableId="2020695949">
    <w:abstractNumId w:val="30"/>
  </w:num>
  <w:num w:numId="525" w16cid:durableId="1478183992">
    <w:abstractNumId w:val="48"/>
  </w:num>
  <w:num w:numId="526" w16cid:durableId="238909720">
    <w:abstractNumId w:val="19"/>
  </w:num>
  <w:num w:numId="527" w16cid:durableId="364015541">
    <w:abstractNumId w:val="10"/>
  </w:num>
  <w:num w:numId="528" w16cid:durableId="1717580851">
    <w:abstractNumId w:val="21"/>
  </w:num>
  <w:num w:numId="529" w16cid:durableId="1773476787">
    <w:abstractNumId w:val="21"/>
  </w:num>
  <w:num w:numId="530" w16cid:durableId="1163356020">
    <w:abstractNumId w:val="16"/>
  </w:num>
  <w:num w:numId="531" w16cid:durableId="1836149239">
    <w:abstractNumId w:val="13"/>
  </w:num>
  <w:num w:numId="532" w16cid:durableId="677460502">
    <w:abstractNumId w:val="21"/>
  </w:num>
  <w:num w:numId="533" w16cid:durableId="445319062">
    <w:abstractNumId w:val="16"/>
  </w:num>
  <w:num w:numId="534" w16cid:durableId="1008215756">
    <w:abstractNumId w:val="18"/>
  </w:num>
  <w:num w:numId="535" w16cid:durableId="1033924909">
    <w:abstractNumId w:val="21"/>
  </w:num>
  <w:num w:numId="536" w16cid:durableId="203906883">
    <w:abstractNumId w:val="18"/>
  </w:num>
  <w:num w:numId="537" w16cid:durableId="895580763">
    <w:abstractNumId w:val="21"/>
  </w:num>
  <w:num w:numId="538" w16cid:durableId="887451278">
    <w:abstractNumId w:val="21"/>
  </w:num>
  <w:num w:numId="539" w16cid:durableId="1448621208">
    <w:abstractNumId w:val="2"/>
  </w:num>
  <w:num w:numId="540" w16cid:durableId="1577933354">
    <w:abstractNumId w:val="21"/>
  </w:num>
  <w:num w:numId="541" w16cid:durableId="2037807314">
    <w:abstractNumId w:val="26"/>
  </w:num>
  <w:num w:numId="542" w16cid:durableId="2144494618">
    <w:abstractNumId w:val="31"/>
  </w:num>
  <w:num w:numId="543" w16cid:durableId="449904750">
    <w:abstractNumId w:val="8"/>
  </w:num>
  <w:num w:numId="544" w16cid:durableId="1904751944">
    <w:abstractNumId w:val="21"/>
  </w:num>
  <w:num w:numId="545" w16cid:durableId="2126190464">
    <w:abstractNumId w:val="47"/>
  </w:num>
  <w:num w:numId="546" w16cid:durableId="11684975">
    <w:abstractNumId w:val="6"/>
  </w:num>
  <w:num w:numId="547" w16cid:durableId="854729218">
    <w:abstractNumId w:val="21"/>
  </w:num>
  <w:num w:numId="548" w16cid:durableId="2126609339">
    <w:abstractNumId w:val="21"/>
  </w:num>
  <w:num w:numId="549" w16cid:durableId="1348411512">
    <w:abstractNumId w:val="19"/>
  </w:num>
  <w:num w:numId="550" w16cid:durableId="1639652484">
    <w:abstractNumId w:val="19"/>
  </w:num>
  <w:num w:numId="551" w16cid:durableId="793598508">
    <w:abstractNumId w:val="21"/>
  </w:num>
  <w:num w:numId="552" w16cid:durableId="1775200649">
    <w:abstractNumId w:val="50"/>
  </w:num>
  <w:num w:numId="553" w16cid:durableId="855576761">
    <w:abstractNumId w:val="21"/>
  </w:num>
  <w:num w:numId="554" w16cid:durableId="1619990405">
    <w:abstractNumId w:val="5"/>
  </w:num>
  <w:num w:numId="555" w16cid:durableId="1096822678">
    <w:abstractNumId w:val="14"/>
  </w:num>
  <w:num w:numId="556" w16cid:durableId="1947958551">
    <w:abstractNumId w:val="21"/>
  </w:num>
  <w:num w:numId="557" w16cid:durableId="879172276">
    <w:abstractNumId w:val="21"/>
  </w:num>
  <w:num w:numId="558" w16cid:durableId="1912306425">
    <w:abstractNumId w:val="11"/>
  </w:num>
  <w:num w:numId="559" w16cid:durableId="1710453818">
    <w:abstractNumId w:val="16"/>
  </w:num>
  <w:num w:numId="560" w16cid:durableId="1789423596">
    <w:abstractNumId w:val="32"/>
  </w:num>
  <w:num w:numId="561" w16cid:durableId="1153373232">
    <w:abstractNumId w:val="49"/>
  </w:num>
  <w:num w:numId="562" w16cid:durableId="1657953344">
    <w:abstractNumId w:val="19"/>
  </w:num>
  <w:num w:numId="563" w16cid:durableId="481696334">
    <w:abstractNumId w:val="41"/>
  </w:num>
  <w:num w:numId="564" w16cid:durableId="258947131">
    <w:abstractNumId w:val="52"/>
  </w:num>
  <w:num w:numId="565" w16cid:durableId="1482767080">
    <w:abstractNumId w:val="7"/>
  </w:num>
  <w:num w:numId="566" w16cid:durableId="1936591978">
    <w:abstractNumId w:val="21"/>
  </w:num>
  <w:num w:numId="567" w16cid:durableId="1990941153">
    <w:abstractNumId w:val="21"/>
  </w:num>
  <w:num w:numId="568" w16cid:durableId="1969512202">
    <w:abstractNumId w:val="21"/>
  </w:num>
  <w:num w:numId="569" w16cid:durableId="1560168183">
    <w:abstractNumId w:val="19"/>
  </w:num>
  <w:num w:numId="570" w16cid:durableId="1360543238">
    <w:abstractNumId w:val="21"/>
  </w:num>
  <w:num w:numId="571" w16cid:durableId="704672855">
    <w:abstractNumId w:val="21"/>
  </w:num>
  <w:num w:numId="572" w16cid:durableId="796997024">
    <w:abstractNumId w:val="21"/>
  </w:num>
  <w:num w:numId="573" w16cid:durableId="268391896">
    <w:abstractNumId w:val="21"/>
  </w:num>
  <w:num w:numId="574" w16cid:durableId="1081298944">
    <w:abstractNumId w:val="16"/>
  </w:num>
  <w:num w:numId="575" w16cid:durableId="1159148834">
    <w:abstractNumId w:val="6"/>
  </w:num>
  <w:num w:numId="576" w16cid:durableId="999970141">
    <w:abstractNumId w:val="35"/>
  </w:num>
  <w:num w:numId="577" w16cid:durableId="1901864963">
    <w:abstractNumId w:val="52"/>
  </w:num>
  <w:num w:numId="578" w16cid:durableId="1629967469">
    <w:abstractNumId w:val="19"/>
  </w:num>
  <w:num w:numId="579" w16cid:durableId="612446862">
    <w:abstractNumId w:val="21"/>
  </w:num>
  <w:num w:numId="580" w16cid:durableId="1376999235">
    <w:abstractNumId w:val="19"/>
  </w:num>
  <w:num w:numId="581" w16cid:durableId="437990582">
    <w:abstractNumId w:val="5"/>
  </w:num>
  <w:num w:numId="582" w16cid:durableId="1767193408">
    <w:abstractNumId w:val="21"/>
  </w:num>
  <w:num w:numId="583" w16cid:durableId="1937135828">
    <w:abstractNumId w:val="31"/>
  </w:num>
  <w:num w:numId="584" w16cid:durableId="324482025">
    <w:abstractNumId w:val="49"/>
  </w:num>
  <w:num w:numId="585" w16cid:durableId="82848821">
    <w:abstractNumId w:val="21"/>
  </w:num>
  <w:num w:numId="586" w16cid:durableId="684524648">
    <w:abstractNumId w:val="21"/>
  </w:num>
  <w:num w:numId="587" w16cid:durableId="1799834362">
    <w:abstractNumId w:val="19"/>
  </w:num>
  <w:num w:numId="588" w16cid:durableId="51856014">
    <w:abstractNumId w:val="4"/>
  </w:num>
  <w:num w:numId="589" w16cid:durableId="1601521276">
    <w:abstractNumId w:val="19"/>
  </w:num>
  <w:num w:numId="590" w16cid:durableId="1996570296">
    <w:abstractNumId w:val="21"/>
  </w:num>
  <w:num w:numId="591" w16cid:durableId="1098137809">
    <w:abstractNumId w:val="26"/>
  </w:num>
  <w:num w:numId="592" w16cid:durableId="256207558">
    <w:abstractNumId w:val="6"/>
  </w:num>
  <w:num w:numId="593" w16cid:durableId="793213808">
    <w:abstractNumId w:val="14"/>
  </w:num>
  <w:num w:numId="594" w16cid:durableId="220823543">
    <w:abstractNumId w:val="21"/>
  </w:num>
  <w:num w:numId="595" w16cid:durableId="383604139">
    <w:abstractNumId w:val="7"/>
  </w:num>
  <w:num w:numId="596" w16cid:durableId="48503544">
    <w:abstractNumId w:val="21"/>
  </w:num>
  <w:num w:numId="597" w16cid:durableId="1203129066">
    <w:abstractNumId w:val="34"/>
  </w:num>
  <w:num w:numId="598" w16cid:durableId="1808234040">
    <w:abstractNumId w:val="4"/>
  </w:num>
  <w:num w:numId="599" w16cid:durableId="1958943857">
    <w:abstractNumId w:val="21"/>
  </w:num>
  <w:num w:numId="600" w16cid:durableId="824202541">
    <w:abstractNumId w:val="3"/>
  </w:num>
  <w:num w:numId="601" w16cid:durableId="112095760">
    <w:abstractNumId w:val="49"/>
  </w:num>
  <w:num w:numId="602" w16cid:durableId="1767532391">
    <w:abstractNumId w:val="19"/>
  </w:num>
  <w:num w:numId="603" w16cid:durableId="287513747">
    <w:abstractNumId w:val="47"/>
  </w:num>
  <w:num w:numId="604" w16cid:durableId="1125348505">
    <w:abstractNumId w:val="21"/>
  </w:num>
  <w:num w:numId="605" w16cid:durableId="703991012">
    <w:abstractNumId w:val="21"/>
  </w:num>
  <w:num w:numId="606" w16cid:durableId="1555464146">
    <w:abstractNumId w:val="19"/>
  </w:num>
  <w:num w:numId="607" w16cid:durableId="1793547378">
    <w:abstractNumId w:val="47"/>
  </w:num>
  <w:num w:numId="608" w16cid:durableId="252932882">
    <w:abstractNumId w:val="5"/>
  </w:num>
  <w:num w:numId="609" w16cid:durableId="1201625646">
    <w:abstractNumId w:val="21"/>
  </w:num>
  <w:num w:numId="610" w16cid:durableId="331101412">
    <w:abstractNumId w:val="21"/>
  </w:num>
  <w:num w:numId="611" w16cid:durableId="582954169">
    <w:abstractNumId w:val="9"/>
  </w:num>
  <w:num w:numId="612" w16cid:durableId="1722753978">
    <w:abstractNumId w:val="3"/>
  </w:num>
  <w:num w:numId="613" w16cid:durableId="1410880834">
    <w:abstractNumId w:val="41"/>
  </w:num>
  <w:num w:numId="614" w16cid:durableId="2134320473">
    <w:abstractNumId w:val="23"/>
  </w:num>
  <w:num w:numId="615" w16cid:durableId="26567427">
    <w:abstractNumId w:val="8"/>
  </w:num>
  <w:num w:numId="616" w16cid:durableId="318652967">
    <w:abstractNumId w:val="49"/>
  </w:num>
  <w:num w:numId="617" w16cid:durableId="2146653972">
    <w:abstractNumId w:val="21"/>
  </w:num>
  <w:num w:numId="618" w16cid:durableId="1668286255">
    <w:abstractNumId w:val="2"/>
  </w:num>
  <w:num w:numId="619" w16cid:durableId="1398746837">
    <w:abstractNumId w:val="25"/>
  </w:num>
  <w:num w:numId="620" w16cid:durableId="1534730589">
    <w:abstractNumId w:val="33"/>
  </w:num>
  <w:num w:numId="621" w16cid:durableId="882059823">
    <w:abstractNumId w:val="3"/>
  </w:num>
  <w:num w:numId="622" w16cid:durableId="156700745">
    <w:abstractNumId w:val="7"/>
  </w:num>
  <w:num w:numId="623" w16cid:durableId="213005240">
    <w:abstractNumId w:val="3"/>
  </w:num>
  <w:num w:numId="624" w16cid:durableId="1862820278">
    <w:abstractNumId w:val="21"/>
  </w:num>
  <w:num w:numId="625" w16cid:durableId="767312009">
    <w:abstractNumId w:val="21"/>
  </w:num>
  <w:num w:numId="626" w16cid:durableId="1641302809">
    <w:abstractNumId w:val="10"/>
  </w:num>
  <w:num w:numId="627" w16cid:durableId="1340617928">
    <w:abstractNumId w:val="26"/>
  </w:num>
  <w:num w:numId="628" w16cid:durableId="213781559">
    <w:abstractNumId w:val="19"/>
  </w:num>
  <w:num w:numId="629" w16cid:durableId="579296333">
    <w:abstractNumId w:val="21"/>
  </w:num>
  <w:num w:numId="630" w16cid:durableId="1759788431">
    <w:abstractNumId w:val="21"/>
  </w:num>
  <w:num w:numId="631" w16cid:durableId="1108234299">
    <w:abstractNumId w:val="21"/>
  </w:num>
  <w:num w:numId="632" w16cid:durableId="722409031">
    <w:abstractNumId w:val="32"/>
  </w:num>
  <w:num w:numId="633" w16cid:durableId="1423575050">
    <w:abstractNumId w:val="20"/>
  </w:num>
  <w:num w:numId="634" w16cid:durableId="1634827943">
    <w:abstractNumId w:val="47"/>
  </w:num>
  <w:num w:numId="635" w16cid:durableId="700402369">
    <w:abstractNumId w:val="24"/>
  </w:num>
  <w:num w:numId="636" w16cid:durableId="27598553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oNotHyphenateCaps/>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3519"/>
    <w:rsid w:val="00164FB7"/>
    <w:rsid w:val="00315805"/>
    <w:rsid w:val="00357E6E"/>
    <w:rsid w:val="005D43A7"/>
    <w:rsid w:val="006272D3"/>
    <w:rsid w:val="00BC3519"/>
    <w:rsid w:val="00DD46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29E5F4"/>
  <w15:docId w15:val="{A4E86733-E861-4897-BC73-A3061511C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72D3"/>
    <w:pPr>
      <w:spacing w:after="0" w:line="240" w:lineRule="auto"/>
    </w:pPr>
    <w:rPr>
      <w:sz w:val="24"/>
      <w:szCs w:val="24"/>
    </w:rPr>
  </w:style>
  <w:style w:type="paragraph" w:styleId="Heading1">
    <w:name w:val="heading 1"/>
    <w:next w:val="TextHeading2"/>
    <w:link w:val="Heading1Char"/>
    <w:qFormat/>
    <w:rsid w:val="006272D3"/>
    <w:pPr>
      <w:keepNext/>
      <w:keepLines/>
      <w:numPr>
        <w:ilvl w:val="1"/>
        <w:numId w:val="34"/>
      </w:numPr>
      <w:spacing w:after="360" w:line="400" w:lineRule="exact"/>
      <w:jc w:val="center"/>
      <w:outlineLvl w:val="0"/>
    </w:pPr>
    <w:rPr>
      <w:rFonts w:ascii="Arial" w:hAnsi="Arial"/>
      <w:b/>
      <w:sz w:val="32"/>
    </w:rPr>
  </w:style>
  <w:style w:type="paragraph" w:styleId="Heading2">
    <w:name w:val="heading 2"/>
    <w:next w:val="TextHeading2"/>
    <w:link w:val="Heading2Char"/>
    <w:qFormat/>
    <w:rsid w:val="006272D3"/>
    <w:pPr>
      <w:keepNext/>
      <w:keepLines/>
      <w:numPr>
        <w:ilvl w:val="2"/>
        <w:numId w:val="34"/>
      </w:numPr>
      <w:spacing w:before="240" w:after="120" w:line="240" w:lineRule="auto"/>
      <w:outlineLvl w:val="1"/>
    </w:pPr>
    <w:rPr>
      <w:rFonts w:ascii="Arial" w:hAnsi="Arial"/>
      <w:b/>
      <w:sz w:val="24"/>
    </w:rPr>
  </w:style>
  <w:style w:type="paragraph" w:styleId="Heading3">
    <w:name w:val="heading 3"/>
    <w:next w:val="TextHeading3"/>
    <w:link w:val="Heading3Char"/>
    <w:qFormat/>
    <w:rsid w:val="006272D3"/>
    <w:pPr>
      <w:keepNext/>
      <w:keepLines/>
      <w:numPr>
        <w:ilvl w:val="3"/>
        <w:numId w:val="34"/>
      </w:numPr>
      <w:spacing w:before="120" w:after="120" w:line="240" w:lineRule="auto"/>
      <w:ind w:right="720"/>
      <w:outlineLvl w:val="2"/>
    </w:pPr>
    <w:rPr>
      <w:rFonts w:ascii="Arial" w:hAnsi="Arial"/>
      <w:b/>
      <w:sz w:val="24"/>
    </w:rPr>
  </w:style>
  <w:style w:type="paragraph" w:styleId="Heading4">
    <w:name w:val="heading 4"/>
    <w:next w:val="TextHeading4"/>
    <w:link w:val="Heading4Char"/>
    <w:qFormat/>
    <w:rsid w:val="006272D3"/>
    <w:pPr>
      <w:keepNext/>
      <w:keepLines/>
      <w:numPr>
        <w:ilvl w:val="4"/>
        <w:numId w:val="34"/>
      </w:numPr>
      <w:spacing w:before="120" w:after="120" w:line="240" w:lineRule="auto"/>
      <w:ind w:right="1440"/>
      <w:outlineLvl w:val="3"/>
    </w:pPr>
    <w:rPr>
      <w:rFonts w:ascii="Arial" w:hAnsi="Arial"/>
      <w:b/>
      <w:sz w:val="24"/>
    </w:rPr>
  </w:style>
  <w:style w:type="paragraph" w:styleId="Heading5">
    <w:name w:val="heading 5"/>
    <w:next w:val="TextHeading5"/>
    <w:link w:val="Heading5Char"/>
    <w:qFormat/>
    <w:rsid w:val="006272D3"/>
    <w:pPr>
      <w:keepNext/>
      <w:keepLines/>
      <w:numPr>
        <w:ilvl w:val="5"/>
        <w:numId w:val="34"/>
      </w:numPr>
      <w:spacing w:before="120" w:after="120" w:line="240" w:lineRule="auto"/>
      <w:ind w:right="2160"/>
      <w:outlineLvl w:val="4"/>
    </w:pPr>
    <w:rPr>
      <w:rFonts w:ascii="Arial" w:hAnsi="Arial"/>
      <w:b/>
      <w:sz w:val="24"/>
    </w:rPr>
  </w:style>
  <w:style w:type="paragraph" w:styleId="Heading6">
    <w:name w:val="heading 6"/>
    <w:basedOn w:val="Normal"/>
    <w:next w:val="Normal"/>
    <w:link w:val="Heading6Char"/>
    <w:uiPriority w:val="9"/>
    <w:semiHidden/>
    <w:unhideWhenUsed/>
    <w:qFormat/>
    <w:pPr>
      <w:numPr>
        <w:ilvl w:val="5"/>
        <w:numId w:val="28"/>
      </w:numPr>
      <w:spacing w:before="240" w:after="60"/>
      <w:outlineLvl w:val="5"/>
    </w:pPr>
    <w:rPr>
      <w:b/>
      <w:sz w:val="22"/>
    </w:rPr>
  </w:style>
  <w:style w:type="paragraph" w:styleId="Heading7">
    <w:name w:val="heading 7"/>
    <w:basedOn w:val="Normal"/>
    <w:next w:val="Normal"/>
    <w:link w:val="Heading7Char"/>
    <w:pPr>
      <w:numPr>
        <w:ilvl w:val="6"/>
        <w:numId w:val="29"/>
      </w:numPr>
      <w:spacing w:before="240" w:after="60"/>
      <w:outlineLvl w:val="6"/>
    </w:pPr>
  </w:style>
  <w:style w:type="paragraph" w:styleId="Heading8">
    <w:name w:val="heading 8"/>
    <w:basedOn w:val="Normal"/>
    <w:next w:val="Normal"/>
    <w:link w:val="Heading8Char"/>
    <w:pPr>
      <w:numPr>
        <w:ilvl w:val="7"/>
        <w:numId w:val="30"/>
      </w:numPr>
      <w:spacing w:before="240" w:after="60"/>
      <w:outlineLvl w:val="7"/>
    </w:pPr>
    <w:rPr>
      <w:i/>
    </w:rPr>
  </w:style>
  <w:style w:type="paragraph" w:styleId="Heading9">
    <w:name w:val="heading 9"/>
    <w:basedOn w:val="Normal"/>
    <w:next w:val="Normal"/>
    <w:link w:val="Heading9Char"/>
    <w:pPr>
      <w:numPr>
        <w:ilvl w:val="8"/>
        <w:numId w:val="31"/>
      </w:numPr>
      <w:spacing w:before="240" w:after="60"/>
      <w:outlineLvl w:val="8"/>
    </w:pPr>
    <w:rPr>
      <w:rFonts w:ascii="Arial" w:hAnsi="Arial" w:cs="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rPr>
      <w:sz w:val="20"/>
    </w:rPr>
  </w:style>
  <w:style w:type="character" w:customStyle="1" w:styleId="CommentTextChar">
    <w:name w:val="Comment Text Char"/>
    <w:basedOn w:val="DefaultParagraphFont"/>
    <w:link w:val="CommentText"/>
    <w:rPr>
      <w:sz w:val="20"/>
    </w:rPr>
  </w:style>
  <w:style w:type="paragraph" w:styleId="DocumentMap">
    <w:name w:val="Document Map"/>
    <w:basedOn w:val="Normal"/>
    <w:link w:val="DocumentMapChar"/>
    <w:rsid w:val="006272D3"/>
    <w:pPr>
      <w:shd w:val="clear" w:color="auto" w:fill="000080"/>
    </w:pPr>
    <w:rPr>
      <w:rFonts w:ascii="Tahoma" w:hAnsi="Tahoma" w:cs="Tahoma"/>
    </w:rPr>
  </w:style>
  <w:style w:type="character" w:customStyle="1" w:styleId="DocumentMapChar">
    <w:name w:val="Document Map Char"/>
    <w:basedOn w:val="DefaultParagraphFont"/>
    <w:link w:val="DocumentMap"/>
    <w:rPr>
      <w:rFonts w:ascii="Tahoma" w:hAnsi="Tahoma" w:cs="Tahoma"/>
      <w:sz w:val="24"/>
      <w:szCs w:val="24"/>
      <w:shd w:val="clear" w:color="auto" w:fill="000080"/>
    </w:rPr>
  </w:style>
  <w:style w:type="paragraph" w:customStyle="1" w:styleId="DocumentTitle">
    <w:name w:val="Document Title"/>
    <w:next w:val="TextHeading2"/>
    <w:rsid w:val="006272D3"/>
    <w:pPr>
      <w:keepNext/>
      <w:keepLines/>
      <w:numPr>
        <w:numId w:val="34"/>
      </w:numPr>
      <w:spacing w:after="480" w:line="400" w:lineRule="exact"/>
      <w:jc w:val="center"/>
      <w:outlineLvl w:val="0"/>
    </w:pPr>
    <w:rPr>
      <w:rFonts w:ascii="Arial" w:hAnsi="Arial"/>
      <w:b/>
      <w:sz w:val="36"/>
    </w:rPr>
  </w:style>
  <w:style w:type="paragraph" w:customStyle="1" w:styleId="DocumentTOC">
    <w:name w:val="Document TOC"/>
    <w:next w:val="TextHeading2"/>
    <w:rsid w:val="006272D3"/>
    <w:pPr>
      <w:keepNext/>
      <w:keepLines/>
      <w:spacing w:after="480" w:line="400" w:lineRule="exact"/>
      <w:jc w:val="center"/>
    </w:pPr>
    <w:rPr>
      <w:rFonts w:ascii="Arial" w:hAnsi="Arial"/>
      <w:b/>
      <w:sz w:val="36"/>
    </w:rPr>
  </w:style>
  <w:style w:type="paragraph" w:styleId="Footer">
    <w:name w:val="footer"/>
    <w:basedOn w:val="Normal"/>
    <w:link w:val="FooterChar"/>
    <w:pPr>
      <w:tabs>
        <w:tab w:val="center" w:pos="4320"/>
        <w:tab w:val="right" w:pos="8640"/>
      </w:tabs>
    </w:pPr>
  </w:style>
  <w:style w:type="character" w:customStyle="1" w:styleId="FooterChar">
    <w:name w:val="Footer Char"/>
    <w:basedOn w:val="DefaultParagraphFont"/>
    <w:link w:val="Footer"/>
    <w:rPr>
      <w:sz w:val="24"/>
    </w:rPr>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sz w:val="24"/>
    </w:rPr>
  </w:style>
  <w:style w:type="character" w:customStyle="1" w:styleId="Heading1Char">
    <w:name w:val="Heading 1 Char"/>
    <w:basedOn w:val="DefaultParagraphFont"/>
    <w:link w:val="Heading1"/>
    <w:rPr>
      <w:rFonts w:ascii="Arial" w:hAnsi="Arial"/>
      <w:b/>
      <w:sz w:val="32"/>
    </w:rPr>
  </w:style>
  <w:style w:type="paragraph" w:customStyle="1" w:styleId="Heading1Unnumbered">
    <w:name w:val="Heading 1 Unnumbered"/>
    <w:basedOn w:val="Heading1"/>
    <w:rsid w:val="006272D3"/>
    <w:pPr>
      <w:numPr>
        <w:ilvl w:val="0"/>
        <w:numId w:val="0"/>
      </w:numPr>
    </w:pPr>
  </w:style>
  <w:style w:type="character" w:customStyle="1" w:styleId="Heading2Char">
    <w:name w:val="Heading 2 Char"/>
    <w:basedOn w:val="DefaultParagraphFont"/>
    <w:link w:val="Heading2"/>
    <w:rPr>
      <w:rFonts w:ascii="Arial" w:hAnsi="Arial"/>
      <w:b/>
      <w:sz w:val="24"/>
    </w:rPr>
  </w:style>
  <w:style w:type="paragraph" w:customStyle="1" w:styleId="Heading2Unnumbered">
    <w:name w:val="Heading 2 Unnumbered"/>
    <w:basedOn w:val="Heading2"/>
    <w:rsid w:val="006272D3"/>
    <w:pPr>
      <w:numPr>
        <w:ilvl w:val="0"/>
        <w:numId w:val="0"/>
      </w:numPr>
    </w:pPr>
  </w:style>
  <w:style w:type="character" w:customStyle="1" w:styleId="Heading3Char">
    <w:name w:val="Heading 3 Char"/>
    <w:basedOn w:val="DefaultParagraphFont"/>
    <w:link w:val="Heading3"/>
    <w:rPr>
      <w:rFonts w:ascii="Arial" w:hAnsi="Arial"/>
      <w:b/>
      <w:sz w:val="24"/>
    </w:rPr>
  </w:style>
  <w:style w:type="character" w:customStyle="1" w:styleId="Heading4Char">
    <w:name w:val="Heading 4 Char"/>
    <w:basedOn w:val="DefaultParagraphFont"/>
    <w:link w:val="Heading4"/>
    <w:rPr>
      <w:rFonts w:ascii="Arial" w:hAnsi="Arial"/>
      <w:b/>
      <w:sz w:val="24"/>
    </w:rPr>
  </w:style>
  <w:style w:type="character" w:customStyle="1" w:styleId="Heading5Char">
    <w:name w:val="Heading 5 Char"/>
    <w:basedOn w:val="DefaultParagraphFont"/>
    <w:link w:val="Heading5"/>
    <w:rPr>
      <w:rFonts w:ascii="Arial" w:hAnsi="Arial"/>
      <w:b/>
      <w:sz w:val="24"/>
    </w:rPr>
  </w:style>
  <w:style w:type="character" w:customStyle="1" w:styleId="Heading6Char">
    <w:name w:val="Heading 6 Char"/>
    <w:basedOn w:val="DefaultParagraphFont"/>
    <w:link w:val="Heading6"/>
    <w:rPr>
      <w:rFonts w:ascii="Calibri" w:hAnsi="Calibri" w:cs="Calibri"/>
      <w:b/>
    </w:rPr>
  </w:style>
  <w:style w:type="character" w:customStyle="1" w:styleId="Heading7Char">
    <w:name w:val="Heading 7 Char"/>
    <w:basedOn w:val="DefaultParagraphFont"/>
    <w:link w:val="Heading7"/>
    <w:rPr>
      <w:rFonts w:ascii="Calibri" w:hAnsi="Calibri" w:cs="Calibri"/>
      <w:sz w:val="24"/>
    </w:rPr>
  </w:style>
  <w:style w:type="character" w:customStyle="1" w:styleId="Heading8Char">
    <w:name w:val="Heading 8 Char"/>
    <w:basedOn w:val="DefaultParagraphFont"/>
    <w:link w:val="Heading8"/>
    <w:rPr>
      <w:rFonts w:ascii="Calibri" w:hAnsi="Calibri" w:cs="Calibri"/>
      <w:i/>
      <w:sz w:val="24"/>
    </w:rPr>
  </w:style>
  <w:style w:type="character" w:customStyle="1" w:styleId="Heading9Char">
    <w:name w:val="Heading 9 Char"/>
    <w:basedOn w:val="DefaultParagraphFont"/>
    <w:link w:val="Heading9"/>
    <w:rPr>
      <w:rFonts w:ascii="Times New Roman" w:hAnsi="Times New Roman" w:cs="Times New Roman"/>
    </w:rPr>
  </w:style>
  <w:style w:type="paragraph" w:customStyle="1" w:styleId="Level1Text">
    <w:name w:val="Level 1 Text"/>
    <w:basedOn w:val="Normal"/>
    <w:pPr>
      <w:spacing w:before="120" w:after="120"/>
      <w:jc w:val="both"/>
    </w:pPr>
  </w:style>
  <w:style w:type="character" w:styleId="PageNumber">
    <w:name w:val="page number"/>
    <w:basedOn w:val="DefaultParagraphFont"/>
  </w:style>
  <w:style w:type="character" w:styleId="PlaceholderText">
    <w:name w:val="Placeholder Text"/>
    <w:basedOn w:val="DefaultParagraphFont"/>
    <w:rPr>
      <w:color w:val="808080"/>
    </w:rPr>
  </w:style>
  <w:style w:type="paragraph" w:customStyle="1" w:styleId="PortfolioSection">
    <w:name w:val="Portfolio Section"/>
    <w:next w:val="TextHeading2"/>
    <w:rsid w:val="006272D3"/>
    <w:pPr>
      <w:pBdr>
        <w:bottom w:val="single" w:sz="12" w:space="1" w:color="FFCC00"/>
      </w:pBdr>
      <w:spacing w:after="240" w:line="240" w:lineRule="auto"/>
      <w:jc w:val="right"/>
      <w:outlineLvl w:val="0"/>
    </w:pPr>
    <w:rPr>
      <w:rFonts w:ascii="Arial" w:hAnsi="Arial" w:cs="Arial"/>
      <w:b/>
      <w:bCs/>
      <w:sz w:val="32"/>
      <w:szCs w:val="32"/>
    </w:rPr>
  </w:style>
  <w:style w:type="paragraph" w:customStyle="1" w:styleId="PortfolioTitle">
    <w:name w:val="Portfolio Title"/>
    <w:next w:val="TextHeading2"/>
    <w:rsid w:val="006272D3"/>
    <w:pPr>
      <w:pBdr>
        <w:top w:val="single" w:sz="12" w:space="11" w:color="FFCC00"/>
        <w:bottom w:val="single" w:sz="12" w:space="11" w:color="FFCC00"/>
      </w:pBdr>
      <w:spacing w:before="2880" w:after="0" w:line="240" w:lineRule="atLeast"/>
      <w:jc w:val="center"/>
    </w:pPr>
    <w:rPr>
      <w:rFonts w:ascii="Arial" w:hAnsi="Arial"/>
      <w:b/>
      <w:bCs/>
      <w:sz w:val="48"/>
    </w:rPr>
  </w:style>
  <w:style w:type="paragraph" w:customStyle="1" w:styleId="t1">
    <w:name w:val="t1"/>
    <w:basedOn w:val="Normal"/>
    <w:pPr>
      <w:spacing w:before="120" w:after="120"/>
    </w:pPr>
  </w:style>
  <w:style w:type="paragraph" w:customStyle="1" w:styleId="TextHeading2">
    <w:name w:val="Text Heading 2"/>
    <w:link w:val="TextHeading2CharChar"/>
    <w:rsid w:val="006272D3"/>
    <w:pPr>
      <w:spacing w:before="120" w:after="120" w:line="240" w:lineRule="auto"/>
      <w:jc w:val="both"/>
    </w:pPr>
    <w:rPr>
      <w:sz w:val="24"/>
    </w:rPr>
  </w:style>
  <w:style w:type="character" w:customStyle="1" w:styleId="TextHeading2CharChar">
    <w:name w:val="Text Heading 2 Char Char"/>
    <w:basedOn w:val="DefaultParagraphFont"/>
    <w:link w:val="TextHeading2"/>
    <w:rPr>
      <w:sz w:val="24"/>
    </w:rPr>
  </w:style>
  <w:style w:type="paragraph" w:customStyle="1" w:styleId="TextHeading3">
    <w:name w:val="Text Heading 3"/>
    <w:rsid w:val="006272D3"/>
    <w:pPr>
      <w:spacing w:before="120" w:after="120" w:line="240" w:lineRule="auto"/>
      <w:ind w:left="720" w:right="720"/>
      <w:jc w:val="both"/>
    </w:pPr>
    <w:rPr>
      <w:sz w:val="24"/>
    </w:rPr>
  </w:style>
  <w:style w:type="paragraph" w:customStyle="1" w:styleId="TextHeading4">
    <w:name w:val="Text Heading 4"/>
    <w:rsid w:val="006272D3"/>
    <w:pPr>
      <w:spacing w:before="120" w:after="120" w:line="240" w:lineRule="auto"/>
      <w:ind w:left="1440" w:right="1440"/>
      <w:jc w:val="both"/>
    </w:pPr>
    <w:rPr>
      <w:sz w:val="24"/>
    </w:rPr>
  </w:style>
  <w:style w:type="paragraph" w:customStyle="1" w:styleId="TextHeading5">
    <w:name w:val="Text Heading 5"/>
    <w:link w:val="TextHeading5Char"/>
    <w:rsid w:val="006272D3"/>
    <w:pPr>
      <w:spacing w:before="120" w:after="120" w:line="240" w:lineRule="auto"/>
      <w:ind w:left="2160" w:right="2160"/>
      <w:jc w:val="both"/>
    </w:pPr>
    <w:rPr>
      <w:sz w:val="24"/>
    </w:rPr>
  </w:style>
  <w:style w:type="paragraph" w:styleId="Title">
    <w:name w:val="Title"/>
    <w:basedOn w:val="Normal"/>
    <w:next w:val="Normal"/>
    <w:link w:val="TitleChar"/>
    <w:qFormat/>
    <w:rsid w:val="006272D3"/>
    <w:pPr>
      <w:spacing w:before="240" w:after="240" w:line="480" w:lineRule="exact"/>
      <w:jc w:val="center"/>
    </w:pPr>
    <w:rPr>
      <w:rFonts w:ascii="Arial" w:hAnsi="Arial"/>
      <w:b/>
      <w:sz w:val="36"/>
      <w:szCs w:val="20"/>
    </w:rPr>
  </w:style>
  <w:style w:type="character" w:customStyle="1" w:styleId="TitleChar">
    <w:name w:val="Title Char"/>
    <w:basedOn w:val="DefaultParagraphFont"/>
    <w:link w:val="Title"/>
    <w:rPr>
      <w:rFonts w:ascii="Arial" w:hAnsi="Arial"/>
      <w:b/>
      <w:sz w:val="36"/>
    </w:rPr>
  </w:style>
  <w:style w:type="paragraph" w:customStyle="1" w:styleId="TitleDocument">
    <w:name w:val="Title Document"/>
    <w:rsid w:val="006272D3"/>
    <w:pPr>
      <w:spacing w:after="0" w:line="400" w:lineRule="exact"/>
      <w:jc w:val="center"/>
    </w:pPr>
    <w:rPr>
      <w:rFonts w:ascii="Arial" w:hAnsi="Arial"/>
      <w:b/>
      <w:sz w:val="36"/>
    </w:rPr>
  </w:style>
  <w:style w:type="paragraph" w:customStyle="1" w:styleId="TitleDocumentCenter">
    <w:name w:val="Title Document Center"/>
    <w:next w:val="TextHeading2"/>
    <w:rsid w:val="006272D3"/>
    <w:pPr>
      <w:spacing w:before="120" w:after="0" w:line="400" w:lineRule="atLeast"/>
      <w:jc w:val="center"/>
    </w:pPr>
    <w:rPr>
      <w:rFonts w:ascii="Arial" w:hAnsi="Arial"/>
      <w:b/>
      <w:noProof/>
      <w:sz w:val="36"/>
    </w:rPr>
  </w:style>
  <w:style w:type="paragraph" w:customStyle="1" w:styleId="TitlePage">
    <w:name w:val="Title Page"/>
    <w:rsid w:val="006272D3"/>
    <w:pPr>
      <w:keepNext/>
      <w:keepLines/>
      <w:spacing w:after="480" w:line="400" w:lineRule="exact"/>
      <w:jc w:val="center"/>
    </w:pPr>
    <w:rPr>
      <w:rFonts w:ascii="Arial" w:hAnsi="Arial"/>
      <w:b/>
      <w:sz w:val="36"/>
    </w:rPr>
  </w:style>
  <w:style w:type="paragraph" w:styleId="TOC1">
    <w:name w:val="toc 1"/>
    <w:next w:val="Normal"/>
    <w:rsid w:val="006272D3"/>
    <w:pPr>
      <w:keepNext/>
      <w:tabs>
        <w:tab w:val="left" w:pos="2520"/>
        <w:tab w:val="right" w:leader="dot" w:pos="8640"/>
      </w:tabs>
      <w:spacing w:before="360" w:after="60" w:line="240" w:lineRule="auto"/>
      <w:ind w:left="2520" w:right="720" w:hanging="2520"/>
    </w:pPr>
    <w:rPr>
      <w:rFonts w:ascii="Arial" w:hAnsi="Arial"/>
      <w:b/>
      <w:sz w:val="24"/>
    </w:rPr>
  </w:style>
  <w:style w:type="paragraph" w:styleId="TOC2">
    <w:name w:val="toc 2"/>
    <w:next w:val="Normal"/>
    <w:rsid w:val="006272D3"/>
    <w:pPr>
      <w:tabs>
        <w:tab w:val="left" w:pos="2520"/>
        <w:tab w:val="right" w:leader="dot" w:pos="8640"/>
      </w:tabs>
      <w:spacing w:after="0" w:line="240" w:lineRule="auto"/>
      <w:ind w:left="2520" w:right="720" w:hanging="2520"/>
    </w:pPr>
    <w:rPr>
      <w:sz w:val="24"/>
    </w:rPr>
  </w:style>
  <w:style w:type="character" w:customStyle="1" w:styleId="TextHeading3Char">
    <w:name w:val="Text Heading 3 Char"/>
    <w:rPr>
      <w:sz w:val="24"/>
    </w:rPr>
  </w:style>
  <w:style w:type="character" w:customStyle="1" w:styleId="TextHeading2CharChar1">
    <w:name w:val="Text Heading 2 Char Char1"/>
    <w:basedOn w:val="DefaultParagraphFont"/>
    <w:rPr>
      <w:sz w:val="24"/>
    </w:rPr>
  </w:style>
  <w:style w:type="character" w:styleId="FollowedHyperlink">
    <w:name w:val="FollowedHyperlink"/>
    <w:basedOn w:val="DefaultParagraphFont"/>
    <w:rPr>
      <w:color w:val="800080"/>
      <w:u w:val="single"/>
    </w:rPr>
  </w:style>
  <w:style w:type="paragraph" w:customStyle="1" w:styleId="TextHeading2List">
    <w:name w:val="Text Heading 2 List"/>
    <w:basedOn w:val="TextHeading2"/>
    <w:pPr>
      <w:numPr>
        <w:numId w:val="118"/>
      </w:numPr>
    </w:pPr>
  </w:style>
  <w:style w:type="paragraph" w:customStyle="1" w:styleId="ExhibitSectionHeading">
    <w:name w:val="Exhibit Section Heading"/>
    <w:basedOn w:val="Normal"/>
    <w:next w:val="TextHeading2"/>
    <w:pPr>
      <w:numPr>
        <w:numId w:val="619"/>
      </w:numPr>
      <w:spacing w:before="120" w:after="120"/>
    </w:pPr>
    <w:rPr>
      <w:rFonts w:ascii="Arial" w:hAnsi="Arial" w:cs="Arial"/>
      <w:b/>
    </w:rPr>
  </w:style>
  <w:style w:type="paragraph" w:customStyle="1" w:styleId="TextHeading4List">
    <w:name w:val="Text Heading 4 List"/>
    <w:basedOn w:val="TextHeading4"/>
    <w:pPr>
      <w:numPr>
        <w:numId w:val="552"/>
      </w:numPr>
    </w:pPr>
  </w:style>
  <w:style w:type="paragraph" w:customStyle="1" w:styleId="BUYSELL2">
    <w:name w:val="BUYSELL 2"/>
    <w:basedOn w:val="Normal"/>
    <w:pPr>
      <w:numPr>
        <w:numId w:val="253"/>
      </w:numPr>
      <w:jc w:val="center"/>
    </w:pPr>
    <w:rPr>
      <w:b/>
      <w:u w:val="single"/>
    </w:rPr>
  </w:style>
  <w:style w:type="character" w:customStyle="1" w:styleId="CommentSubjectChar">
    <w:name w:val="Comment Subject Char"/>
    <w:basedOn w:val="CommentTextChar"/>
    <w:link w:val="CommentSubject"/>
    <w:rPr>
      <w:b/>
      <w:sz w:val="20"/>
    </w:rPr>
  </w:style>
  <w:style w:type="paragraph" w:styleId="TOC3">
    <w:name w:val="toc 3"/>
    <w:basedOn w:val="Normal"/>
    <w:next w:val="Normal"/>
    <w:pPr>
      <w:ind w:left="480"/>
    </w:pPr>
  </w:style>
  <w:style w:type="character" w:styleId="Hyperlink">
    <w:name w:val="Hyperlink"/>
    <w:basedOn w:val="DefaultParagraphFont"/>
    <w:rPr>
      <w:color w:val="0000FF"/>
      <w:u w:val="single"/>
    </w:rPr>
  </w:style>
  <w:style w:type="paragraph" w:customStyle="1" w:styleId="msonormal0">
    <w:name w:val="msonormal"/>
    <w:basedOn w:val="Normal"/>
    <w:pPr>
      <w:spacing w:before="100" w:after="100"/>
    </w:pPr>
  </w:style>
  <w:style w:type="character" w:customStyle="1" w:styleId="apple-converted-space">
    <w:name w:val="apple-converted-space"/>
  </w:style>
  <w:style w:type="paragraph" w:customStyle="1" w:styleId="TextHeading3List">
    <w:name w:val="Text Heading 3 List"/>
    <w:basedOn w:val="TextHeading3"/>
    <w:pPr>
      <w:numPr>
        <w:numId w:val="620"/>
      </w:numPr>
    </w:pPr>
  </w:style>
  <w:style w:type="paragraph" w:customStyle="1" w:styleId="Level2Text">
    <w:name w:val="Level 2 Text"/>
    <w:basedOn w:val="Normal"/>
    <w:pPr>
      <w:spacing w:before="120" w:after="120"/>
      <w:ind w:left="720" w:right="720"/>
      <w:jc w:val="both"/>
    </w:pPr>
  </w:style>
  <w:style w:type="paragraph" w:customStyle="1" w:styleId="TextHeading5List">
    <w:name w:val="Text Heading 5 List"/>
    <w:basedOn w:val="TextHeading4List"/>
    <w:pPr>
      <w:numPr>
        <w:numId w:val="174"/>
      </w:numPr>
      <w:spacing w:after="100"/>
    </w:pPr>
  </w:style>
  <w:style w:type="character" w:customStyle="1" w:styleId="TextHeading2Char">
    <w:name w:val="Text Heading 2 Char"/>
    <w:basedOn w:val="DefaultParagraphFont"/>
    <w:rPr>
      <w:sz w:val="24"/>
    </w:rPr>
  </w:style>
  <w:style w:type="character" w:customStyle="1" w:styleId="BalloonTextChar">
    <w:name w:val="Balloon Text Char"/>
    <w:basedOn w:val="DefaultParagraphFont"/>
    <w:link w:val="BalloonText"/>
    <w:rPr>
      <w:sz w:val="18"/>
    </w:rPr>
  </w:style>
  <w:style w:type="character" w:customStyle="1" w:styleId="BodyTextChar">
    <w:name w:val="Body Text Char"/>
    <w:basedOn w:val="DefaultParagraphFont"/>
    <w:link w:val="BodyText"/>
    <w:rPr>
      <w:rFonts w:ascii="Times New Roman" w:hAnsi="Times New Roman" w:cs="Times New Roman"/>
      <w:sz w:val="24"/>
    </w:rPr>
  </w:style>
  <w:style w:type="character" w:customStyle="1" w:styleId="Heading8Char1">
    <w:name w:val="Heading 8 Char1"/>
    <w:aliases w:val="OutHeading 8 Char1"/>
    <w:basedOn w:val="DefaultParagraphFont"/>
    <w:rPr>
      <w:color w:val="272727"/>
      <w:sz w:val="21"/>
    </w:rPr>
  </w:style>
  <w:style w:type="character" w:customStyle="1" w:styleId="Heading7Char1">
    <w:name w:val="Heading 7 Char1"/>
    <w:aliases w:val="OutHeading 7 Char1"/>
    <w:basedOn w:val="DefaultParagraphFont"/>
    <w:rPr>
      <w:i/>
      <w:color w:val="243F60"/>
      <w:sz w:val="24"/>
    </w:rPr>
  </w:style>
  <w:style w:type="paragraph" w:styleId="ListParagraph">
    <w:name w:val="List Paragraph"/>
    <w:basedOn w:val="Normal"/>
    <w:pPr>
      <w:ind w:left="720"/>
      <w:contextualSpacing/>
    </w:pPr>
  </w:style>
  <w:style w:type="character" w:styleId="CommentReference">
    <w:name w:val="annotation reference"/>
    <w:basedOn w:val="DefaultParagraphFont"/>
    <w:rPr>
      <w:sz w:val="16"/>
    </w:rPr>
  </w:style>
  <w:style w:type="paragraph" w:customStyle="1" w:styleId="StyleListParagraphJustified">
    <w:name w:val="Style List Paragraph + Justified"/>
    <w:basedOn w:val="ListParagraph"/>
    <w:next w:val="TextHeading2"/>
    <w:pPr>
      <w:jc w:val="both"/>
    </w:pPr>
  </w:style>
  <w:style w:type="paragraph" w:styleId="BalloonText">
    <w:name w:val="Balloon Text"/>
    <w:basedOn w:val="Normal"/>
    <w:link w:val="BalloonTextChar"/>
    <w:rPr>
      <w:sz w:val="18"/>
    </w:rPr>
  </w:style>
  <w:style w:type="paragraph" w:customStyle="1" w:styleId="TextHeading6">
    <w:name w:val="Text Heading 6"/>
    <w:basedOn w:val="TextHeading5"/>
    <w:pPr>
      <w:ind w:left="2016"/>
    </w:pPr>
  </w:style>
  <w:style w:type="paragraph" w:styleId="BodyText">
    <w:name w:val="Body Text"/>
    <w:basedOn w:val="Normal"/>
    <w:link w:val="BodyTextChar"/>
    <w:pPr>
      <w:spacing w:after="120"/>
    </w:pPr>
  </w:style>
  <w:style w:type="character" w:customStyle="1" w:styleId="TextHeading5Char">
    <w:name w:val="Text Heading 5 Char"/>
    <w:basedOn w:val="DefaultParagraphFont"/>
    <w:link w:val="TextHeading5"/>
    <w:rPr>
      <w:sz w:val="24"/>
    </w:rPr>
  </w:style>
  <w:style w:type="character" w:customStyle="1" w:styleId="normaltextrun">
    <w:name w:val="normaltextrun"/>
    <w:basedOn w:val="DefaultParagraphFont"/>
  </w:style>
  <w:style w:type="paragraph" w:customStyle="1" w:styleId="StyleLeft05">
    <w:name w:val="Style Left:  0.5&quot;"/>
    <w:basedOn w:val="TextHeading2"/>
    <w:pPr>
      <w:ind w:left="720"/>
    </w:pPr>
  </w:style>
  <w:style w:type="table" w:styleId="TableGrid">
    <w:name w:val="Table Grid"/>
    <w:basedOn w:val="TableNormal"/>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9Char1">
    <w:name w:val="Heading 9 Char1"/>
    <w:aliases w:val="OutHeading 9 Char1"/>
    <w:basedOn w:val="DefaultParagraphFont"/>
    <w:rPr>
      <w:i/>
      <w:color w:val="272727"/>
      <w:sz w:val="21"/>
    </w:rPr>
  </w:style>
  <w:style w:type="paragraph" w:styleId="CommentSubject">
    <w:name w:val="annotation subject"/>
    <w:basedOn w:val="CommentText"/>
    <w:next w:val="CommentText"/>
    <w:link w:val="CommentSubjectChar"/>
    <w:rPr>
      <w:b/>
    </w:rPr>
  </w:style>
  <w:style w:type="paragraph" w:customStyle="1" w:styleId="Style1">
    <w:name w:val="Style1"/>
    <w:basedOn w:val="TextHeading2"/>
    <w:pPr>
      <w:numPr>
        <w:numId w:val="187"/>
      </w:numPr>
    </w:pPr>
  </w:style>
  <w:style w:type="character" w:customStyle="1" w:styleId="PortfolioHeading">
    <w:name w:val="Portfolio Heading"/>
    <w:rPr>
      <w:rFonts w:ascii="Arial" w:hAnsi="Arial" w:cs="Arial"/>
      <w:b/>
    </w:rPr>
  </w:style>
  <w:style w:type="paragraph" w:styleId="PlainText">
    <w:name w:val="Plain Text"/>
    <w:basedOn w:val="Normal"/>
    <w:link w:val="PlainTextChar"/>
    <w:rPr>
      <w:sz w:val="20"/>
    </w:rPr>
  </w:style>
  <w:style w:type="character" w:customStyle="1" w:styleId="Heading6Char1">
    <w:name w:val="Heading 6 Char1"/>
    <w:aliases w:val="Paragraph2 Char1,OutHeading 6 Char1"/>
    <w:basedOn w:val="DefaultParagraphFont"/>
    <w:rPr>
      <w:color w:val="243F60"/>
      <w:sz w:val="24"/>
    </w:rPr>
  </w:style>
  <w:style w:type="paragraph" w:customStyle="1" w:styleId="Paragraph">
    <w:name w:val="Paragraph"/>
    <w:basedOn w:val="PlainText"/>
    <w:pPr>
      <w:spacing w:before="120" w:after="120"/>
      <w:ind w:firstLine="720"/>
    </w:pPr>
    <w:rPr>
      <w:sz w:val="24"/>
    </w:rPr>
  </w:style>
  <w:style w:type="character" w:customStyle="1" w:styleId="PlainTextChar">
    <w:name w:val="Plain Text Char"/>
    <w:basedOn w:val="DefaultParagraphFont"/>
    <w:link w:val="PlainText"/>
    <w:rPr>
      <w:sz w:val="24"/>
    </w:rPr>
  </w:style>
  <w:style w:type="paragraph" w:styleId="ListBullet">
    <w:name w:val="List Bullet"/>
    <w:basedOn w:val="Normal"/>
    <w:uiPriority w:val="34"/>
    <w:qFormat/>
    <w:rsid w:val="001B60CE"/>
    <w:pPr>
      <w:ind w:left="720"/>
      <w:contextualSpacing/>
    </w:pPr>
  </w:style>
  <w:style w:type="paragraph" w:styleId="ListNumber">
    <w:name w:val="List Number"/>
    <w:basedOn w:val="Normal"/>
    <w:uiPriority w:val="34"/>
    <w:qFormat/>
    <w:rsid w:val="001B60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WealthCounsel\Styles\WCStyles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WCStyles2.dot</Template>
  <TotalTime>1</TotalTime>
  <Pages>10</Pages>
  <Words>3138</Words>
  <Characters>16337</Characters>
  <Application>Microsoft Office Word</Application>
  <DocSecurity>0</DocSecurity>
  <Lines>299</Lines>
  <Paragraphs>99</Paragraphs>
  <ScaleCrop>false</ScaleCrop>
  <Company>WealthCounsel, LLC</Company>
  <LinksUpToDate>false</LinksUpToDate>
  <CharactersWithSpaces>19439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rlt_ancillary_trustSummary</dc:title>
  <dc:creator>brenda.lopes@wealthcounsel.com</dc:creator>
  <cp:keywords/>
  <dc:description>Transformed to EPML from XQML</dc:description>
  <cp:lastModifiedBy>Matthew Wingerden</cp:lastModifiedBy>
  <cp:revision>4</cp:revision>
  <dcterms:created xsi:type="dcterms:W3CDTF">2025-11-10T21:52:00Z</dcterms:created>
  <dcterms:modified xsi:type="dcterms:W3CDTF">2026-01-21T19:33:00Z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bbonVersion">
    <vt:r8>3</vt:r8>
  </property>
  <property fmtid="{D5CDD505-2E9C-101B-9397-08002B2CF9AE}" pid="3" name="Product">
    <vt:lpwstr>wdx</vt:lpwstr>
  </property>
  <property fmtid="{D5CDD505-2E9C-101B-9397-08002B2CF9AE}" pid="4" name="Company">
    <vt:lpwstr>wc</vt:lpwstr>
  </property>
  <property fmtid="{D5CDD505-2E9C-101B-9397-08002B2CF9AE}" pid="5" name="macrosRun">
    <vt:lpwstr>Yes</vt:lpwstr>
  </property>
</Properties>
</file>